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429D1B" w14:textId="4B02F07F" w:rsidR="003218FF" w:rsidRPr="00B10E7E" w:rsidRDefault="001D0F39" w:rsidP="003218FF">
      <w:pPr>
        <w:suppressAutoHyphens/>
        <w:autoSpaceDE w:val="0"/>
        <w:autoSpaceDN w:val="0"/>
        <w:adjustRightInd w:val="0"/>
        <w:jc w:val="center"/>
        <w:rPr>
          <w:sz w:val="28"/>
          <w:szCs w:val="28"/>
          <w:lang w:val="en"/>
        </w:rPr>
      </w:pPr>
      <w:r>
        <w:rPr>
          <w:bCs/>
          <w:sz w:val="28"/>
          <w:szCs w:val="28"/>
          <w:lang w:val="en"/>
        </w:rPr>
        <w:t>T</w:t>
      </w:r>
      <w:r w:rsidR="003218FF"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003218FF" w:rsidRPr="00B10E7E">
            <w:rPr>
              <w:bCs/>
              <w:sz w:val="28"/>
              <w:szCs w:val="28"/>
              <w:lang w:val="en"/>
            </w:rPr>
            <w:t>NAM</w:t>
          </w:r>
        </w:smartTag>
      </w:smartTag>
      <w:r w:rsidR="003218FF" w:rsidRPr="00B10E7E">
        <w:rPr>
          <w:b/>
          <w:bCs/>
          <w:sz w:val="28"/>
          <w:szCs w:val="28"/>
          <w:lang w:val="en"/>
        </w:rPr>
        <w:t xml:space="preserve"> </w:t>
      </w:r>
    </w:p>
    <w:p w14:paraId="759215C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059A48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A0A4616" w14:textId="77777777" w:rsidR="003218FF" w:rsidRPr="00B10E7E" w:rsidRDefault="003218FF" w:rsidP="003218FF">
      <w:pPr>
        <w:suppressAutoHyphens/>
        <w:autoSpaceDE w:val="0"/>
        <w:autoSpaceDN w:val="0"/>
        <w:adjustRightInd w:val="0"/>
        <w:ind w:firstLine="720"/>
        <w:jc w:val="center"/>
        <w:rPr>
          <w:lang w:val="en"/>
        </w:rPr>
      </w:pPr>
    </w:p>
    <w:p w14:paraId="472F687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CE50CB3" wp14:editId="0A2512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0C6DD50" w14:textId="77777777" w:rsidR="003218FF" w:rsidRPr="00B10E7E" w:rsidRDefault="003218FF" w:rsidP="00CB5D1D">
      <w:pPr>
        <w:suppressAutoHyphens/>
        <w:autoSpaceDE w:val="0"/>
        <w:autoSpaceDN w:val="0"/>
        <w:adjustRightInd w:val="0"/>
        <w:ind w:firstLine="720"/>
        <w:jc w:val="center"/>
        <w:rPr>
          <w:b/>
          <w:bCs/>
          <w:sz w:val="28"/>
          <w:szCs w:val="28"/>
          <w:lang w:val="en"/>
        </w:rPr>
      </w:pPr>
    </w:p>
    <w:p w14:paraId="6824EC93" w14:textId="77777777" w:rsidR="003218FF" w:rsidRPr="00B10E7E" w:rsidRDefault="00E766EA" w:rsidP="00CB5D1D">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CUỐI KÌ</w:t>
      </w:r>
      <w:r w:rsidR="00DB7595">
        <w:rPr>
          <w:b/>
          <w:bCs/>
          <w:sz w:val="32"/>
          <w:szCs w:val="32"/>
          <w:lang w:val="en"/>
        </w:rPr>
        <w:t xml:space="preserve"> MÔN</w:t>
      </w:r>
      <w:r w:rsidR="00CB5D1D">
        <w:rPr>
          <w:b/>
          <w:bCs/>
          <w:sz w:val="32"/>
          <w:szCs w:val="32"/>
          <w:lang w:val="en"/>
        </w:rPr>
        <w:t xml:space="preserve"> PH</w:t>
      </w:r>
      <w:r w:rsidR="00CB5D1D" w:rsidRPr="00CB5D1D">
        <w:rPr>
          <w:b/>
          <w:bCs/>
          <w:sz w:val="32"/>
          <w:szCs w:val="32"/>
          <w:lang w:val="en"/>
        </w:rPr>
        <w:t>ÁT</w:t>
      </w:r>
      <w:r w:rsidR="00CB5D1D">
        <w:rPr>
          <w:b/>
          <w:bCs/>
          <w:sz w:val="32"/>
          <w:szCs w:val="32"/>
          <w:lang w:val="en"/>
        </w:rPr>
        <w:t xml:space="preserve"> TRI</w:t>
      </w:r>
      <w:r w:rsidR="00CB5D1D" w:rsidRPr="00CB5D1D">
        <w:rPr>
          <w:b/>
          <w:bCs/>
          <w:sz w:val="32"/>
          <w:szCs w:val="32"/>
          <w:lang w:val="en"/>
        </w:rPr>
        <w:t>Ể</w:t>
      </w:r>
      <w:r w:rsidR="00CB5D1D">
        <w:rPr>
          <w:b/>
          <w:bCs/>
          <w:sz w:val="32"/>
          <w:szCs w:val="32"/>
          <w:lang w:val="en"/>
        </w:rPr>
        <w:t>N H</w:t>
      </w:r>
      <w:r w:rsidR="00CB5D1D" w:rsidRPr="00CB5D1D">
        <w:rPr>
          <w:b/>
          <w:bCs/>
          <w:sz w:val="32"/>
          <w:szCs w:val="32"/>
          <w:lang w:val="en"/>
        </w:rPr>
        <w:t>Ệ</w:t>
      </w:r>
      <w:r w:rsidR="00CB5D1D">
        <w:rPr>
          <w:b/>
          <w:bCs/>
          <w:sz w:val="32"/>
          <w:szCs w:val="32"/>
          <w:lang w:val="en"/>
        </w:rPr>
        <w:t xml:space="preserve"> TH</w:t>
      </w:r>
      <w:r w:rsidR="00CB5D1D" w:rsidRPr="00CB5D1D">
        <w:rPr>
          <w:b/>
          <w:bCs/>
          <w:sz w:val="32"/>
          <w:szCs w:val="32"/>
          <w:lang w:val="en"/>
        </w:rPr>
        <w:t>ỐNG</w:t>
      </w:r>
      <w:r w:rsidR="00CB5D1D">
        <w:rPr>
          <w:b/>
          <w:bCs/>
          <w:sz w:val="32"/>
          <w:szCs w:val="32"/>
          <w:lang w:val="en"/>
        </w:rPr>
        <w:t xml:space="preserve"> TH</w:t>
      </w:r>
      <w:r w:rsidR="00CB5D1D" w:rsidRPr="00CB5D1D">
        <w:rPr>
          <w:b/>
          <w:bCs/>
          <w:sz w:val="32"/>
          <w:szCs w:val="32"/>
          <w:lang w:val="en"/>
        </w:rPr>
        <w:t>Ô</w:t>
      </w:r>
      <w:r w:rsidR="00CB5D1D">
        <w:rPr>
          <w:b/>
          <w:bCs/>
          <w:sz w:val="32"/>
          <w:szCs w:val="32"/>
          <w:lang w:val="en"/>
        </w:rPr>
        <w:t>NG TIN DOANH NGHI</w:t>
      </w:r>
      <w:r w:rsidR="00CB5D1D" w:rsidRPr="00CB5D1D">
        <w:rPr>
          <w:b/>
          <w:bCs/>
          <w:sz w:val="32"/>
          <w:szCs w:val="32"/>
          <w:lang w:val="en"/>
        </w:rPr>
        <w:t>ỆP</w:t>
      </w:r>
    </w:p>
    <w:p w14:paraId="6B94AB2D"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177D89B" w14:textId="77777777" w:rsidR="003218FF" w:rsidRPr="00B10E7E" w:rsidRDefault="003218FF" w:rsidP="003218FF">
      <w:pPr>
        <w:suppressAutoHyphens/>
        <w:autoSpaceDE w:val="0"/>
        <w:autoSpaceDN w:val="0"/>
        <w:adjustRightInd w:val="0"/>
        <w:spacing w:line="360" w:lineRule="auto"/>
        <w:rPr>
          <w:b/>
          <w:bCs/>
          <w:lang w:val="en"/>
        </w:rPr>
      </w:pPr>
    </w:p>
    <w:p w14:paraId="2DBD8482" w14:textId="77777777" w:rsidR="003218FF" w:rsidRPr="00B7133E" w:rsidRDefault="00B7133E" w:rsidP="00B7133E">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Pr="00B7133E">
        <w:rPr>
          <w:b/>
          <w:sz w:val="48"/>
          <w:szCs w:val="48"/>
          <w:lang w:val="en"/>
        </w:rPr>
        <w:t xml:space="preserve"> </w:t>
      </w:r>
    </w:p>
    <w:p w14:paraId="5A912CAB" w14:textId="77777777" w:rsidR="003218FF" w:rsidRPr="00DF500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E6B73DE" w14:textId="77777777" w:rsidR="003218FF" w:rsidRPr="00B10E7E" w:rsidRDefault="003218FF" w:rsidP="003218FF">
      <w:pPr>
        <w:suppressAutoHyphens/>
        <w:autoSpaceDE w:val="0"/>
        <w:autoSpaceDN w:val="0"/>
        <w:adjustRightInd w:val="0"/>
        <w:spacing w:line="360" w:lineRule="auto"/>
        <w:jc w:val="both"/>
        <w:rPr>
          <w:b/>
          <w:bCs/>
          <w:lang w:val="en"/>
        </w:rPr>
      </w:pPr>
    </w:p>
    <w:p w14:paraId="4B48B3A9" w14:textId="77777777" w:rsidR="003218FF" w:rsidRPr="00DF500F"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DF500F">
        <w:rPr>
          <w:b/>
          <w:sz w:val="28"/>
          <w:szCs w:val="28"/>
        </w:rPr>
        <w:t>GV</w:t>
      </w:r>
      <w:r w:rsidRPr="00CA1C39">
        <w:rPr>
          <w:b/>
          <w:sz w:val="28"/>
          <w:szCs w:val="28"/>
          <w:lang w:val="vi-VN"/>
        </w:rPr>
        <w:t xml:space="preserve"> </w:t>
      </w:r>
      <w:r w:rsidR="00DF500F">
        <w:rPr>
          <w:b/>
          <w:sz w:val="28"/>
          <w:szCs w:val="28"/>
        </w:rPr>
        <w:t>D</w:t>
      </w:r>
      <w:r w:rsidR="00DF500F" w:rsidRPr="00DF500F">
        <w:rPr>
          <w:b/>
          <w:sz w:val="28"/>
          <w:szCs w:val="28"/>
        </w:rPr>
        <w:t>ƯƠNG</w:t>
      </w:r>
      <w:r w:rsidR="00DF500F">
        <w:rPr>
          <w:b/>
          <w:sz w:val="28"/>
          <w:szCs w:val="28"/>
        </w:rPr>
        <w:t xml:space="preserve"> H</w:t>
      </w:r>
      <w:r w:rsidR="00DF500F" w:rsidRPr="00DF500F">
        <w:rPr>
          <w:b/>
          <w:sz w:val="28"/>
          <w:szCs w:val="28"/>
        </w:rPr>
        <w:t>ỮU</w:t>
      </w:r>
      <w:r w:rsidR="00DF500F">
        <w:rPr>
          <w:b/>
          <w:sz w:val="28"/>
          <w:szCs w:val="28"/>
        </w:rPr>
        <w:t xml:space="preserve"> PH</w:t>
      </w:r>
      <w:r w:rsidR="00DF500F" w:rsidRPr="00DF500F">
        <w:rPr>
          <w:b/>
          <w:sz w:val="28"/>
          <w:szCs w:val="28"/>
        </w:rPr>
        <w:t>ÚC</w:t>
      </w:r>
    </w:p>
    <w:p w14:paraId="3F213416"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DF500F">
        <w:rPr>
          <w:b/>
          <w:bCs/>
          <w:sz w:val="28"/>
          <w:szCs w:val="28"/>
        </w:rPr>
        <w:t>TR</w:t>
      </w:r>
      <w:r w:rsidR="00DF500F" w:rsidRPr="00DF500F">
        <w:rPr>
          <w:b/>
          <w:bCs/>
          <w:sz w:val="28"/>
          <w:szCs w:val="28"/>
        </w:rPr>
        <w:t>ẦN</w:t>
      </w:r>
      <w:r w:rsidR="00DF500F">
        <w:rPr>
          <w:b/>
          <w:bCs/>
          <w:sz w:val="28"/>
          <w:szCs w:val="28"/>
        </w:rPr>
        <w:t xml:space="preserve"> QU</w:t>
      </w:r>
      <w:r w:rsidR="00DF500F" w:rsidRPr="00DF500F">
        <w:rPr>
          <w:b/>
          <w:bCs/>
          <w:sz w:val="28"/>
          <w:szCs w:val="28"/>
        </w:rPr>
        <w:t>ỐC</w:t>
      </w:r>
      <w:r w:rsidR="00DF500F">
        <w:rPr>
          <w:b/>
          <w:bCs/>
          <w:sz w:val="28"/>
          <w:szCs w:val="28"/>
        </w:rPr>
        <w:t xml:space="preserve"> VINH – 52000823</w:t>
      </w:r>
    </w:p>
    <w:p w14:paraId="77D7F3B9" w14:textId="77777777" w:rsidR="00291721" w:rsidRDefault="00DF500F" w:rsidP="003218F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w:t>
      </w:r>
      <w:r w:rsidR="00DD74FD">
        <w:rPr>
          <w:b/>
          <w:sz w:val="28"/>
          <w:szCs w:val="28"/>
        </w:rPr>
        <w:t xml:space="preserve">– </w:t>
      </w:r>
      <w:r>
        <w:rPr>
          <w:b/>
          <w:sz w:val="28"/>
          <w:szCs w:val="28"/>
        </w:rPr>
        <w:t>52000832</w:t>
      </w:r>
    </w:p>
    <w:p w14:paraId="32AE0834" w14:textId="77777777" w:rsidR="00DF500F" w:rsidRPr="00DD74FD" w:rsidRDefault="00DF500F" w:rsidP="003218F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97D807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DF500F">
        <w:rPr>
          <w:b/>
          <w:bCs/>
          <w:sz w:val="28"/>
          <w:szCs w:val="28"/>
          <w:lang w:val="vi-VN"/>
        </w:rPr>
        <w:t>200502</w:t>
      </w:r>
      <w:r w:rsidRPr="00CA1C39">
        <w:rPr>
          <w:b/>
          <w:bCs/>
          <w:sz w:val="28"/>
          <w:szCs w:val="28"/>
          <w:lang w:val="vi-VN"/>
        </w:rPr>
        <w:t>01</w:t>
      </w:r>
    </w:p>
    <w:p w14:paraId="3EB548D1"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DF500F">
        <w:rPr>
          <w:b/>
          <w:bCs/>
          <w:sz w:val="28"/>
          <w:szCs w:val="28"/>
          <w:lang w:val="vi-VN"/>
        </w:rPr>
        <w:t>24</w:t>
      </w:r>
    </w:p>
    <w:p w14:paraId="4BB744A1" w14:textId="77777777" w:rsidR="002D4629" w:rsidRDefault="002D4629" w:rsidP="00B7133E">
      <w:pPr>
        <w:suppressAutoHyphens/>
        <w:autoSpaceDE w:val="0"/>
        <w:autoSpaceDN w:val="0"/>
        <w:adjustRightInd w:val="0"/>
        <w:rPr>
          <w:b/>
          <w:bCs/>
          <w:lang w:val="vi-VN"/>
        </w:rPr>
      </w:pPr>
    </w:p>
    <w:p w14:paraId="50D0B200" w14:textId="77777777" w:rsidR="002D4629" w:rsidRDefault="002D4629" w:rsidP="003218FF">
      <w:pPr>
        <w:suppressAutoHyphens/>
        <w:autoSpaceDE w:val="0"/>
        <w:autoSpaceDN w:val="0"/>
        <w:adjustRightInd w:val="0"/>
        <w:jc w:val="center"/>
        <w:rPr>
          <w:b/>
          <w:bCs/>
          <w:lang w:val="vi-VN"/>
        </w:rPr>
      </w:pPr>
    </w:p>
    <w:p w14:paraId="714977D9" w14:textId="77777777" w:rsidR="00B118C8" w:rsidRPr="00DF500F" w:rsidRDefault="00DF500F" w:rsidP="00291721">
      <w:pPr>
        <w:suppressAutoHyphens/>
        <w:autoSpaceDE w:val="0"/>
        <w:autoSpaceDN w:val="0"/>
        <w:adjustRightInd w:val="0"/>
        <w:jc w:val="center"/>
        <w:rPr>
          <w:b/>
          <w:bCs/>
          <w:iCs/>
          <w:sz w:val="28"/>
          <w:szCs w:val="28"/>
        </w:rPr>
        <w:sectPr w:rsidR="00B118C8" w:rsidRPr="00DF500F"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2A87B57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3499D54"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2A2566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77CAAAF7" w14:textId="77777777" w:rsidR="003218FF" w:rsidRPr="00B10E7E" w:rsidRDefault="003218FF" w:rsidP="003218FF">
      <w:pPr>
        <w:suppressAutoHyphens/>
        <w:autoSpaceDE w:val="0"/>
        <w:autoSpaceDN w:val="0"/>
        <w:adjustRightInd w:val="0"/>
        <w:ind w:firstLine="720"/>
        <w:jc w:val="center"/>
        <w:rPr>
          <w:lang w:val="en"/>
        </w:rPr>
      </w:pPr>
    </w:p>
    <w:p w14:paraId="350DB66C"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B338E6A" wp14:editId="13EB49BC">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A1C2E44" w14:textId="77777777" w:rsidR="003218FF" w:rsidRPr="00B10E7E" w:rsidRDefault="003218FF" w:rsidP="003218FF">
      <w:pPr>
        <w:suppressAutoHyphens/>
        <w:autoSpaceDE w:val="0"/>
        <w:autoSpaceDN w:val="0"/>
        <w:adjustRightInd w:val="0"/>
        <w:ind w:firstLine="720"/>
        <w:rPr>
          <w:b/>
          <w:bCs/>
          <w:sz w:val="28"/>
          <w:szCs w:val="28"/>
          <w:lang w:val="en"/>
        </w:rPr>
      </w:pPr>
    </w:p>
    <w:p w14:paraId="5627C928" w14:textId="77777777" w:rsidR="003218FF" w:rsidRPr="00B10E7E" w:rsidRDefault="003218FF" w:rsidP="003218FF">
      <w:pPr>
        <w:suppressAutoHyphens/>
        <w:autoSpaceDE w:val="0"/>
        <w:autoSpaceDN w:val="0"/>
        <w:adjustRightInd w:val="0"/>
        <w:ind w:firstLine="720"/>
        <w:rPr>
          <w:b/>
          <w:bCs/>
          <w:sz w:val="28"/>
          <w:szCs w:val="28"/>
          <w:lang w:val="en"/>
        </w:rPr>
      </w:pPr>
    </w:p>
    <w:p w14:paraId="4F5CF74B" w14:textId="77777777" w:rsidR="00DF500F" w:rsidRPr="00B10E7E" w:rsidRDefault="00E766EA" w:rsidP="00DF500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CUỐI KÌ MÔN </w:t>
      </w:r>
      <w:r w:rsidR="00DF500F">
        <w:rPr>
          <w:b/>
          <w:bCs/>
          <w:sz w:val="32"/>
          <w:szCs w:val="32"/>
          <w:lang w:val="en"/>
        </w:rPr>
        <w:t>PH</w:t>
      </w:r>
      <w:r w:rsidR="00DF500F" w:rsidRPr="00CB5D1D">
        <w:rPr>
          <w:b/>
          <w:bCs/>
          <w:sz w:val="32"/>
          <w:szCs w:val="32"/>
          <w:lang w:val="en"/>
        </w:rPr>
        <w:t>ÁT</w:t>
      </w:r>
      <w:r w:rsidR="00DF500F">
        <w:rPr>
          <w:b/>
          <w:bCs/>
          <w:sz w:val="32"/>
          <w:szCs w:val="32"/>
          <w:lang w:val="en"/>
        </w:rPr>
        <w:t xml:space="preserve"> TRI</w:t>
      </w:r>
      <w:r w:rsidR="00DF500F" w:rsidRPr="00CB5D1D">
        <w:rPr>
          <w:b/>
          <w:bCs/>
          <w:sz w:val="32"/>
          <w:szCs w:val="32"/>
          <w:lang w:val="en"/>
        </w:rPr>
        <w:t>Ể</w:t>
      </w:r>
      <w:r w:rsidR="00DF500F">
        <w:rPr>
          <w:b/>
          <w:bCs/>
          <w:sz w:val="32"/>
          <w:szCs w:val="32"/>
          <w:lang w:val="en"/>
        </w:rPr>
        <w:t>N H</w:t>
      </w:r>
      <w:r w:rsidR="00DF500F" w:rsidRPr="00CB5D1D">
        <w:rPr>
          <w:b/>
          <w:bCs/>
          <w:sz w:val="32"/>
          <w:szCs w:val="32"/>
          <w:lang w:val="en"/>
        </w:rPr>
        <w:t>Ệ</w:t>
      </w:r>
      <w:r w:rsidR="00DF500F">
        <w:rPr>
          <w:b/>
          <w:bCs/>
          <w:sz w:val="32"/>
          <w:szCs w:val="32"/>
          <w:lang w:val="en"/>
        </w:rPr>
        <w:t xml:space="preserve"> TH</w:t>
      </w:r>
      <w:r w:rsidR="00DF500F" w:rsidRPr="00CB5D1D">
        <w:rPr>
          <w:b/>
          <w:bCs/>
          <w:sz w:val="32"/>
          <w:szCs w:val="32"/>
          <w:lang w:val="en"/>
        </w:rPr>
        <w:t>ỐNG</w:t>
      </w:r>
      <w:r w:rsidR="00DF500F">
        <w:rPr>
          <w:b/>
          <w:bCs/>
          <w:sz w:val="32"/>
          <w:szCs w:val="32"/>
          <w:lang w:val="en"/>
        </w:rPr>
        <w:t xml:space="preserve"> TH</w:t>
      </w:r>
      <w:r w:rsidR="00DF500F" w:rsidRPr="00CB5D1D">
        <w:rPr>
          <w:b/>
          <w:bCs/>
          <w:sz w:val="32"/>
          <w:szCs w:val="32"/>
          <w:lang w:val="en"/>
        </w:rPr>
        <w:t>Ô</w:t>
      </w:r>
      <w:r w:rsidR="00DF500F">
        <w:rPr>
          <w:b/>
          <w:bCs/>
          <w:sz w:val="32"/>
          <w:szCs w:val="32"/>
          <w:lang w:val="en"/>
        </w:rPr>
        <w:t>NG TIN DOANH NGHI</w:t>
      </w:r>
      <w:r w:rsidR="00DF500F" w:rsidRPr="00CB5D1D">
        <w:rPr>
          <w:b/>
          <w:bCs/>
          <w:sz w:val="32"/>
          <w:szCs w:val="32"/>
          <w:lang w:val="en"/>
        </w:rPr>
        <w:t>ỆP</w:t>
      </w:r>
    </w:p>
    <w:p w14:paraId="3C87EA70" w14:textId="77777777" w:rsidR="002D4629" w:rsidRPr="00B10E7E" w:rsidRDefault="002D4629" w:rsidP="00DF500F">
      <w:pPr>
        <w:suppressAutoHyphens/>
        <w:autoSpaceDE w:val="0"/>
        <w:autoSpaceDN w:val="0"/>
        <w:adjustRightInd w:val="0"/>
        <w:spacing w:line="360" w:lineRule="auto"/>
        <w:ind w:firstLine="720"/>
        <w:jc w:val="center"/>
        <w:rPr>
          <w:b/>
          <w:bCs/>
          <w:lang w:val="en"/>
        </w:rPr>
      </w:pPr>
    </w:p>
    <w:p w14:paraId="45399DA2" w14:textId="77777777" w:rsidR="002D4629" w:rsidRDefault="002D4629" w:rsidP="002D4629">
      <w:pPr>
        <w:suppressAutoHyphens/>
        <w:autoSpaceDE w:val="0"/>
        <w:autoSpaceDN w:val="0"/>
        <w:adjustRightInd w:val="0"/>
        <w:spacing w:line="360" w:lineRule="auto"/>
        <w:rPr>
          <w:b/>
          <w:bCs/>
          <w:lang w:val="en"/>
        </w:rPr>
      </w:pPr>
    </w:p>
    <w:p w14:paraId="4E612C9D" w14:textId="77777777" w:rsidR="00E766EA" w:rsidRDefault="00E766EA" w:rsidP="002D4629">
      <w:pPr>
        <w:suppressAutoHyphens/>
        <w:autoSpaceDE w:val="0"/>
        <w:autoSpaceDN w:val="0"/>
        <w:adjustRightInd w:val="0"/>
        <w:spacing w:line="360" w:lineRule="auto"/>
        <w:rPr>
          <w:b/>
          <w:bCs/>
          <w:lang w:val="en"/>
        </w:rPr>
      </w:pPr>
    </w:p>
    <w:p w14:paraId="00F957EF" w14:textId="77777777" w:rsidR="003218FF" w:rsidRPr="00B7133E" w:rsidRDefault="00B7133E" w:rsidP="003218FF">
      <w:pPr>
        <w:suppressAutoHyphens/>
        <w:autoSpaceDE w:val="0"/>
        <w:autoSpaceDN w:val="0"/>
        <w:adjustRightInd w:val="0"/>
        <w:spacing w:line="360" w:lineRule="auto"/>
        <w:jc w:val="center"/>
        <w:rPr>
          <w:b/>
          <w:sz w:val="48"/>
          <w:szCs w:val="48"/>
          <w:lang w:val="en"/>
        </w:rPr>
      </w:pPr>
      <w:r w:rsidRPr="00B7133E">
        <w:rPr>
          <w:b/>
          <w:sz w:val="48"/>
          <w:szCs w:val="48"/>
        </w:rPr>
        <w:t>Thiết kế và triển khai hệ thống CRM cho cửa hàng cung cấp văn phòng phẩm (office supplies)</w:t>
      </w:r>
      <w:r w:rsidR="00DB7595" w:rsidRPr="00B7133E">
        <w:rPr>
          <w:b/>
          <w:sz w:val="48"/>
          <w:szCs w:val="48"/>
          <w:lang w:val="en"/>
        </w:rPr>
        <w:t xml:space="preserve"> </w:t>
      </w:r>
    </w:p>
    <w:p w14:paraId="78AF1794" w14:textId="77777777" w:rsidR="00B7133E" w:rsidRPr="00B10E7E" w:rsidRDefault="00B7133E" w:rsidP="003218FF">
      <w:pPr>
        <w:suppressAutoHyphens/>
        <w:autoSpaceDE w:val="0"/>
        <w:autoSpaceDN w:val="0"/>
        <w:adjustRightInd w:val="0"/>
        <w:jc w:val="both"/>
        <w:rPr>
          <w:b/>
          <w:bCs/>
          <w:lang w:val="en"/>
        </w:rPr>
      </w:pPr>
    </w:p>
    <w:p w14:paraId="70288BF7" w14:textId="77777777" w:rsidR="00DF500F" w:rsidRPr="00DF500F" w:rsidRDefault="00DF500F" w:rsidP="00DF500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w:t>
      </w:r>
      <w:r w:rsidRPr="00CA1C39">
        <w:rPr>
          <w:b/>
          <w:sz w:val="28"/>
          <w:szCs w:val="28"/>
          <w:lang w:val="vi-VN"/>
        </w:rPr>
        <w:t xml:space="preserve"> </w:t>
      </w:r>
      <w:r>
        <w:rPr>
          <w:b/>
          <w:sz w:val="28"/>
          <w:szCs w:val="28"/>
        </w:rPr>
        <w:t>D</w:t>
      </w:r>
      <w:r w:rsidRPr="00DF500F">
        <w:rPr>
          <w:b/>
          <w:sz w:val="28"/>
          <w:szCs w:val="28"/>
        </w:rPr>
        <w:t>ƯƠNG</w:t>
      </w:r>
      <w:r>
        <w:rPr>
          <w:b/>
          <w:sz w:val="28"/>
          <w:szCs w:val="28"/>
        </w:rPr>
        <w:t xml:space="preserve"> H</w:t>
      </w:r>
      <w:r w:rsidRPr="00DF500F">
        <w:rPr>
          <w:b/>
          <w:sz w:val="28"/>
          <w:szCs w:val="28"/>
        </w:rPr>
        <w:t>ỮU</w:t>
      </w:r>
      <w:r>
        <w:rPr>
          <w:b/>
          <w:sz w:val="28"/>
          <w:szCs w:val="28"/>
        </w:rPr>
        <w:t xml:space="preserve"> PH</w:t>
      </w:r>
      <w:r w:rsidRPr="00DF500F">
        <w:rPr>
          <w:b/>
          <w:sz w:val="28"/>
          <w:szCs w:val="28"/>
        </w:rPr>
        <w:t>ÚC</w:t>
      </w:r>
    </w:p>
    <w:p w14:paraId="5E8E6A34" w14:textId="77777777" w:rsidR="00DF500F" w:rsidRPr="00DD74FD" w:rsidRDefault="00DF500F" w:rsidP="00DF500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TR</w:t>
      </w:r>
      <w:r w:rsidRPr="00DF500F">
        <w:rPr>
          <w:b/>
          <w:bCs/>
          <w:sz w:val="28"/>
          <w:szCs w:val="28"/>
        </w:rPr>
        <w:t>ẦN</w:t>
      </w:r>
      <w:r>
        <w:rPr>
          <w:b/>
          <w:bCs/>
          <w:sz w:val="28"/>
          <w:szCs w:val="28"/>
        </w:rPr>
        <w:t xml:space="preserve"> QU</w:t>
      </w:r>
      <w:r w:rsidRPr="00DF500F">
        <w:rPr>
          <w:b/>
          <w:bCs/>
          <w:sz w:val="28"/>
          <w:szCs w:val="28"/>
        </w:rPr>
        <w:t>ỐC</w:t>
      </w:r>
      <w:r>
        <w:rPr>
          <w:b/>
          <w:bCs/>
          <w:sz w:val="28"/>
          <w:szCs w:val="28"/>
        </w:rPr>
        <w:t xml:space="preserve"> VINH – 52000823</w:t>
      </w:r>
    </w:p>
    <w:p w14:paraId="188D4740" w14:textId="77777777" w:rsidR="00DF500F" w:rsidRDefault="00DF500F" w:rsidP="00DF500F">
      <w:pPr>
        <w:suppressAutoHyphens/>
        <w:autoSpaceDE w:val="0"/>
        <w:autoSpaceDN w:val="0"/>
        <w:adjustRightInd w:val="0"/>
        <w:spacing w:line="360" w:lineRule="auto"/>
        <w:jc w:val="right"/>
        <w:rPr>
          <w:b/>
          <w:sz w:val="28"/>
          <w:szCs w:val="28"/>
        </w:rPr>
      </w:pPr>
      <w:r>
        <w:rPr>
          <w:b/>
          <w:sz w:val="28"/>
          <w:szCs w:val="28"/>
        </w:rPr>
        <w:t>L</w:t>
      </w:r>
      <w:r w:rsidRPr="00DF500F">
        <w:rPr>
          <w:b/>
          <w:sz w:val="28"/>
          <w:szCs w:val="28"/>
        </w:rPr>
        <w:t>Â</w:t>
      </w:r>
      <w:r>
        <w:rPr>
          <w:b/>
          <w:sz w:val="28"/>
          <w:szCs w:val="28"/>
        </w:rPr>
        <w:t xml:space="preserve">M GIA </w:t>
      </w:r>
      <w:r w:rsidRPr="00DF500F">
        <w:rPr>
          <w:b/>
          <w:sz w:val="28"/>
          <w:szCs w:val="28"/>
        </w:rPr>
        <w:t>ĐẠT</w:t>
      </w:r>
      <w:r>
        <w:rPr>
          <w:b/>
          <w:sz w:val="28"/>
          <w:szCs w:val="28"/>
        </w:rPr>
        <w:t xml:space="preserve"> – 52000832</w:t>
      </w:r>
    </w:p>
    <w:p w14:paraId="7EF32D79" w14:textId="77777777" w:rsidR="00DF500F" w:rsidRPr="00DD74FD" w:rsidRDefault="00DF500F" w:rsidP="00DF500F">
      <w:pPr>
        <w:suppressAutoHyphens/>
        <w:autoSpaceDE w:val="0"/>
        <w:autoSpaceDN w:val="0"/>
        <w:adjustRightInd w:val="0"/>
        <w:spacing w:line="360" w:lineRule="auto"/>
        <w:jc w:val="right"/>
        <w:rPr>
          <w:b/>
          <w:sz w:val="28"/>
          <w:szCs w:val="28"/>
        </w:rPr>
      </w:pPr>
      <w:r>
        <w:rPr>
          <w:b/>
          <w:sz w:val="28"/>
          <w:szCs w:val="28"/>
        </w:rPr>
        <w:t>V</w:t>
      </w:r>
      <w:r w:rsidRPr="00DF500F">
        <w:rPr>
          <w:b/>
          <w:sz w:val="28"/>
          <w:szCs w:val="28"/>
        </w:rPr>
        <w:t>Ũ</w:t>
      </w:r>
      <w:r>
        <w:rPr>
          <w:b/>
          <w:sz w:val="28"/>
          <w:szCs w:val="28"/>
        </w:rPr>
        <w:t xml:space="preserve"> NG</w:t>
      </w:r>
      <w:r w:rsidRPr="00DF500F">
        <w:rPr>
          <w:b/>
          <w:sz w:val="28"/>
          <w:szCs w:val="28"/>
        </w:rPr>
        <w:t>ỌC</w:t>
      </w:r>
      <w:r>
        <w:rPr>
          <w:b/>
          <w:sz w:val="28"/>
          <w:szCs w:val="28"/>
        </w:rPr>
        <w:t xml:space="preserve"> THU</w:t>
      </w:r>
      <w:r w:rsidRPr="00DF500F">
        <w:rPr>
          <w:b/>
          <w:sz w:val="28"/>
          <w:szCs w:val="28"/>
        </w:rPr>
        <w:t>ẬN</w:t>
      </w:r>
      <w:r>
        <w:rPr>
          <w:b/>
          <w:sz w:val="28"/>
          <w:szCs w:val="28"/>
        </w:rPr>
        <w:t xml:space="preserve"> – 52000148</w:t>
      </w:r>
    </w:p>
    <w:p w14:paraId="5224893F" w14:textId="77777777" w:rsidR="00DF500F" w:rsidRPr="00CA1C39" w:rsidRDefault="00DF500F" w:rsidP="00DF500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Pr>
          <w:b/>
          <w:bCs/>
          <w:sz w:val="28"/>
          <w:szCs w:val="28"/>
          <w:lang w:val="vi-VN"/>
        </w:rPr>
        <w:t>200502</w:t>
      </w:r>
      <w:r w:rsidRPr="00CA1C39">
        <w:rPr>
          <w:b/>
          <w:bCs/>
          <w:sz w:val="28"/>
          <w:szCs w:val="28"/>
          <w:lang w:val="vi-VN"/>
        </w:rPr>
        <w:t>01</w:t>
      </w:r>
    </w:p>
    <w:p w14:paraId="5EB20D54" w14:textId="77777777" w:rsidR="00B7133E" w:rsidRDefault="00DF500F" w:rsidP="00B7133E">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Pr>
          <w:b/>
          <w:bCs/>
          <w:sz w:val="28"/>
          <w:szCs w:val="28"/>
          <w:lang w:val="vi-VN"/>
        </w:rPr>
        <w:t>24</w:t>
      </w:r>
    </w:p>
    <w:p w14:paraId="6FB62861" w14:textId="77777777" w:rsidR="00B7133E" w:rsidRPr="00B7133E" w:rsidRDefault="00B7133E" w:rsidP="00B7133E">
      <w:pPr>
        <w:suppressAutoHyphens/>
        <w:autoSpaceDE w:val="0"/>
        <w:autoSpaceDN w:val="0"/>
        <w:adjustRightInd w:val="0"/>
        <w:spacing w:line="360" w:lineRule="auto"/>
        <w:jc w:val="right"/>
        <w:rPr>
          <w:sz w:val="28"/>
          <w:szCs w:val="28"/>
          <w:lang w:val="vi-VN"/>
        </w:rPr>
      </w:pPr>
    </w:p>
    <w:p w14:paraId="3A37FB6A" w14:textId="77777777" w:rsidR="00B118C8" w:rsidRPr="00DF500F" w:rsidRDefault="00DF500F" w:rsidP="003218FF">
      <w:pPr>
        <w:suppressAutoHyphens/>
        <w:autoSpaceDE w:val="0"/>
        <w:autoSpaceDN w:val="0"/>
        <w:adjustRightInd w:val="0"/>
        <w:jc w:val="center"/>
        <w:rPr>
          <w:b/>
          <w:bCs/>
          <w:iCs/>
          <w:sz w:val="28"/>
          <w:szCs w:val="28"/>
        </w:rPr>
        <w:sectPr w:rsidR="00B118C8" w:rsidRPr="00DF500F" w:rsidSect="005D5C2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10B4D3D3" w14:textId="77777777" w:rsidR="00BB2B2A" w:rsidRPr="00DB7595" w:rsidRDefault="00BB2B2A" w:rsidP="002D796D">
      <w:pPr>
        <w:pStyle w:val="Chng"/>
        <w:jc w:val="center"/>
        <w:rPr>
          <w:lang w:val="vi-VN"/>
        </w:rPr>
      </w:pPr>
      <w:bookmarkStart w:id="0" w:name="_Toc151069086"/>
      <w:r w:rsidRPr="00DB7595">
        <w:rPr>
          <w:lang w:val="vi-VN"/>
        </w:rPr>
        <w:lastRenderedPageBreak/>
        <w:t>LỜI CẢM ƠN</w:t>
      </w:r>
      <w:bookmarkEnd w:id="0"/>
    </w:p>
    <w:p w14:paraId="042EEF9E" w14:textId="6CA5E5F6" w:rsidR="00BB2B2A" w:rsidRPr="00DB7595" w:rsidRDefault="00A752AD" w:rsidP="0064189C">
      <w:pPr>
        <w:pStyle w:val="Nidungvnbn"/>
        <w:rPr>
          <w:b/>
          <w:bCs/>
          <w:sz w:val="32"/>
          <w:szCs w:val="32"/>
          <w:lang w:val="vi-VN"/>
        </w:rPr>
      </w:pPr>
      <w:r>
        <w:t>Nh</w:t>
      </w:r>
      <w:r w:rsidRPr="00A752AD">
        <w:t>óm</w:t>
      </w:r>
      <w:r>
        <w:t xml:space="preserve"> ch</w:t>
      </w:r>
      <w:r w:rsidRPr="00A752AD">
        <w:t>úng</w:t>
      </w:r>
      <w:r>
        <w:t xml:space="preserve"> em xin c</w:t>
      </w:r>
      <w:r w:rsidRPr="00A752AD">
        <w:t>ảm</w:t>
      </w:r>
      <w:r>
        <w:t xml:space="preserve"> </w:t>
      </w:r>
      <w:r w:rsidRPr="00A752AD">
        <w:t>ơn</w:t>
      </w:r>
      <w:r>
        <w:t xml:space="preserve"> th</w:t>
      </w:r>
      <w:r w:rsidRPr="00A752AD">
        <w:t>ầy</w:t>
      </w:r>
      <w:r>
        <w:t xml:space="preserve"> D</w:t>
      </w:r>
      <w:r w:rsidRPr="00A752AD">
        <w:t>ương</w:t>
      </w:r>
      <w:r>
        <w:t xml:space="preserve"> H</w:t>
      </w:r>
      <w:r w:rsidRPr="00A752AD">
        <w:t>ữu</w:t>
      </w:r>
      <w:r>
        <w:t xml:space="preserve"> Ph</w:t>
      </w:r>
      <w:r w:rsidRPr="00A752AD">
        <w:t>úc</w:t>
      </w:r>
      <w:r>
        <w:t xml:space="preserve"> </w:t>
      </w:r>
      <w:r w:rsidRPr="00A752AD">
        <w:t>đã</w:t>
      </w:r>
      <w:r>
        <w:t xml:space="preserve"> truy</w:t>
      </w:r>
      <w:r w:rsidRPr="00A752AD">
        <w:t>ền</w:t>
      </w:r>
      <w:r>
        <w:t xml:space="preserve"> t</w:t>
      </w:r>
      <w:r w:rsidRPr="00A752AD">
        <w:t>ải</w:t>
      </w:r>
      <w:r>
        <w:t xml:space="preserve"> ki</w:t>
      </w:r>
      <w:r w:rsidRPr="00A752AD">
        <w:t>ến</w:t>
      </w:r>
      <w:r>
        <w:t xml:space="preserve"> th</w:t>
      </w:r>
      <w:r w:rsidRPr="00A752AD">
        <w:t>ức</w:t>
      </w:r>
      <w:r>
        <w:t xml:space="preserve"> c</w:t>
      </w:r>
      <w:r w:rsidRPr="00A752AD">
        <w:t>ủa</w:t>
      </w:r>
      <w:r>
        <w:t xml:space="preserve"> m</w:t>
      </w:r>
      <w:r w:rsidRPr="00A752AD">
        <w:t>ô</w:t>
      </w:r>
      <w:r>
        <w:t>n h</w:t>
      </w:r>
      <w:r w:rsidRPr="00A752AD">
        <w:t>ọc</w:t>
      </w:r>
      <w:r>
        <w:t xml:space="preserve">, </w:t>
      </w:r>
      <w:r w:rsidRPr="00A752AD">
        <w:t>để</w:t>
      </w:r>
      <w:r>
        <w:t xml:space="preserve"> h</w:t>
      </w:r>
      <w:r w:rsidRPr="00A752AD">
        <w:t>ổ</w:t>
      </w:r>
      <w:r>
        <w:t xml:space="preserve"> tr</w:t>
      </w:r>
      <w:r w:rsidRPr="00A752AD">
        <w:t>ợ</w:t>
      </w:r>
      <w:r>
        <w:t xml:space="preserve"> nh</w:t>
      </w:r>
      <w:r w:rsidRPr="00A752AD">
        <w:t>óm</w:t>
      </w:r>
      <w:r>
        <w:t xml:space="preserve"> em ho</w:t>
      </w:r>
      <w:r w:rsidRPr="00A752AD">
        <w:t>àn</w:t>
      </w:r>
      <w:r>
        <w:t xml:space="preserve"> th</w:t>
      </w:r>
      <w:r w:rsidRPr="00A752AD">
        <w:t>ành</w:t>
      </w:r>
      <w:r>
        <w:t xml:space="preserve"> m</w:t>
      </w:r>
      <w:r w:rsidRPr="00A752AD">
        <w:t>ô</w:t>
      </w:r>
      <w:r>
        <w:t>n h</w:t>
      </w:r>
      <w:r w:rsidRPr="00A752AD">
        <w:t>ọc</w:t>
      </w:r>
      <w:r>
        <w:t xml:space="preserve"> c</w:t>
      </w:r>
      <w:r w:rsidRPr="00A752AD">
        <w:t>ũng</w:t>
      </w:r>
      <w:r>
        <w:t xml:space="preserve"> nh</w:t>
      </w:r>
      <w:r w:rsidRPr="00A752AD">
        <w:t>ư</w:t>
      </w:r>
      <w:r>
        <w:t xml:space="preserve"> c</w:t>
      </w:r>
      <w:r w:rsidRPr="00A752AD">
        <w:t>ó</w:t>
      </w:r>
      <w:r>
        <w:t xml:space="preserve"> kinh nghi</w:t>
      </w:r>
      <w:r w:rsidRPr="00A752AD">
        <w:t>ệm</w:t>
      </w:r>
      <w:r>
        <w:t xml:space="preserve"> đ</w:t>
      </w:r>
      <w:r w:rsidRPr="00A752AD">
        <w:t>ể</w:t>
      </w:r>
      <w:r>
        <w:t xml:space="preserve"> l</w:t>
      </w:r>
      <w:r w:rsidRPr="00A752AD">
        <w:t>àm</w:t>
      </w:r>
      <w:r>
        <w:t xml:space="preserve"> đư</w:t>
      </w:r>
      <w:r w:rsidRPr="00A752AD">
        <w:t>ợc</w:t>
      </w:r>
      <w:r>
        <w:t xml:space="preserve"> b</w:t>
      </w:r>
      <w:r w:rsidRPr="00A752AD">
        <w:t>áo</w:t>
      </w:r>
      <w:r>
        <w:t xml:space="preserve"> c</w:t>
      </w:r>
      <w:r w:rsidRPr="00A752AD">
        <w:t>áo</w:t>
      </w:r>
      <w:r>
        <w:t>.</w:t>
      </w:r>
      <w:r w:rsidR="00BB2B2A" w:rsidRPr="00DB7595">
        <w:rPr>
          <w:b/>
          <w:bCs/>
          <w:sz w:val="32"/>
          <w:szCs w:val="32"/>
          <w:lang w:val="vi-VN"/>
        </w:rPr>
        <w:br w:type="page"/>
      </w:r>
    </w:p>
    <w:p w14:paraId="17AB291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C53FCAC"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D11177E"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3BF21C6"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7FA37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69ADD8E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D67E2C0"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572B3BF"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3C66719E" w14:textId="77777777" w:rsidR="00C42D8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1217BF6" w14:textId="77777777" w:rsidR="00BB2B2A" w:rsidRPr="00DB7595" w:rsidRDefault="00BB2B2A" w:rsidP="00BB2B2A">
      <w:pPr>
        <w:tabs>
          <w:tab w:val="center" w:pos="6379"/>
        </w:tabs>
        <w:spacing w:after="200" w:line="276" w:lineRule="auto"/>
        <w:rPr>
          <w:i/>
          <w:sz w:val="26"/>
          <w:szCs w:val="26"/>
          <w:lang w:val="vi-VN"/>
        </w:rPr>
      </w:pPr>
    </w:p>
    <w:p w14:paraId="3C9D63BC" w14:textId="77777777" w:rsidR="00BB2B2A" w:rsidRPr="00C413BB"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Trần Quốc Vinh</w:t>
      </w:r>
    </w:p>
    <w:p w14:paraId="7D07F531" w14:textId="77777777" w:rsidR="00BB2B2A" w:rsidRPr="00DB7595" w:rsidRDefault="00BB2B2A" w:rsidP="00BB2B2A">
      <w:pPr>
        <w:tabs>
          <w:tab w:val="center" w:pos="6379"/>
        </w:tabs>
        <w:spacing w:after="200" w:line="276" w:lineRule="auto"/>
        <w:rPr>
          <w:i/>
          <w:sz w:val="26"/>
          <w:szCs w:val="26"/>
          <w:lang w:val="vi-VN"/>
        </w:rPr>
      </w:pPr>
    </w:p>
    <w:p w14:paraId="35564719" w14:textId="77777777" w:rsidR="00BB2B2A" w:rsidRDefault="00BB2B2A" w:rsidP="00BB2B2A">
      <w:pPr>
        <w:tabs>
          <w:tab w:val="center" w:pos="6379"/>
        </w:tabs>
        <w:spacing w:after="200" w:line="276" w:lineRule="auto"/>
        <w:rPr>
          <w:i/>
          <w:sz w:val="26"/>
          <w:szCs w:val="26"/>
        </w:rPr>
      </w:pPr>
      <w:r w:rsidRPr="00DB7595">
        <w:rPr>
          <w:i/>
          <w:sz w:val="26"/>
          <w:szCs w:val="26"/>
          <w:lang w:val="vi-VN"/>
        </w:rPr>
        <w:tab/>
      </w:r>
      <w:r w:rsidR="00C413BB">
        <w:rPr>
          <w:i/>
          <w:sz w:val="26"/>
          <w:szCs w:val="26"/>
        </w:rPr>
        <w:t>Lâm Gia Đạt</w:t>
      </w:r>
    </w:p>
    <w:p w14:paraId="49F24BF2" w14:textId="77777777" w:rsidR="00C413BB" w:rsidRDefault="00C413BB" w:rsidP="00BB2B2A">
      <w:pPr>
        <w:tabs>
          <w:tab w:val="center" w:pos="6379"/>
        </w:tabs>
        <w:spacing w:after="200" w:line="276" w:lineRule="auto"/>
        <w:rPr>
          <w:i/>
          <w:sz w:val="26"/>
          <w:szCs w:val="26"/>
        </w:rPr>
      </w:pPr>
      <w:r>
        <w:rPr>
          <w:i/>
          <w:sz w:val="26"/>
          <w:szCs w:val="26"/>
        </w:rPr>
        <w:tab/>
      </w:r>
    </w:p>
    <w:p w14:paraId="6F584FCA" w14:textId="77777777" w:rsidR="00C413BB" w:rsidRPr="00C413BB" w:rsidRDefault="00C413BB" w:rsidP="00BB2B2A">
      <w:pPr>
        <w:tabs>
          <w:tab w:val="center" w:pos="6379"/>
        </w:tabs>
        <w:spacing w:after="200" w:line="276" w:lineRule="auto"/>
        <w:rPr>
          <w:i/>
          <w:sz w:val="26"/>
          <w:szCs w:val="26"/>
        </w:rPr>
      </w:pPr>
      <w:r>
        <w:rPr>
          <w:i/>
          <w:sz w:val="26"/>
          <w:szCs w:val="26"/>
        </w:rPr>
        <w:tab/>
        <w:t>Vũ Ngọc Thuận</w:t>
      </w:r>
    </w:p>
    <w:p w14:paraId="29F9E029" w14:textId="5767B574" w:rsidR="00C413BB" w:rsidRPr="00C413BB" w:rsidRDefault="00BB2B2A">
      <w:pPr>
        <w:spacing w:after="200" w:line="276" w:lineRule="auto"/>
        <w:rPr>
          <w:i/>
          <w:sz w:val="26"/>
          <w:szCs w:val="26"/>
        </w:rPr>
      </w:pPr>
      <w:r w:rsidRPr="00DB7595">
        <w:rPr>
          <w:i/>
          <w:sz w:val="26"/>
          <w:szCs w:val="26"/>
          <w:lang w:val="vi-VN"/>
        </w:rPr>
        <w:br w:type="page"/>
      </w:r>
    </w:p>
    <w:p w14:paraId="72194E65" w14:textId="77777777" w:rsidR="00B118C8" w:rsidRPr="00B118C8" w:rsidRDefault="00B118C8" w:rsidP="002D796D">
      <w:pPr>
        <w:pStyle w:val="Chng"/>
        <w:jc w:val="center"/>
        <w:rPr>
          <w:lang w:val="vi-VN"/>
        </w:rPr>
      </w:pPr>
      <w:bookmarkStart w:id="1" w:name="_Toc151069087"/>
      <w:r w:rsidRPr="00B118C8">
        <w:rPr>
          <w:lang w:val="vi-VN"/>
        </w:rPr>
        <w:lastRenderedPageBreak/>
        <w:t>PHẦN XÁC NHẬN VÀ ĐÁNH GIÁ CỦA GIẢNG VIÊN</w:t>
      </w:r>
      <w:bookmarkEnd w:id="1"/>
    </w:p>
    <w:p w14:paraId="4FE18029" w14:textId="77777777" w:rsidR="00B118C8" w:rsidRPr="002D796D" w:rsidRDefault="00B118C8" w:rsidP="002D796D">
      <w:pPr>
        <w:pStyle w:val="Nidungvnbn"/>
        <w:rPr>
          <w:b/>
          <w:lang w:val="vi-VN"/>
        </w:rPr>
      </w:pPr>
      <w:r w:rsidRPr="002D796D">
        <w:rPr>
          <w:b/>
          <w:lang w:val="vi-VN"/>
        </w:rPr>
        <w:t>Phần xác nhận của GV hướng dẫn</w:t>
      </w:r>
    </w:p>
    <w:p w14:paraId="18FE8E52"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A6A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CB0E3BE"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1DBF86" w14:textId="77777777" w:rsidR="00B118C8" w:rsidRPr="00DC2276" w:rsidRDefault="00B118C8">
      <w:pPr>
        <w:spacing w:after="200" w:line="276" w:lineRule="auto"/>
        <w:rPr>
          <w:lang w:val="vi-VN"/>
        </w:rPr>
      </w:pPr>
    </w:p>
    <w:p w14:paraId="254946CE" w14:textId="77777777" w:rsidR="00B118C8" w:rsidRPr="00DC2276" w:rsidRDefault="00B118C8">
      <w:pPr>
        <w:spacing w:after="200" w:line="276" w:lineRule="auto"/>
        <w:rPr>
          <w:lang w:val="vi-VN"/>
        </w:rPr>
      </w:pPr>
    </w:p>
    <w:p w14:paraId="072E1F7C" w14:textId="77777777" w:rsidR="00B118C8" w:rsidRPr="00DC2276" w:rsidRDefault="00B118C8">
      <w:pPr>
        <w:spacing w:after="200" w:line="276" w:lineRule="auto"/>
        <w:rPr>
          <w:lang w:val="vi-VN"/>
        </w:rPr>
      </w:pPr>
    </w:p>
    <w:p w14:paraId="0F7A98F0" w14:textId="77777777" w:rsidR="00B118C8" w:rsidRPr="00DC2276" w:rsidRDefault="00B118C8" w:rsidP="002D796D">
      <w:pPr>
        <w:pStyle w:val="Nidungvnbn"/>
        <w:rPr>
          <w:b/>
          <w:lang w:val="vi-VN"/>
        </w:rPr>
      </w:pPr>
      <w:r w:rsidRPr="00DC2276">
        <w:rPr>
          <w:b/>
          <w:lang w:val="vi-VN"/>
        </w:rPr>
        <w:t>Phần đánh giá của GV chấm bài</w:t>
      </w:r>
    </w:p>
    <w:p w14:paraId="6D49EE3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44118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660B98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7B9B825" w14:textId="77777777" w:rsidR="00B118C8" w:rsidRPr="00DC2276" w:rsidRDefault="00B118C8" w:rsidP="00B118C8">
      <w:pPr>
        <w:spacing w:after="200" w:line="276" w:lineRule="auto"/>
        <w:rPr>
          <w:lang w:val="vi-VN"/>
        </w:rPr>
      </w:pPr>
    </w:p>
    <w:p w14:paraId="2ADA5077" w14:textId="77777777" w:rsidR="00B118C8" w:rsidRPr="00DC2276" w:rsidRDefault="00B118C8" w:rsidP="00B118C8">
      <w:pPr>
        <w:pStyle w:val="Tiumccp1"/>
        <w:rPr>
          <w:sz w:val="32"/>
          <w:szCs w:val="32"/>
          <w:lang w:val="vi-VN"/>
        </w:rPr>
      </w:pPr>
      <w:r w:rsidRPr="00B118C8">
        <w:rPr>
          <w:lang w:val="vi-VN"/>
        </w:rPr>
        <w:br w:type="page"/>
      </w:r>
    </w:p>
    <w:p w14:paraId="144DA3CC" w14:textId="77777777" w:rsidR="00BB2B2A" w:rsidRPr="00DB7595" w:rsidRDefault="00BB2B2A" w:rsidP="00B118C8">
      <w:pPr>
        <w:pStyle w:val="Chng"/>
        <w:jc w:val="center"/>
        <w:rPr>
          <w:lang w:val="vi-VN"/>
        </w:rPr>
      </w:pPr>
      <w:bookmarkStart w:id="2" w:name="_Toc151069088"/>
      <w:r w:rsidRPr="00DB7595">
        <w:rPr>
          <w:lang w:val="vi-VN"/>
        </w:rPr>
        <w:lastRenderedPageBreak/>
        <w:t>TÓM TẮT</w:t>
      </w:r>
      <w:bookmarkEnd w:id="2"/>
    </w:p>
    <w:p w14:paraId="0191964A" w14:textId="77777777" w:rsidR="00291721" w:rsidRPr="00DB7595" w:rsidRDefault="00291721" w:rsidP="00291721">
      <w:pPr>
        <w:pStyle w:val="Nidungvnbn"/>
        <w:rPr>
          <w:lang w:val="vi-VN"/>
        </w:rPr>
      </w:pPr>
    </w:p>
    <w:p w14:paraId="493F4BCE" w14:textId="77777777" w:rsidR="007E6AB9" w:rsidRPr="00DB7595" w:rsidRDefault="007E6AB9" w:rsidP="00291721">
      <w:pPr>
        <w:pStyle w:val="Nidungvnbn"/>
        <w:rPr>
          <w:lang w:val="vi-VN"/>
        </w:rPr>
      </w:pPr>
      <w:r w:rsidRPr="00DB7595">
        <w:rPr>
          <w:lang w:val="vi-VN"/>
        </w:rPr>
        <w:t>Trình bày tóm tắt vấn đề nghiên cứu, các h</w:t>
      </w:r>
      <w:r w:rsidRPr="00B10E7E">
        <w:rPr>
          <w:lang w:val="vi-VN"/>
        </w:rPr>
        <w:t>ướng tiếp cận, cách giải quyết vấn đề và một số kết quả đạt đượ</w:t>
      </w:r>
      <w:r w:rsidRPr="00DB7595">
        <w:rPr>
          <w:lang w:val="vi-VN"/>
        </w:rPr>
        <w:t>c, những phát hiện cơ bản</w:t>
      </w:r>
      <w:r w:rsidRPr="00B10E7E">
        <w:rPr>
          <w:lang w:val="vi-VN"/>
        </w:rPr>
        <w:t xml:space="preserve"> trong v</w:t>
      </w:r>
      <w:r w:rsidRPr="00DB7595">
        <w:rPr>
          <w:lang w:val="vi-VN"/>
        </w:rPr>
        <w:t>òng 1 -2 trang.</w:t>
      </w:r>
    </w:p>
    <w:p w14:paraId="1C4BFD26"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A3B5B8B" w14:textId="77777777" w:rsidR="007E6AB9" w:rsidRPr="007E6AB9" w:rsidRDefault="007E6AB9" w:rsidP="002D796D">
      <w:pPr>
        <w:pStyle w:val="Chng"/>
        <w:jc w:val="center"/>
      </w:pPr>
      <w:bookmarkStart w:id="3" w:name="_Toc151069089"/>
      <w:r>
        <w:lastRenderedPageBreak/>
        <w:t>MỤC LỤC</w:t>
      </w:r>
      <w:bookmarkEnd w:id="3"/>
    </w:p>
    <w:p w14:paraId="01E178AF" w14:textId="26265C71" w:rsidR="00532D4C"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069086" w:history="1">
        <w:r w:rsidR="00532D4C" w:rsidRPr="00E95086">
          <w:rPr>
            <w:rStyle w:val="Hyperlink"/>
            <w:noProof/>
            <w:lang w:val="vi-VN"/>
          </w:rPr>
          <w:t>LỜI CẢM ƠN</w:t>
        </w:r>
        <w:r w:rsidR="00532D4C">
          <w:rPr>
            <w:noProof/>
            <w:webHidden/>
          </w:rPr>
          <w:tab/>
        </w:r>
        <w:r w:rsidR="00532D4C">
          <w:rPr>
            <w:noProof/>
            <w:webHidden/>
          </w:rPr>
          <w:fldChar w:fldCharType="begin"/>
        </w:r>
        <w:r w:rsidR="00532D4C">
          <w:rPr>
            <w:noProof/>
            <w:webHidden/>
          </w:rPr>
          <w:instrText xml:space="preserve"> PAGEREF _Toc151069086 \h </w:instrText>
        </w:r>
        <w:r w:rsidR="00532D4C">
          <w:rPr>
            <w:noProof/>
            <w:webHidden/>
          </w:rPr>
        </w:r>
        <w:r w:rsidR="00532D4C">
          <w:rPr>
            <w:noProof/>
            <w:webHidden/>
          </w:rPr>
          <w:fldChar w:fldCharType="separate"/>
        </w:r>
        <w:r w:rsidR="00532D4C">
          <w:rPr>
            <w:noProof/>
            <w:webHidden/>
          </w:rPr>
          <w:t>i</w:t>
        </w:r>
        <w:r w:rsidR="00532D4C">
          <w:rPr>
            <w:noProof/>
            <w:webHidden/>
          </w:rPr>
          <w:fldChar w:fldCharType="end"/>
        </w:r>
      </w:hyperlink>
    </w:p>
    <w:p w14:paraId="41DF85E0" w14:textId="13F807FC"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087" w:history="1">
        <w:r w:rsidRPr="00E95086">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_Toc151069087 \h </w:instrText>
        </w:r>
        <w:r>
          <w:rPr>
            <w:noProof/>
            <w:webHidden/>
          </w:rPr>
        </w:r>
        <w:r>
          <w:rPr>
            <w:noProof/>
            <w:webHidden/>
          </w:rPr>
          <w:fldChar w:fldCharType="separate"/>
        </w:r>
        <w:r>
          <w:rPr>
            <w:noProof/>
            <w:webHidden/>
          </w:rPr>
          <w:t>iii</w:t>
        </w:r>
        <w:r>
          <w:rPr>
            <w:noProof/>
            <w:webHidden/>
          </w:rPr>
          <w:fldChar w:fldCharType="end"/>
        </w:r>
      </w:hyperlink>
    </w:p>
    <w:p w14:paraId="371FB3FA" w14:textId="7E316818"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088" w:history="1">
        <w:r w:rsidRPr="00E95086">
          <w:rPr>
            <w:rStyle w:val="Hyperlink"/>
            <w:noProof/>
            <w:lang w:val="vi-VN"/>
          </w:rPr>
          <w:t>TÓM TẮT</w:t>
        </w:r>
        <w:r>
          <w:rPr>
            <w:noProof/>
            <w:webHidden/>
          </w:rPr>
          <w:tab/>
        </w:r>
        <w:r>
          <w:rPr>
            <w:noProof/>
            <w:webHidden/>
          </w:rPr>
          <w:fldChar w:fldCharType="begin"/>
        </w:r>
        <w:r>
          <w:rPr>
            <w:noProof/>
            <w:webHidden/>
          </w:rPr>
          <w:instrText xml:space="preserve"> PAGEREF _Toc151069088 \h </w:instrText>
        </w:r>
        <w:r>
          <w:rPr>
            <w:noProof/>
            <w:webHidden/>
          </w:rPr>
        </w:r>
        <w:r>
          <w:rPr>
            <w:noProof/>
            <w:webHidden/>
          </w:rPr>
          <w:fldChar w:fldCharType="separate"/>
        </w:r>
        <w:r>
          <w:rPr>
            <w:noProof/>
            <w:webHidden/>
          </w:rPr>
          <w:t>iv</w:t>
        </w:r>
        <w:r>
          <w:rPr>
            <w:noProof/>
            <w:webHidden/>
          </w:rPr>
          <w:fldChar w:fldCharType="end"/>
        </w:r>
      </w:hyperlink>
    </w:p>
    <w:p w14:paraId="564840E1" w14:textId="0F80ECE3"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089" w:history="1">
        <w:r w:rsidRPr="00E95086">
          <w:rPr>
            <w:rStyle w:val="Hyperlink"/>
            <w:noProof/>
          </w:rPr>
          <w:t>MỤC LỤC</w:t>
        </w:r>
        <w:r>
          <w:rPr>
            <w:noProof/>
            <w:webHidden/>
          </w:rPr>
          <w:tab/>
        </w:r>
        <w:r>
          <w:rPr>
            <w:noProof/>
            <w:webHidden/>
          </w:rPr>
          <w:fldChar w:fldCharType="begin"/>
        </w:r>
        <w:r>
          <w:rPr>
            <w:noProof/>
            <w:webHidden/>
          </w:rPr>
          <w:instrText xml:space="preserve"> PAGEREF _Toc151069089 \h </w:instrText>
        </w:r>
        <w:r>
          <w:rPr>
            <w:noProof/>
            <w:webHidden/>
          </w:rPr>
        </w:r>
        <w:r>
          <w:rPr>
            <w:noProof/>
            <w:webHidden/>
          </w:rPr>
          <w:fldChar w:fldCharType="separate"/>
        </w:r>
        <w:r>
          <w:rPr>
            <w:noProof/>
            <w:webHidden/>
          </w:rPr>
          <w:t>1</w:t>
        </w:r>
        <w:r>
          <w:rPr>
            <w:noProof/>
            <w:webHidden/>
          </w:rPr>
          <w:fldChar w:fldCharType="end"/>
        </w:r>
      </w:hyperlink>
    </w:p>
    <w:p w14:paraId="2CEDE762" w14:textId="6881601B"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090" w:history="1">
        <w:r w:rsidRPr="00E95086">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_Toc151069090 \h </w:instrText>
        </w:r>
        <w:r>
          <w:rPr>
            <w:noProof/>
            <w:webHidden/>
          </w:rPr>
        </w:r>
        <w:r>
          <w:rPr>
            <w:noProof/>
            <w:webHidden/>
          </w:rPr>
          <w:fldChar w:fldCharType="separate"/>
        </w:r>
        <w:r>
          <w:rPr>
            <w:noProof/>
            <w:webHidden/>
          </w:rPr>
          <w:t>4</w:t>
        </w:r>
        <w:r>
          <w:rPr>
            <w:noProof/>
            <w:webHidden/>
          </w:rPr>
          <w:fldChar w:fldCharType="end"/>
        </w:r>
      </w:hyperlink>
    </w:p>
    <w:p w14:paraId="3DD266CE" w14:textId="7277F3D7"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091" w:history="1">
        <w:r w:rsidRPr="00E95086">
          <w:rPr>
            <w:rStyle w:val="Hyperlink"/>
            <w:noProof/>
          </w:rPr>
          <w:t>BẢNG HỎI</w:t>
        </w:r>
        <w:r>
          <w:rPr>
            <w:noProof/>
            <w:webHidden/>
          </w:rPr>
          <w:tab/>
        </w:r>
        <w:r>
          <w:rPr>
            <w:noProof/>
            <w:webHidden/>
          </w:rPr>
          <w:fldChar w:fldCharType="begin"/>
        </w:r>
        <w:r>
          <w:rPr>
            <w:noProof/>
            <w:webHidden/>
          </w:rPr>
          <w:instrText xml:space="preserve"> PAGEREF _Toc151069091 \h </w:instrText>
        </w:r>
        <w:r>
          <w:rPr>
            <w:noProof/>
            <w:webHidden/>
          </w:rPr>
        </w:r>
        <w:r>
          <w:rPr>
            <w:noProof/>
            <w:webHidden/>
          </w:rPr>
          <w:fldChar w:fldCharType="separate"/>
        </w:r>
        <w:r>
          <w:rPr>
            <w:noProof/>
            <w:webHidden/>
          </w:rPr>
          <w:t>6</w:t>
        </w:r>
        <w:r>
          <w:rPr>
            <w:noProof/>
            <w:webHidden/>
          </w:rPr>
          <w:fldChar w:fldCharType="end"/>
        </w:r>
      </w:hyperlink>
    </w:p>
    <w:p w14:paraId="4BBEBC42" w14:textId="7F836429"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092" w:history="1">
        <w:r w:rsidRPr="00E95086">
          <w:rPr>
            <w:rStyle w:val="Hyperlink"/>
            <w:noProof/>
          </w:rPr>
          <w:t>CHƯƠNG 1 – TỔNG QUAN ĐỀ TÀI</w:t>
        </w:r>
        <w:r>
          <w:rPr>
            <w:noProof/>
            <w:webHidden/>
          </w:rPr>
          <w:tab/>
        </w:r>
        <w:r>
          <w:rPr>
            <w:noProof/>
            <w:webHidden/>
          </w:rPr>
          <w:fldChar w:fldCharType="begin"/>
        </w:r>
        <w:r>
          <w:rPr>
            <w:noProof/>
            <w:webHidden/>
          </w:rPr>
          <w:instrText xml:space="preserve"> PAGEREF _Toc151069092 \h </w:instrText>
        </w:r>
        <w:r>
          <w:rPr>
            <w:noProof/>
            <w:webHidden/>
          </w:rPr>
        </w:r>
        <w:r>
          <w:rPr>
            <w:noProof/>
            <w:webHidden/>
          </w:rPr>
          <w:fldChar w:fldCharType="separate"/>
        </w:r>
        <w:r>
          <w:rPr>
            <w:noProof/>
            <w:webHidden/>
          </w:rPr>
          <w:t>9</w:t>
        </w:r>
        <w:r>
          <w:rPr>
            <w:noProof/>
            <w:webHidden/>
          </w:rPr>
          <w:fldChar w:fldCharType="end"/>
        </w:r>
      </w:hyperlink>
    </w:p>
    <w:p w14:paraId="6F491E7E" w14:textId="0C7BAE50"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093" w:history="1">
        <w:r w:rsidRPr="00E95086">
          <w:rPr>
            <w:rStyle w:val="Hyperlink"/>
            <w:noProof/>
          </w:rPr>
          <w:t>1.1 Giới thiệu đề tài</w:t>
        </w:r>
        <w:r>
          <w:rPr>
            <w:noProof/>
            <w:webHidden/>
          </w:rPr>
          <w:tab/>
        </w:r>
        <w:r>
          <w:rPr>
            <w:noProof/>
            <w:webHidden/>
          </w:rPr>
          <w:fldChar w:fldCharType="begin"/>
        </w:r>
        <w:r>
          <w:rPr>
            <w:noProof/>
            <w:webHidden/>
          </w:rPr>
          <w:instrText xml:space="preserve"> PAGEREF _Toc151069093 \h </w:instrText>
        </w:r>
        <w:r>
          <w:rPr>
            <w:noProof/>
            <w:webHidden/>
          </w:rPr>
        </w:r>
        <w:r>
          <w:rPr>
            <w:noProof/>
            <w:webHidden/>
          </w:rPr>
          <w:fldChar w:fldCharType="separate"/>
        </w:r>
        <w:r>
          <w:rPr>
            <w:noProof/>
            <w:webHidden/>
          </w:rPr>
          <w:t>9</w:t>
        </w:r>
        <w:r>
          <w:rPr>
            <w:noProof/>
            <w:webHidden/>
          </w:rPr>
          <w:fldChar w:fldCharType="end"/>
        </w:r>
      </w:hyperlink>
    </w:p>
    <w:p w14:paraId="6323C4E7" w14:textId="5C3EF3E0" w:rsidR="00532D4C" w:rsidRDefault="00532D4C">
      <w:pPr>
        <w:pStyle w:val="TOC3"/>
        <w:tabs>
          <w:tab w:val="left" w:pos="2180"/>
          <w:tab w:val="right" w:leader="dot" w:pos="9111"/>
        </w:tabs>
        <w:rPr>
          <w:rFonts w:asciiTheme="minorHAnsi" w:eastAsiaTheme="minorEastAsia" w:hAnsiTheme="minorHAnsi" w:cstheme="minorBidi"/>
          <w:noProof/>
          <w:sz w:val="22"/>
          <w:szCs w:val="22"/>
        </w:rPr>
      </w:pPr>
      <w:hyperlink w:anchor="_Toc151069094" w:history="1">
        <w:r w:rsidRPr="00E95086">
          <w:rPr>
            <w:rStyle w:val="Hyperlink"/>
            <w:noProof/>
          </w:rPr>
          <w:t>1.1.1</w:t>
        </w:r>
        <w:r>
          <w:rPr>
            <w:rFonts w:asciiTheme="minorHAnsi" w:eastAsiaTheme="minorEastAsia" w:hAnsiTheme="minorHAnsi" w:cstheme="minorBidi"/>
            <w:noProof/>
            <w:sz w:val="22"/>
            <w:szCs w:val="22"/>
          </w:rPr>
          <w:tab/>
        </w:r>
        <w:r w:rsidRPr="00E95086">
          <w:rPr>
            <w:rStyle w:val="Hyperlink"/>
            <w:noProof/>
          </w:rPr>
          <w:t>Nội dung đề tài</w:t>
        </w:r>
        <w:r>
          <w:rPr>
            <w:noProof/>
            <w:webHidden/>
          </w:rPr>
          <w:tab/>
        </w:r>
        <w:r>
          <w:rPr>
            <w:noProof/>
            <w:webHidden/>
          </w:rPr>
          <w:fldChar w:fldCharType="begin"/>
        </w:r>
        <w:r>
          <w:rPr>
            <w:noProof/>
            <w:webHidden/>
          </w:rPr>
          <w:instrText xml:space="preserve"> PAGEREF _Toc151069094 \h </w:instrText>
        </w:r>
        <w:r>
          <w:rPr>
            <w:noProof/>
            <w:webHidden/>
          </w:rPr>
        </w:r>
        <w:r>
          <w:rPr>
            <w:noProof/>
            <w:webHidden/>
          </w:rPr>
          <w:fldChar w:fldCharType="separate"/>
        </w:r>
        <w:r>
          <w:rPr>
            <w:noProof/>
            <w:webHidden/>
          </w:rPr>
          <w:t>9</w:t>
        </w:r>
        <w:r>
          <w:rPr>
            <w:noProof/>
            <w:webHidden/>
          </w:rPr>
          <w:fldChar w:fldCharType="end"/>
        </w:r>
      </w:hyperlink>
    </w:p>
    <w:p w14:paraId="6E45B8F1" w14:textId="30F091AD"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095" w:history="1">
        <w:r w:rsidRPr="00E95086">
          <w:rPr>
            <w:rStyle w:val="Hyperlink"/>
            <w:noProof/>
          </w:rPr>
          <w:t>1.2 Đặc tả hệ thống</w:t>
        </w:r>
        <w:r>
          <w:rPr>
            <w:noProof/>
            <w:webHidden/>
          </w:rPr>
          <w:tab/>
        </w:r>
        <w:r>
          <w:rPr>
            <w:noProof/>
            <w:webHidden/>
          </w:rPr>
          <w:fldChar w:fldCharType="begin"/>
        </w:r>
        <w:r>
          <w:rPr>
            <w:noProof/>
            <w:webHidden/>
          </w:rPr>
          <w:instrText xml:space="preserve"> PAGEREF _Toc151069095 \h </w:instrText>
        </w:r>
        <w:r>
          <w:rPr>
            <w:noProof/>
            <w:webHidden/>
          </w:rPr>
        </w:r>
        <w:r>
          <w:rPr>
            <w:noProof/>
            <w:webHidden/>
          </w:rPr>
          <w:fldChar w:fldCharType="separate"/>
        </w:r>
        <w:r>
          <w:rPr>
            <w:noProof/>
            <w:webHidden/>
          </w:rPr>
          <w:t>9</w:t>
        </w:r>
        <w:r>
          <w:rPr>
            <w:noProof/>
            <w:webHidden/>
          </w:rPr>
          <w:fldChar w:fldCharType="end"/>
        </w:r>
      </w:hyperlink>
    </w:p>
    <w:p w14:paraId="03D4EC64" w14:textId="6FD9B5DA" w:rsidR="00532D4C" w:rsidRDefault="00532D4C">
      <w:pPr>
        <w:pStyle w:val="TOC3"/>
        <w:tabs>
          <w:tab w:val="right" w:leader="dot" w:pos="9111"/>
        </w:tabs>
        <w:rPr>
          <w:rFonts w:asciiTheme="minorHAnsi" w:eastAsiaTheme="minorEastAsia" w:hAnsiTheme="minorHAnsi" w:cstheme="minorBidi"/>
          <w:noProof/>
          <w:sz w:val="22"/>
          <w:szCs w:val="22"/>
        </w:rPr>
      </w:pPr>
      <w:hyperlink w:anchor="_Toc151069096" w:history="1">
        <w:r w:rsidRPr="00E95086">
          <w:rPr>
            <w:rStyle w:val="Hyperlink"/>
            <w:noProof/>
          </w:rPr>
          <w:t>1.2.1 Đặc tả yêu cầu</w:t>
        </w:r>
        <w:r>
          <w:rPr>
            <w:noProof/>
            <w:webHidden/>
          </w:rPr>
          <w:tab/>
        </w:r>
        <w:r>
          <w:rPr>
            <w:noProof/>
            <w:webHidden/>
          </w:rPr>
          <w:fldChar w:fldCharType="begin"/>
        </w:r>
        <w:r>
          <w:rPr>
            <w:noProof/>
            <w:webHidden/>
          </w:rPr>
          <w:instrText xml:space="preserve"> PAGEREF _Toc151069096 \h </w:instrText>
        </w:r>
        <w:r>
          <w:rPr>
            <w:noProof/>
            <w:webHidden/>
          </w:rPr>
        </w:r>
        <w:r>
          <w:rPr>
            <w:noProof/>
            <w:webHidden/>
          </w:rPr>
          <w:fldChar w:fldCharType="separate"/>
        </w:r>
        <w:r>
          <w:rPr>
            <w:noProof/>
            <w:webHidden/>
          </w:rPr>
          <w:t>9</w:t>
        </w:r>
        <w:r>
          <w:rPr>
            <w:noProof/>
            <w:webHidden/>
          </w:rPr>
          <w:fldChar w:fldCharType="end"/>
        </w:r>
      </w:hyperlink>
    </w:p>
    <w:p w14:paraId="1A7D6F1A" w14:textId="3C94CAC6" w:rsidR="00532D4C" w:rsidRDefault="00532D4C">
      <w:pPr>
        <w:pStyle w:val="TOC3"/>
        <w:tabs>
          <w:tab w:val="right" w:leader="dot" w:pos="9111"/>
        </w:tabs>
        <w:rPr>
          <w:rFonts w:asciiTheme="minorHAnsi" w:eastAsiaTheme="minorEastAsia" w:hAnsiTheme="minorHAnsi" w:cstheme="minorBidi"/>
          <w:noProof/>
          <w:sz w:val="22"/>
          <w:szCs w:val="22"/>
        </w:rPr>
      </w:pPr>
      <w:hyperlink w:anchor="_Toc151069097" w:history="1">
        <w:r w:rsidRPr="00E95086">
          <w:rPr>
            <w:rStyle w:val="Hyperlink"/>
            <w:noProof/>
          </w:rPr>
          <w:t>1.2.2 Yêu cầu chức năng</w:t>
        </w:r>
        <w:r>
          <w:rPr>
            <w:noProof/>
            <w:webHidden/>
          </w:rPr>
          <w:tab/>
        </w:r>
        <w:r>
          <w:rPr>
            <w:noProof/>
            <w:webHidden/>
          </w:rPr>
          <w:fldChar w:fldCharType="begin"/>
        </w:r>
        <w:r>
          <w:rPr>
            <w:noProof/>
            <w:webHidden/>
          </w:rPr>
          <w:instrText xml:space="preserve"> PAGEREF _Toc151069097 \h </w:instrText>
        </w:r>
        <w:r>
          <w:rPr>
            <w:noProof/>
            <w:webHidden/>
          </w:rPr>
        </w:r>
        <w:r>
          <w:rPr>
            <w:noProof/>
            <w:webHidden/>
          </w:rPr>
          <w:fldChar w:fldCharType="separate"/>
        </w:r>
        <w:r>
          <w:rPr>
            <w:noProof/>
            <w:webHidden/>
          </w:rPr>
          <w:t>11</w:t>
        </w:r>
        <w:r>
          <w:rPr>
            <w:noProof/>
            <w:webHidden/>
          </w:rPr>
          <w:fldChar w:fldCharType="end"/>
        </w:r>
      </w:hyperlink>
    </w:p>
    <w:p w14:paraId="591C09D1" w14:textId="7603F788" w:rsidR="00532D4C" w:rsidRDefault="00532D4C">
      <w:pPr>
        <w:pStyle w:val="TOC3"/>
        <w:tabs>
          <w:tab w:val="right" w:leader="dot" w:pos="9111"/>
        </w:tabs>
        <w:rPr>
          <w:rFonts w:asciiTheme="minorHAnsi" w:eastAsiaTheme="minorEastAsia" w:hAnsiTheme="minorHAnsi" w:cstheme="minorBidi"/>
          <w:noProof/>
          <w:sz w:val="22"/>
          <w:szCs w:val="22"/>
        </w:rPr>
      </w:pPr>
      <w:hyperlink w:anchor="_Toc151069098" w:history="1">
        <w:r w:rsidRPr="00E95086">
          <w:rPr>
            <w:rStyle w:val="Hyperlink"/>
            <w:noProof/>
          </w:rPr>
          <w:t>1.2.3 Đặc tả Cơ sở dữ liệu (Database)</w:t>
        </w:r>
        <w:r>
          <w:rPr>
            <w:noProof/>
            <w:webHidden/>
          </w:rPr>
          <w:tab/>
        </w:r>
        <w:r>
          <w:rPr>
            <w:noProof/>
            <w:webHidden/>
          </w:rPr>
          <w:fldChar w:fldCharType="begin"/>
        </w:r>
        <w:r>
          <w:rPr>
            <w:noProof/>
            <w:webHidden/>
          </w:rPr>
          <w:instrText xml:space="preserve"> PAGEREF _Toc151069098 \h </w:instrText>
        </w:r>
        <w:r>
          <w:rPr>
            <w:noProof/>
            <w:webHidden/>
          </w:rPr>
        </w:r>
        <w:r>
          <w:rPr>
            <w:noProof/>
            <w:webHidden/>
          </w:rPr>
          <w:fldChar w:fldCharType="separate"/>
        </w:r>
        <w:r>
          <w:rPr>
            <w:noProof/>
            <w:webHidden/>
          </w:rPr>
          <w:t>12</w:t>
        </w:r>
        <w:r>
          <w:rPr>
            <w:noProof/>
            <w:webHidden/>
          </w:rPr>
          <w:fldChar w:fldCharType="end"/>
        </w:r>
      </w:hyperlink>
    </w:p>
    <w:p w14:paraId="23B17ACF" w14:textId="45B20518"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099" w:history="1">
        <w:r w:rsidRPr="00E95086">
          <w:rPr>
            <w:rStyle w:val="Hyperlink"/>
            <w:noProof/>
          </w:rPr>
          <w:t>1.3 Mục tiêu đề tài</w:t>
        </w:r>
        <w:r>
          <w:rPr>
            <w:noProof/>
            <w:webHidden/>
          </w:rPr>
          <w:tab/>
        </w:r>
        <w:r>
          <w:rPr>
            <w:noProof/>
            <w:webHidden/>
          </w:rPr>
          <w:fldChar w:fldCharType="begin"/>
        </w:r>
        <w:r>
          <w:rPr>
            <w:noProof/>
            <w:webHidden/>
          </w:rPr>
          <w:instrText xml:space="preserve"> PAGEREF _Toc151069099 \h </w:instrText>
        </w:r>
        <w:r>
          <w:rPr>
            <w:noProof/>
            <w:webHidden/>
          </w:rPr>
        </w:r>
        <w:r>
          <w:rPr>
            <w:noProof/>
            <w:webHidden/>
          </w:rPr>
          <w:fldChar w:fldCharType="separate"/>
        </w:r>
        <w:r>
          <w:rPr>
            <w:noProof/>
            <w:webHidden/>
          </w:rPr>
          <w:t>12</w:t>
        </w:r>
        <w:r>
          <w:rPr>
            <w:noProof/>
            <w:webHidden/>
          </w:rPr>
          <w:fldChar w:fldCharType="end"/>
        </w:r>
      </w:hyperlink>
    </w:p>
    <w:p w14:paraId="6AC10F8B" w14:textId="70AF2319"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00" w:history="1">
        <w:r w:rsidRPr="00E95086">
          <w:rPr>
            <w:rStyle w:val="Hyperlink"/>
            <w:noProof/>
          </w:rPr>
          <w:t>1.4 Phạm vi đề tài</w:t>
        </w:r>
        <w:r>
          <w:rPr>
            <w:noProof/>
            <w:webHidden/>
          </w:rPr>
          <w:tab/>
        </w:r>
        <w:r>
          <w:rPr>
            <w:noProof/>
            <w:webHidden/>
          </w:rPr>
          <w:fldChar w:fldCharType="begin"/>
        </w:r>
        <w:r>
          <w:rPr>
            <w:noProof/>
            <w:webHidden/>
          </w:rPr>
          <w:instrText xml:space="preserve"> PAGEREF _Toc151069100 \h </w:instrText>
        </w:r>
        <w:r>
          <w:rPr>
            <w:noProof/>
            <w:webHidden/>
          </w:rPr>
        </w:r>
        <w:r>
          <w:rPr>
            <w:noProof/>
            <w:webHidden/>
          </w:rPr>
          <w:fldChar w:fldCharType="separate"/>
        </w:r>
        <w:r>
          <w:rPr>
            <w:noProof/>
            <w:webHidden/>
          </w:rPr>
          <w:t>13</w:t>
        </w:r>
        <w:r>
          <w:rPr>
            <w:noProof/>
            <w:webHidden/>
          </w:rPr>
          <w:fldChar w:fldCharType="end"/>
        </w:r>
      </w:hyperlink>
    </w:p>
    <w:p w14:paraId="0B7E381E" w14:textId="235779E7" w:rsidR="00532D4C" w:rsidRDefault="00532D4C">
      <w:pPr>
        <w:pStyle w:val="TOC3"/>
        <w:tabs>
          <w:tab w:val="right" w:leader="dot" w:pos="9111"/>
        </w:tabs>
        <w:rPr>
          <w:rFonts w:asciiTheme="minorHAnsi" w:eastAsiaTheme="minorEastAsia" w:hAnsiTheme="minorHAnsi" w:cstheme="minorBidi"/>
          <w:noProof/>
          <w:sz w:val="22"/>
          <w:szCs w:val="22"/>
        </w:rPr>
      </w:pPr>
      <w:hyperlink w:anchor="_Toc151069101" w:history="1">
        <w:r w:rsidRPr="00E95086">
          <w:rPr>
            <w:rStyle w:val="Hyperlink"/>
            <w:noProof/>
          </w:rPr>
          <w:t>1.4.1 Giới thiệu về doanh nghiệp</w:t>
        </w:r>
        <w:r>
          <w:rPr>
            <w:noProof/>
            <w:webHidden/>
          </w:rPr>
          <w:tab/>
        </w:r>
        <w:r>
          <w:rPr>
            <w:noProof/>
            <w:webHidden/>
          </w:rPr>
          <w:fldChar w:fldCharType="begin"/>
        </w:r>
        <w:r>
          <w:rPr>
            <w:noProof/>
            <w:webHidden/>
          </w:rPr>
          <w:instrText xml:space="preserve"> PAGEREF _Toc151069101 \h </w:instrText>
        </w:r>
        <w:r>
          <w:rPr>
            <w:noProof/>
            <w:webHidden/>
          </w:rPr>
        </w:r>
        <w:r>
          <w:rPr>
            <w:noProof/>
            <w:webHidden/>
          </w:rPr>
          <w:fldChar w:fldCharType="separate"/>
        </w:r>
        <w:r>
          <w:rPr>
            <w:noProof/>
            <w:webHidden/>
          </w:rPr>
          <w:t>13</w:t>
        </w:r>
        <w:r>
          <w:rPr>
            <w:noProof/>
            <w:webHidden/>
          </w:rPr>
          <w:fldChar w:fldCharType="end"/>
        </w:r>
      </w:hyperlink>
    </w:p>
    <w:p w14:paraId="043B8A9A" w14:textId="5CC7A46C" w:rsidR="00532D4C" w:rsidRDefault="00532D4C">
      <w:pPr>
        <w:pStyle w:val="TOC3"/>
        <w:tabs>
          <w:tab w:val="right" w:leader="dot" w:pos="9111"/>
        </w:tabs>
        <w:rPr>
          <w:rFonts w:asciiTheme="minorHAnsi" w:eastAsiaTheme="minorEastAsia" w:hAnsiTheme="minorHAnsi" w:cstheme="minorBidi"/>
          <w:noProof/>
          <w:sz w:val="22"/>
          <w:szCs w:val="22"/>
        </w:rPr>
      </w:pPr>
      <w:hyperlink w:anchor="_Toc151069102" w:history="1">
        <w:r w:rsidRPr="00E95086">
          <w:rPr>
            <w:rStyle w:val="Hyperlink"/>
            <w:noProof/>
          </w:rPr>
          <w:t>1.4.2 Khó khăn hiện tại mà doanh nghiệp đang gặp phải</w:t>
        </w:r>
        <w:r>
          <w:rPr>
            <w:noProof/>
            <w:webHidden/>
          </w:rPr>
          <w:tab/>
        </w:r>
        <w:r>
          <w:rPr>
            <w:noProof/>
            <w:webHidden/>
          </w:rPr>
          <w:fldChar w:fldCharType="begin"/>
        </w:r>
        <w:r>
          <w:rPr>
            <w:noProof/>
            <w:webHidden/>
          </w:rPr>
          <w:instrText xml:space="preserve"> PAGEREF _Toc151069102 \h </w:instrText>
        </w:r>
        <w:r>
          <w:rPr>
            <w:noProof/>
            <w:webHidden/>
          </w:rPr>
        </w:r>
        <w:r>
          <w:rPr>
            <w:noProof/>
            <w:webHidden/>
          </w:rPr>
          <w:fldChar w:fldCharType="separate"/>
        </w:r>
        <w:r>
          <w:rPr>
            <w:noProof/>
            <w:webHidden/>
          </w:rPr>
          <w:t>13</w:t>
        </w:r>
        <w:r>
          <w:rPr>
            <w:noProof/>
            <w:webHidden/>
          </w:rPr>
          <w:fldChar w:fldCharType="end"/>
        </w:r>
      </w:hyperlink>
    </w:p>
    <w:p w14:paraId="7B40F628" w14:textId="6F8F3126"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03" w:history="1">
        <w:r w:rsidRPr="00E95086">
          <w:rPr>
            <w:rStyle w:val="Hyperlink"/>
            <w:noProof/>
          </w:rPr>
          <w:t>1.5 Ý nghĩa thực tiễn</w:t>
        </w:r>
        <w:r>
          <w:rPr>
            <w:noProof/>
            <w:webHidden/>
          </w:rPr>
          <w:tab/>
        </w:r>
        <w:r>
          <w:rPr>
            <w:noProof/>
            <w:webHidden/>
          </w:rPr>
          <w:fldChar w:fldCharType="begin"/>
        </w:r>
        <w:r>
          <w:rPr>
            <w:noProof/>
            <w:webHidden/>
          </w:rPr>
          <w:instrText xml:space="preserve"> PAGEREF _Toc151069103 \h </w:instrText>
        </w:r>
        <w:r>
          <w:rPr>
            <w:noProof/>
            <w:webHidden/>
          </w:rPr>
        </w:r>
        <w:r>
          <w:rPr>
            <w:noProof/>
            <w:webHidden/>
          </w:rPr>
          <w:fldChar w:fldCharType="separate"/>
        </w:r>
        <w:r>
          <w:rPr>
            <w:noProof/>
            <w:webHidden/>
          </w:rPr>
          <w:t>14</w:t>
        </w:r>
        <w:r>
          <w:rPr>
            <w:noProof/>
            <w:webHidden/>
          </w:rPr>
          <w:fldChar w:fldCharType="end"/>
        </w:r>
      </w:hyperlink>
    </w:p>
    <w:p w14:paraId="06304FED" w14:textId="68A69561"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104" w:history="1">
        <w:r w:rsidRPr="00E95086">
          <w:rPr>
            <w:rStyle w:val="Hyperlink"/>
            <w:noProof/>
          </w:rPr>
          <w:t>CHƯƠNG 2 – PHÂN TÍCH VÀ THIẾT KẾ HỆ THỐNG</w:t>
        </w:r>
        <w:r>
          <w:rPr>
            <w:noProof/>
            <w:webHidden/>
          </w:rPr>
          <w:tab/>
        </w:r>
        <w:r>
          <w:rPr>
            <w:noProof/>
            <w:webHidden/>
          </w:rPr>
          <w:fldChar w:fldCharType="begin"/>
        </w:r>
        <w:r>
          <w:rPr>
            <w:noProof/>
            <w:webHidden/>
          </w:rPr>
          <w:instrText xml:space="preserve"> PAGEREF _Toc151069104 \h </w:instrText>
        </w:r>
        <w:r>
          <w:rPr>
            <w:noProof/>
            <w:webHidden/>
          </w:rPr>
        </w:r>
        <w:r>
          <w:rPr>
            <w:noProof/>
            <w:webHidden/>
          </w:rPr>
          <w:fldChar w:fldCharType="separate"/>
        </w:r>
        <w:r>
          <w:rPr>
            <w:noProof/>
            <w:webHidden/>
          </w:rPr>
          <w:t>16</w:t>
        </w:r>
        <w:r>
          <w:rPr>
            <w:noProof/>
            <w:webHidden/>
          </w:rPr>
          <w:fldChar w:fldCharType="end"/>
        </w:r>
      </w:hyperlink>
    </w:p>
    <w:p w14:paraId="0676E016" w14:textId="1F453FF9"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05" w:history="1">
        <w:r w:rsidRPr="00E95086">
          <w:rPr>
            <w:rStyle w:val="Hyperlink"/>
            <w:noProof/>
          </w:rPr>
          <w:t>2.1 Thu thập yêu cầu chức năng</w:t>
        </w:r>
        <w:r>
          <w:rPr>
            <w:noProof/>
            <w:webHidden/>
          </w:rPr>
          <w:tab/>
        </w:r>
        <w:r>
          <w:rPr>
            <w:noProof/>
            <w:webHidden/>
          </w:rPr>
          <w:fldChar w:fldCharType="begin"/>
        </w:r>
        <w:r>
          <w:rPr>
            <w:noProof/>
            <w:webHidden/>
          </w:rPr>
          <w:instrText xml:space="preserve"> PAGEREF _Toc151069105 \h </w:instrText>
        </w:r>
        <w:r>
          <w:rPr>
            <w:noProof/>
            <w:webHidden/>
          </w:rPr>
        </w:r>
        <w:r>
          <w:rPr>
            <w:noProof/>
            <w:webHidden/>
          </w:rPr>
          <w:fldChar w:fldCharType="separate"/>
        </w:r>
        <w:r>
          <w:rPr>
            <w:noProof/>
            <w:webHidden/>
          </w:rPr>
          <w:t>16</w:t>
        </w:r>
        <w:r>
          <w:rPr>
            <w:noProof/>
            <w:webHidden/>
          </w:rPr>
          <w:fldChar w:fldCharType="end"/>
        </w:r>
      </w:hyperlink>
    </w:p>
    <w:p w14:paraId="197F6D2F" w14:textId="5D0C461D"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06" w:history="1">
        <w:r w:rsidRPr="00E95086">
          <w:rPr>
            <w:rStyle w:val="Hyperlink"/>
            <w:noProof/>
          </w:rPr>
          <w:t>2.2 Đặt tả yêu cầu phi chức năng</w:t>
        </w:r>
        <w:r>
          <w:rPr>
            <w:noProof/>
            <w:webHidden/>
          </w:rPr>
          <w:tab/>
        </w:r>
        <w:r>
          <w:rPr>
            <w:noProof/>
            <w:webHidden/>
          </w:rPr>
          <w:fldChar w:fldCharType="begin"/>
        </w:r>
        <w:r>
          <w:rPr>
            <w:noProof/>
            <w:webHidden/>
          </w:rPr>
          <w:instrText xml:space="preserve"> PAGEREF _Toc151069106 \h </w:instrText>
        </w:r>
        <w:r>
          <w:rPr>
            <w:noProof/>
            <w:webHidden/>
          </w:rPr>
        </w:r>
        <w:r>
          <w:rPr>
            <w:noProof/>
            <w:webHidden/>
          </w:rPr>
          <w:fldChar w:fldCharType="separate"/>
        </w:r>
        <w:r>
          <w:rPr>
            <w:noProof/>
            <w:webHidden/>
          </w:rPr>
          <w:t>17</w:t>
        </w:r>
        <w:r>
          <w:rPr>
            <w:noProof/>
            <w:webHidden/>
          </w:rPr>
          <w:fldChar w:fldCharType="end"/>
        </w:r>
      </w:hyperlink>
    </w:p>
    <w:p w14:paraId="488C5899" w14:textId="27D1ED86"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07" w:history="1">
        <w:r w:rsidRPr="00E95086">
          <w:rPr>
            <w:rStyle w:val="Hyperlink"/>
            <w:noProof/>
          </w:rPr>
          <w:t>2.3 Lược đồ chức năng (Use-case diagram)</w:t>
        </w:r>
        <w:r>
          <w:rPr>
            <w:noProof/>
            <w:webHidden/>
          </w:rPr>
          <w:tab/>
        </w:r>
        <w:r>
          <w:rPr>
            <w:noProof/>
            <w:webHidden/>
          </w:rPr>
          <w:fldChar w:fldCharType="begin"/>
        </w:r>
        <w:r>
          <w:rPr>
            <w:noProof/>
            <w:webHidden/>
          </w:rPr>
          <w:instrText xml:space="preserve"> PAGEREF _Toc151069107 \h </w:instrText>
        </w:r>
        <w:r>
          <w:rPr>
            <w:noProof/>
            <w:webHidden/>
          </w:rPr>
        </w:r>
        <w:r>
          <w:rPr>
            <w:noProof/>
            <w:webHidden/>
          </w:rPr>
          <w:fldChar w:fldCharType="separate"/>
        </w:r>
        <w:r>
          <w:rPr>
            <w:noProof/>
            <w:webHidden/>
          </w:rPr>
          <w:t>17</w:t>
        </w:r>
        <w:r>
          <w:rPr>
            <w:noProof/>
            <w:webHidden/>
          </w:rPr>
          <w:fldChar w:fldCharType="end"/>
        </w:r>
      </w:hyperlink>
    </w:p>
    <w:p w14:paraId="4B2FCC15" w14:textId="4EFB5310" w:rsidR="00532D4C" w:rsidRDefault="00532D4C">
      <w:pPr>
        <w:pStyle w:val="TOC3"/>
        <w:tabs>
          <w:tab w:val="right" w:leader="dot" w:pos="9111"/>
        </w:tabs>
        <w:rPr>
          <w:rFonts w:asciiTheme="minorHAnsi" w:eastAsiaTheme="minorEastAsia" w:hAnsiTheme="minorHAnsi" w:cstheme="minorBidi"/>
          <w:noProof/>
          <w:sz w:val="22"/>
          <w:szCs w:val="22"/>
        </w:rPr>
      </w:pPr>
      <w:hyperlink w:anchor="_Toc151069108" w:history="1">
        <w:r w:rsidRPr="00E95086">
          <w:rPr>
            <w:rStyle w:val="Hyperlink"/>
            <w:noProof/>
          </w:rPr>
          <w:t>2.3.1 Lược đồ Use-case tổng quát</w:t>
        </w:r>
        <w:r>
          <w:rPr>
            <w:noProof/>
            <w:webHidden/>
          </w:rPr>
          <w:tab/>
        </w:r>
        <w:r>
          <w:rPr>
            <w:noProof/>
            <w:webHidden/>
          </w:rPr>
          <w:fldChar w:fldCharType="begin"/>
        </w:r>
        <w:r>
          <w:rPr>
            <w:noProof/>
            <w:webHidden/>
          </w:rPr>
          <w:instrText xml:space="preserve"> PAGEREF _Toc151069108 \h </w:instrText>
        </w:r>
        <w:r>
          <w:rPr>
            <w:noProof/>
            <w:webHidden/>
          </w:rPr>
        </w:r>
        <w:r>
          <w:rPr>
            <w:noProof/>
            <w:webHidden/>
          </w:rPr>
          <w:fldChar w:fldCharType="separate"/>
        </w:r>
        <w:r>
          <w:rPr>
            <w:noProof/>
            <w:webHidden/>
          </w:rPr>
          <w:t>17</w:t>
        </w:r>
        <w:r>
          <w:rPr>
            <w:noProof/>
            <w:webHidden/>
          </w:rPr>
          <w:fldChar w:fldCharType="end"/>
        </w:r>
      </w:hyperlink>
    </w:p>
    <w:p w14:paraId="03B52E0E" w14:textId="7635D027" w:rsidR="00532D4C" w:rsidRDefault="00532D4C">
      <w:pPr>
        <w:pStyle w:val="TOC3"/>
        <w:tabs>
          <w:tab w:val="right" w:leader="dot" w:pos="9111"/>
        </w:tabs>
        <w:rPr>
          <w:rFonts w:asciiTheme="minorHAnsi" w:eastAsiaTheme="minorEastAsia" w:hAnsiTheme="minorHAnsi" w:cstheme="minorBidi"/>
          <w:noProof/>
          <w:sz w:val="22"/>
          <w:szCs w:val="22"/>
        </w:rPr>
      </w:pPr>
      <w:hyperlink w:anchor="_Toc151069109" w:history="1">
        <w:r w:rsidRPr="00E95086">
          <w:rPr>
            <w:rStyle w:val="Hyperlink"/>
            <w:noProof/>
          </w:rPr>
          <w:t>2.3.2 Lược đồ Use-case từng chức năng và bảng đặc tả Use-case</w:t>
        </w:r>
        <w:r>
          <w:rPr>
            <w:noProof/>
            <w:webHidden/>
          </w:rPr>
          <w:tab/>
        </w:r>
        <w:r>
          <w:rPr>
            <w:noProof/>
            <w:webHidden/>
          </w:rPr>
          <w:fldChar w:fldCharType="begin"/>
        </w:r>
        <w:r>
          <w:rPr>
            <w:noProof/>
            <w:webHidden/>
          </w:rPr>
          <w:instrText xml:space="preserve"> PAGEREF _Toc151069109 \h </w:instrText>
        </w:r>
        <w:r>
          <w:rPr>
            <w:noProof/>
            <w:webHidden/>
          </w:rPr>
        </w:r>
        <w:r>
          <w:rPr>
            <w:noProof/>
            <w:webHidden/>
          </w:rPr>
          <w:fldChar w:fldCharType="separate"/>
        </w:r>
        <w:r>
          <w:rPr>
            <w:noProof/>
            <w:webHidden/>
          </w:rPr>
          <w:t>18</w:t>
        </w:r>
        <w:r>
          <w:rPr>
            <w:noProof/>
            <w:webHidden/>
          </w:rPr>
          <w:fldChar w:fldCharType="end"/>
        </w:r>
      </w:hyperlink>
    </w:p>
    <w:p w14:paraId="58B47C31" w14:textId="6C8FEE6B" w:rsidR="00532D4C" w:rsidRDefault="00532D4C">
      <w:pPr>
        <w:pStyle w:val="TOC4"/>
        <w:tabs>
          <w:tab w:val="right" w:leader="dot" w:pos="9111"/>
        </w:tabs>
        <w:rPr>
          <w:rFonts w:asciiTheme="minorHAnsi" w:eastAsiaTheme="minorEastAsia" w:hAnsiTheme="minorHAnsi" w:cstheme="minorBidi"/>
          <w:noProof/>
          <w:sz w:val="22"/>
          <w:szCs w:val="22"/>
        </w:rPr>
      </w:pPr>
      <w:hyperlink w:anchor="_Toc151069110" w:history="1">
        <w:r w:rsidRPr="00E95086">
          <w:rPr>
            <w:rStyle w:val="Hyperlink"/>
            <w:noProof/>
          </w:rPr>
          <w:t>2.3.2.1 Use-case Quản lý thông tin khách hàng</w:t>
        </w:r>
        <w:r>
          <w:rPr>
            <w:noProof/>
            <w:webHidden/>
          </w:rPr>
          <w:tab/>
        </w:r>
        <w:r>
          <w:rPr>
            <w:noProof/>
            <w:webHidden/>
          </w:rPr>
          <w:fldChar w:fldCharType="begin"/>
        </w:r>
        <w:r>
          <w:rPr>
            <w:noProof/>
            <w:webHidden/>
          </w:rPr>
          <w:instrText xml:space="preserve"> PAGEREF _Toc151069110 \h </w:instrText>
        </w:r>
        <w:r>
          <w:rPr>
            <w:noProof/>
            <w:webHidden/>
          </w:rPr>
        </w:r>
        <w:r>
          <w:rPr>
            <w:noProof/>
            <w:webHidden/>
          </w:rPr>
          <w:fldChar w:fldCharType="separate"/>
        </w:r>
        <w:r>
          <w:rPr>
            <w:noProof/>
            <w:webHidden/>
          </w:rPr>
          <w:t>18</w:t>
        </w:r>
        <w:r>
          <w:rPr>
            <w:noProof/>
            <w:webHidden/>
          </w:rPr>
          <w:fldChar w:fldCharType="end"/>
        </w:r>
      </w:hyperlink>
    </w:p>
    <w:p w14:paraId="1F0D4AFB" w14:textId="1BF5D450" w:rsidR="00532D4C" w:rsidRDefault="00532D4C">
      <w:pPr>
        <w:pStyle w:val="TOC4"/>
        <w:tabs>
          <w:tab w:val="right" w:leader="dot" w:pos="9111"/>
        </w:tabs>
        <w:rPr>
          <w:rFonts w:asciiTheme="minorHAnsi" w:eastAsiaTheme="minorEastAsia" w:hAnsiTheme="minorHAnsi" w:cstheme="minorBidi"/>
          <w:noProof/>
          <w:sz w:val="22"/>
          <w:szCs w:val="22"/>
        </w:rPr>
      </w:pPr>
      <w:hyperlink w:anchor="_Toc151069111" w:history="1">
        <w:r w:rsidRPr="00E95086">
          <w:rPr>
            <w:rStyle w:val="Hyperlink"/>
            <w:noProof/>
          </w:rPr>
          <w:t>2.3.2.2 Use-case Quản lý Sales team</w:t>
        </w:r>
        <w:r>
          <w:rPr>
            <w:noProof/>
            <w:webHidden/>
          </w:rPr>
          <w:tab/>
        </w:r>
        <w:r>
          <w:rPr>
            <w:noProof/>
            <w:webHidden/>
          </w:rPr>
          <w:fldChar w:fldCharType="begin"/>
        </w:r>
        <w:r>
          <w:rPr>
            <w:noProof/>
            <w:webHidden/>
          </w:rPr>
          <w:instrText xml:space="preserve"> PAGEREF _Toc151069111 \h </w:instrText>
        </w:r>
        <w:r>
          <w:rPr>
            <w:noProof/>
            <w:webHidden/>
          </w:rPr>
        </w:r>
        <w:r>
          <w:rPr>
            <w:noProof/>
            <w:webHidden/>
          </w:rPr>
          <w:fldChar w:fldCharType="separate"/>
        </w:r>
        <w:r>
          <w:rPr>
            <w:noProof/>
            <w:webHidden/>
          </w:rPr>
          <w:t>22</w:t>
        </w:r>
        <w:r>
          <w:rPr>
            <w:noProof/>
            <w:webHidden/>
          </w:rPr>
          <w:fldChar w:fldCharType="end"/>
        </w:r>
      </w:hyperlink>
    </w:p>
    <w:p w14:paraId="5C02373B" w14:textId="7EAF9C8D" w:rsidR="00532D4C" w:rsidRDefault="00532D4C">
      <w:pPr>
        <w:pStyle w:val="TOC4"/>
        <w:tabs>
          <w:tab w:val="right" w:leader="dot" w:pos="9111"/>
        </w:tabs>
        <w:rPr>
          <w:rFonts w:asciiTheme="minorHAnsi" w:eastAsiaTheme="minorEastAsia" w:hAnsiTheme="minorHAnsi" w:cstheme="minorBidi"/>
          <w:noProof/>
          <w:sz w:val="22"/>
          <w:szCs w:val="22"/>
        </w:rPr>
      </w:pPr>
      <w:hyperlink w:anchor="_Toc151069112" w:history="1">
        <w:r w:rsidRPr="00E95086">
          <w:rPr>
            <w:rStyle w:val="Hyperlink"/>
            <w:noProof/>
          </w:rPr>
          <w:t>2.3.2.3 Use-case Quản lý Stage</w:t>
        </w:r>
        <w:r>
          <w:rPr>
            <w:noProof/>
            <w:webHidden/>
          </w:rPr>
          <w:tab/>
        </w:r>
        <w:r>
          <w:rPr>
            <w:noProof/>
            <w:webHidden/>
          </w:rPr>
          <w:fldChar w:fldCharType="begin"/>
        </w:r>
        <w:r>
          <w:rPr>
            <w:noProof/>
            <w:webHidden/>
          </w:rPr>
          <w:instrText xml:space="preserve"> PAGEREF _Toc151069112 \h </w:instrText>
        </w:r>
        <w:r>
          <w:rPr>
            <w:noProof/>
            <w:webHidden/>
          </w:rPr>
        </w:r>
        <w:r>
          <w:rPr>
            <w:noProof/>
            <w:webHidden/>
          </w:rPr>
          <w:fldChar w:fldCharType="separate"/>
        </w:r>
        <w:r>
          <w:rPr>
            <w:noProof/>
            <w:webHidden/>
          </w:rPr>
          <w:t>25</w:t>
        </w:r>
        <w:r>
          <w:rPr>
            <w:noProof/>
            <w:webHidden/>
          </w:rPr>
          <w:fldChar w:fldCharType="end"/>
        </w:r>
      </w:hyperlink>
    </w:p>
    <w:p w14:paraId="5C0DA72D" w14:textId="253EAE96" w:rsidR="00532D4C" w:rsidRDefault="00532D4C">
      <w:pPr>
        <w:pStyle w:val="TOC4"/>
        <w:tabs>
          <w:tab w:val="right" w:leader="dot" w:pos="9111"/>
        </w:tabs>
        <w:rPr>
          <w:rFonts w:asciiTheme="minorHAnsi" w:eastAsiaTheme="minorEastAsia" w:hAnsiTheme="minorHAnsi" w:cstheme="minorBidi"/>
          <w:noProof/>
          <w:sz w:val="22"/>
          <w:szCs w:val="22"/>
        </w:rPr>
      </w:pPr>
      <w:hyperlink w:anchor="_Toc151069113" w:history="1">
        <w:r w:rsidRPr="00E95086">
          <w:rPr>
            <w:rStyle w:val="Hyperlink"/>
            <w:noProof/>
          </w:rPr>
          <w:t>2.3.2.4 Use-case Quản lý Pipeline</w:t>
        </w:r>
        <w:r>
          <w:rPr>
            <w:noProof/>
            <w:webHidden/>
          </w:rPr>
          <w:tab/>
        </w:r>
        <w:r>
          <w:rPr>
            <w:noProof/>
            <w:webHidden/>
          </w:rPr>
          <w:fldChar w:fldCharType="begin"/>
        </w:r>
        <w:r>
          <w:rPr>
            <w:noProof/>
            <w:webHidden/>
          </w:rPr>
          <w:instrText xml:space="preserve"> PAGEREF _Toc151069113 \h </w:instrText>
        </w:r>
        <w:r>
          <w:rPr>
            <w:noProof/>
            <w:webHidden/>
          </w:rPr>
        </w:r>
        <w:r>
          <w:rPr>
            <w:noProof/>
            <w:webHidden/>
          </w:rPr>
          <w:fldChar w:fldCharType="separate"/>
        </w:r>
        <w:r>
          <w:rPr>
            <w:noProof/>
            <w:webHidden/>
          </w:rPr>
          <w:t>27</w:t>
        </w:r>
        <w:r>
          <w:rPr>
            <w:noProof/>
            <w:webHidden/>
          </w:rPr>
          <w:fldChar w:fldCharType="end"/>
        </w:r>
      </w:hyperlink>
    </w:p>
    <w:p w14:paraId="12D353E6" w14:textId="6C05B151" w:rsidR="00532D4C" w:rsidRDefault="00532D4C">
      <w:pPr>
        <w:pStyle w:val="TOC4"/>
        <w:tabs>
          <w:tab w:val="right" w:leader="dot" w:pos="9111"/>
        </w:tabs>
        <w:rPr>
          <w:rFonts w:asciiTheme="minorHAnsi" w:eastAsiaTheme="minorEastAsia" w:hAnsiTheme="minorHAnsi" w:cstheme="minorBidi"/>
          <w:noProof/>
          <w:sz w:val="22"/>
          <w:szCs w:val="22"/>
        </w:rPr>
      </w:pPr>
      <w:hyperlink w:anchor="_Toc151069114" w:history="1">
        <w:r w:rsidRPr="00E95086">
          <w:rPr>
            <w:rStyle w:val="Hyperlink"/>
            <w:noProof/>
          </w:rPr>
          <w:t>2.3.2.5 Use-case Quản lý Lead/Oppurtunity</w:t>
        </w:r>
        <w:r>
          <w:rPr>
            <w:noProof/>
            <w:webHidden/>
          </w:rPr>
          <w:tab/>
        </w:r>
        <w:r>
          <w:rPr>
            <w:noProof/>
            <w:webHidden/>
          </w:rPr>
          <w:fldChar w:fldCharType="begin"/>
        </w:r>
        <w:r>
          <w:rPr>
            <w:noProof/>
            <w:webHidden/>
          </w:rPr>
          <w:instrText xml:space="preserve"> PAGEREF _Toc151069114 \h </w:instrText>
        </w:r>
        <w:r>
          <w:rPr>
            <w:noProof/>
            <w:webHidden/>
          </w:rPr>
        </w:r>
        <w:r>
          <w:rPr>
            <w:noProof/>
            <w:webHidden/>
          </w:rPr>
          <w:fldChar w:fldCharType="separate"/>
        </w:r>
        <w:r>
          <w:rPr>
            <w:noProof/>
            <w:webHidden/>
          </w:rPr>
          <w:t>30</w:t>
        </w:r>
        <w:r>
          <w:rPr>
            <w:noProof/>
            <w:webHidden/>
          </w:rPr>
          <w:fldChar w:fldCharType="end"/>
        </w:r>
      </w:hyperlink>
    </w:p>
    <w:p w14:paraId="50465D45" w14:textId="7EA7E7FD" w:rsidR="00532D4C" w:rsidRDefault="00532D4C">
      <w:pPr>
        <w:pStyle w:val="TOC4"/>
        <w:tabs>
          <w:tab w:val="right" w:leader="dot" w:pos="9111"/>
        </w:tabs>
        <w:rPr>
          <w:rFonts w:asciiTheme="minorHAnsi" w:eastAsiaTheme="minorEastAsia" w:hAnsiTheme="minorHAnsi" w:cstheme="minorBidi"/>
          <w:noProof/>
          <w:sz w:val="22"/>
          <w:szCs w:val="22"/>
        </w:rPr>
      </w:pPr>
      <w:hyperlink w:anchor="_Toc151069115" w:history="1">
        <w:r w:rsidRPr="00E95086">
          <w:rPr>
            <w:rStyle w:val="Hyperlink"/>
            <w:noProof/>
          </w:rPr>
          <w:t>2.3.2.6 Use-case Quản lý Lead source</w:t>
        </w:r>
        <w:r>
          <w:rPr>
            <w:noProof/>
            <w:webHidden/>
          </w:rPr>
          <w:tab/>
        </w:r>
        <w:r>
          <w:rPr>
            <w:noProof/>
            <w:webHidden/>
          </w:rPr>
          <w:fldChar w:fldCharType="begin"/>
        </w:r>
        <w:r>
          <w:rPr>
            <w:noProof/>
            <w:webHidden/>
          </w:rPr>
          <w:instrText xml:space="preserve"> PAGEREF _Toc151069115 \h </w:instrText>
        </w:r>
        <w:r>
          <w:rPr>
            <w:noProof/>
            <w:webHidden/>
          </w:rPr>
        </w:r>
        <w:r>
          <w:rPr>
            <w:noProof/>
            <w:webHidden/>
          </w:rPr>
          <w:fldChar w:fldCharType="separate"/>
        </w:r>
        <w:r>
          <w:rPr>
            <w:noProof/>
            <w:webHidden/>
          </w:rPr>
          <w:t>33</w:t>
        </w:r>
        <w:r>
          <w:rPr>
            <w:noProof/>
            <w:webHidden/>
          </w:rPr>
          <w:fldChar w:fldCharType="end"/>
        </w:r>
      </w:hyperlink>
    </w:p>
    <w:p w14:paraId="3674FB2E" w14:textId="6BE909FF" w:rsidR="00532D4C" w:rsidRDefault="00532D4C">
      <w:pPr>
        <w:pStyle w:val="TOC4"/>
        <w:tabs>
          <w:tab w:val="right" w:leader="dot" w:pos="9111"/>
        </w:tabs>
        <w:rPr>
          <w:rFonts w:asciiTheme="minorHAnsi" w:eastAsiaTheme="minorEastAsia" w:hAnsiTheme="minorHAnsi" w:cstheme="minorBidi"/>
          <w:noProof/>
          <w:sz w:val="22"/>
          <w:szCs w:val="22"/>
        </w:rPr>
      </w:pPr>
      <w:hyperlink w:anchor="_Toc151069116" w:history="1">
        <w:r w:rsidRPr="00E95086">
          <w:rPr>
            <w:rStyle w:val="Hyperlink"/>
            <w:noProof/>
          </w:rPr>
          <w:t>2.3.2.7 Use-case Quản lý Marketing campaign</w:t>
        </w:r>
        <w:r>
          <w:rPr>
            <w:noProof/>
            <w:webHidden/>
          </w:rPr>
          <w:tab/>
        </w:r>
        <w:r>
          <w:rPr>
            <w:noProof/>
            <w:webHidden/>
          </w:rPr>
          <w:fldChar w:fldCharType="begin"/>
        </w:r>
        <w:r>
          <w:rPr>
            <w:noProof/>
            <w:webHidden/>
          </w:rPr>
          <w:instrText xml:space="preserve"> PAGEREF _Toc151069116 \h </w:instrText>
        </w:r>
        <w:r>
          <w:rPr>
            <w:noProof/>
            <w:webHidden/>
          </w:rPr>
        </w:r>
        <w:r>
          <w:rPr>
            <w:noProof/>
            <w:webHidden/>
          </w:rPr>
          <w:fldChar w:fldCharType="separate"/>
        </w:r>
        <w:r>
          <w:rPr>
            <w:noProof/>
            <w:webHidden/>
          </w:rPr>
          <w:t>35</w:t>
        </w:r>
        <w:r>
          <w:rPr>
            <w:noProof/>
            <w:webHidden/>
          </w:rPr>
          <w:fldChar w:fldCharType="end"/>
        </w:r>
      </w:hyperlink>
    </w:p>
    <w:p w14:paraId="40D4E8C1" w14:textId="54337F7A"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17" w:history="1">
        <w:r w:rsidRPr="00E95086">
          <w:rPr>
            <w:rStyle w:val="Hyperlink"/>
            <w:noProof/>
          </w:rPr>
          <w:t>2.4 Lược đồ dòng dữ liệu (Data Flow Diagram)</w:t>
        </w:r>
        <w:r>
          <w:rPr>
            <w:noProof/>
            <w:webHidden/>
          </w:rPr>
          <w:tab/>
        </w:r>
        <w:r>
          <w:rPr>
            <w:noProof/>
            <w:webHidden/>
          </w:rPr>
          <w:fldChar w:fldCharType="begin"/>
        </w:r>
        <w:r>
          <w:rPr>
            <w:noProof/>
            <w:webHidden/>
          </w:rPr>
          <w:instrText xml:space="preserve"> PAGEREF _Toc151069117 \h </w:instrText>
        </w:r>
        <w:r>
          <w:rPr>
            <w:noProof/>
            <w:webHidden/>
          </w:rPr>
        </w:r>
        <w:r>
          <w:rPr>
            <w:noProof/>
            <w:webHidden/>
          </w:rPr>
          <w:fldChar w:fldCharType="separate"/>
        </w:r>
        <w:r>
          <w:rPr>
            <w:noProof/>
            <w:webHidden/>
          </w:rPr>
          <w:t>38</w:t>
        </w:r>
        <w:r>
          <w:rPr>
            <w:noProof/>
            <w:webHidden/>
          </w:rPr>
          <w:fldChar w:fldCharType="end"/>
        </w:r>
      </w:hyperlink>
    </w:p>
    <w:p w14:paraId="42F2142C" w14:textId="01CDD69A" w:rsidR="00532D4C" w:rsidRDefault="00532D4C">
      <w:pPr>
        <w:pStyle w:val="TOC3"/>
        <w:tabs>
          <w:tab w:val="right" w:leader="dot" w:pos="9111"/>
        </w:tabs>
        <w:rPr>
          <w:rFonts w:asciiTheme="minorHAnsi" w:eastAsiaTheme="minorEastAsia" w:hAnsiTheme="minorHAnsi" w:cstheme="minorBidi"/>
          <w:noProof/>
          <w:sz w:val="22"/>
          <w:szCs w:val="22"/>
        </w:rPr>
      </w:pPr>
      <w:hyperlink w:anchor="_Toc151069118" w:history="1">
        <w:r w:rsidRPr="00E95086">
          <w:rPr>
            <w:rStyle w:val="Hyperlink"/>
            <w:noProof/>
          </w:rPr>
          <w:t>2.4.1 Lược đồ ngữ cảnh (Context diagram)</w:t>
        </w:r>
        <w:r>
          <w:rPr>
            <w:noProof/>
            <w:webHidden/>
          </w:rPr>
          <w:tab/>
        </w:r>
        <w:r>
          <w:rPr>
            <w:noProof/>
            <w:webHidden/>
          </w:rPr>
          <w:fldChar w:fldCharType="begin"/>
        </w:r>
        <w:r>
          <w:rPr>
            <w:noProof/>
            <w:webHidden/>
          </w:rPr>
          <w:instrText xml:space="preserve"> PAGEREF _Toc151069118 \h </w:instrText>
        </w:r>
        <w:r>
          <w:rPr>
            <w:noProof/>
            <w:webHidden/>
          </w:rPr>
        </w:r>
        <w:r>
          <w:rPr>
            <w:noProof/>
            <w:webHidden/>
          </w:rPr>
          <w:fldChar w:fldCharType="separate"/>
        </w:r>
        <w:r>
          <w:rPr>
            <w:noProof/>
            <w:webHidden/>
          </w:rPr>
          <w:t>38</w:t>
        </w:r>
        <w:r>
          <w:rPr>
            <w:noProof/>
            <w:webHidden/>
          </w:rPr>
          <w:fldChar w:fldCharType="end"/>
        </w:r>
      </w:hyperlink>
    </w:p>
    <w:p w14:paraId="5BFCB094" w14:textId="40058B28" w:rsidR="00532D4C" w:rsidRDefault="00532D4C">
      <w:pPr>
        <w:pStyle w:val="TOC3"/>
        <w:tabs>
          <w:tab w:val="right" w:leader="dot" w:pos="9111"/>
        </w:tabs>
        <w:rPr>
          <w:rFonts w:asciiTheme="minorHAnsi" w:eastAsiaTheme="minorEastAsia" w:hAnsiTheme="minorHAnsi" w:cstheme="minorBidi"/>
          <w:noProof/>
          <w:sz w:val="22"/>
          <w:szCs w:val="22"/>
        </w:rPr>
      </w:pPr>
      <w:hyperlink w:anchor="_Toc151069119" w:history="1">
        <w:r w:rsidRPr="00E95086">
          <w:rPr>
            <w:rStyle w:val="Hyperlink"/>
            <w:noProof/>
          </w:rPr>
          <w:t>2.4.2 Lược đồ Level-0</w:t>
        </w:r>
        <w:r>
          <w:rPr>
            <w:noProof/>
            <w:webHidden/>
          </w:rPr>
          <w:tab/>
        </w:r>
        <w:r>
          <w:rPr>
            <w:noProof/>
            <w:webHidden/>
          </w:rPr>
          <w:fldChar w:fldCharType="begin"/>
        </w:r>
        <w:r>
          <w:rPr>
            <w:noProof/>
            <w:webHidden/>
          </w:rPr>
          <w:instrText xml:space="preserve"> PAGEREF _Toc151069119 \h </w:instrText>
        </w:r>
        <w:r>
          <w:rPr>
            <w:noProof/>
            <w:webHidden/>
          </w:rPr>
        </w:r>
        <w:r>
          <w:rPr>
            <w:noProof/>
            <w:webHidden/>
          </w:rPr>
          <w:fldChar w:fldCharType="separate"/>
        </w:r>
        <w:r>
          <w:rPr>
            <w:noProof/>
            <w:webHidden/>
          </w:rPr>
          <w:t>39</w:t>
        </w:r>
        <w:r>
          <w:rPr>
            <w:noProof/>
            <w:webHidden/>
          </w:rPr>
          <w:fldChar w:fldCharType="end"/>
        </w:r>
      </w:hyperlink>
    </w:p>
    <w:p w14:paraId="080EFA61" w14:textId="3A0AC850"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20" w:history="1">
        <w:r w:rsidRPr="00E95086">
          <w:rPr>
            <w:rStyle w:val="Hyperlink"/>
            <w:noProof/>
          </w:rPr>
          <w:t>2.5 Lược đồ quan hệ thực thể (Entity-Relationship Diagram)</w:t>
        </w:r>
        <w:r>
          <w:rPr>
            <w:noProof/>
            <w:webHidden/>
          </w:rPr>
          <w:tab/>
        </w:r>
        <w:r>
          <w:rPr>
            <w:noProof/>
            <w:webHidden/>
          </w:rPr>
          <w:fldChar w:fldCharType="begin"/>
        </w:r>
        <w:r>
          <w:rPr>
            <w:noProof/>
            <w:webHidden/>
          </w:rPr>
          <w:instrText xml:space="preserve"> PAGEREF _Toc151069120 \h </w:instrText>
        </w:r>
        <w:r>
          <w:rPr>
            <w:noProof/>
            <w:webHidden/>
          </w:rPr>
        </w:r>
        <w:r>
          <w:rPr>
            <w:noProof/>
            <w:webHidden/>
          </w:rPr>
          <w:fldChar w:fldCharType="separate"/>
        </w:r>
        <w:r>
          <w:rPr>
            <w:noProof/>
            <w:webHidden/>
          </w:rPr>
          <w:t>39</w:t>
        </w:r>
        <w:r>
          <w:rPr>
            <w:noProof/>
            <w:webHidden/>
          </w:rPr>
          <w:fldChar w:fldCharType="end"/>
        </w:r>
      </w:hyperlink>
    </w:p>
    <w:p w14:paraId="41A82232" w14:textId="3A28F5F7"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21" w:history="1">
        <w:r w:rsidRPr="00E95086">
          <w:rPr>
            <w:rStyle w:val="Hyperlink"/>
            <w:noProof/>
          </w:rPr>
          <w:t>2.6 Đặc tả lược đồ quan hệ thực thể (Entity-Relationship Diagram)</w:t>
        </w:r>
        <w:r>
          <w:rPr>
            <w:noProof/>
            <w:webHidden/>
          </w:rPr>
          <w:tab/>
        </w:r>
        <w:r>
          <w:rPr>
            <w:noProof/>
            <w:webHidden/>
          </w:rPr>
          <w:fldChar w:fldCharType="begin"/>
        </w:r>
        <w:r>
          <w:rPr>
            <w:noProof/>
            <w:webHidden/>
          </w:rPr>
          <w:instrText xml:space="preserve"> PAGEREF _Toc151069121 \h </w:instrText>
        </w:r>
        <w:r>
          <w:rPr>
            <w:noProof/>
            <w:webHidden/>
          </w:rPr>
        </w:r>
        <w:r>
          <w:rPr>
            <w:noProof/>
            <w:webHidden/>
          </w:rPr>
          <w:fldChar w:fldCharType="separate"/>
        </w:r>
        <w:r>
          <w:rPr>
            <w:noProof/>
            <w:webHidden/>
          </w:rPr>
          <w:t>40</w:t>
        </w:r>
        <w:r>
          <w:rPr>
            <w:noProof/>
            <w:webHidden/>
          </w:rPr>
          <w:fldChar w:fldCharType="end"/>
        </w:r>
      </w:hyperlink>
    </w:p>
    <w:p w14:paraId="6A34B286" w14:textId="5DA1BDA8"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22" w:history="1">
        <w:r w:rsidRPr="00E95086">
          <w:rPr>
            <w:rStyle w:val="Hyperlink"/>
            <w:noProof/>
          </w:rPr>
          <w:t>2.7 Lược đồ cơ sở dữ liệu mức vật lý / Physical Database Design</w:t>
        </w:r>
        <w:r>
          <w:rPr>
            <w:noProof/>
            <w:webHidden/>
          </w:rPr>
          <w:tab/>
        </w:r>
        <w:r>
          <w:rPr>
            <w:noProof/>
            <w:webHidden/>
          </w:rPr>
          <w:fldChar w:fldCharType="begin"/>
        </w:r>
        <w:r>
          <w:rPr>
            <w:noProof/>
            <w:webHidden/>
          </w:rPr>
          <w:instrText xml:space="preserve"> PAGEREF _Toc151069122 \h </w:instrText>
        </w:r>
        <w:r>
          <w:rPr>
            <w:noProof/>
            <w:webHidden/>
          </w:rPr>
        </w:r>
        <w:r>
          <w:rPr>
            <w:noProof/>
            <w:webHidden/>
          </w:rPr>
          <w:fldChar w:fldCharType="separate"/>
        </w:r>
        <w:r>
          <w:rPr>
            <w:noProof/>
            <w:webHidden/>
          </w:rPr>
          <w:t>51</w:t>
        </w:r>
        <w:r>
          <w:rPr>
            <w:noProof/>
            <w:webHidden/>
          </w:rPr>
          <w:fldChar w:fldCharType="end"/>
        </w:r>
      </w:hyperlink>
    </w:p>
    <w:p w14:paraId="02B1C122" w14:textId="4F608D0C"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123" w:history="1">
        <w:r w:rsidRPr="00E95086">
          <w:rPr>
            <w:rStyle w:val="Hyperlink"/>
            <w:noProof/>
          </w:rPr>
          <w:t>CHƯƠNG 3 – HIỆN THỰC HỆ THỐNG</w:t>
        </w:r>
        <w:r>
          <w:rPr>
            <w:noProof/>
            <w:webHidden/>
          </w:rPr>
          <w:tab/>
        </w:r>
        <w:r>
          <w:rPr>
            <w:noProof/>
            <w:webHidden/>
          </w:rPr>
          <w:fldChar w:fldCharType="begin"/>
        </w:r>
        <w:r>
          <w:rPr>
            <w:noProof/>
            <w:webHidden/>
          </w:rPr>
          <w:instrText xml:space="preserve"> PAGEREF _Toc151069123 \h </w:instrText>
        </w:r>
        <w:r>
          <w:rPr>
            <w:noProof/>
            <w:webHidden/>
          </w:rPr>
        </w:r>
        <w:r>
          <w:rPr>
            <w:noProof/>
            <w:webHidden/>
          </w:rPr>
          <w:fldChar w:fldCharType="separate"/>
        </w:r>
        <w:r>
          <w:rPr>
            <w:noProof/>
            <w:webHidden/>
          </w:rPr>
          <w:t>53</w:t>
        </w:r>
        <w:r>
          <w:rPr>
            <w:noProof/>
            <w:webHidden/>
          </w:rPr>
          <w:fldChar w:fldCharType="end"/>
        </w:r>
      </w:hyperlink>
    </w:p>
    <w:p w14:paraId="784AF1E4" w14:textId="3BAEA2A5"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24" w:history="1">
        <w:r w:rsidRPr="00E95086">
          <w:rPr>
            <w:rStyle w:val="Hyperlink"/>
            <w:noProof/>
          </w:rPr>
          <w:t>3.1 Các công nghệ sử dụng trong đề tài / Technical Stack</w:t>
        </w:r>
        <w:r>
          <w:rPr>
            <w:noProof/>
            <w:webHidden/>
          </w:rPr>
          <w:tab/>
        </w:r>
        <w:r>
          <w:rPr>
            <w:noProof/>
            <w:webHidden/>
          </w:rPr>
          <w:fldChar w:fldCharType="begin"/>
        </w:r>
        <w:r>
          <w:rPr>
            <w:noProof/>
            <w:webHidden/>
          </w:rPr>
          <w:instrText xml:space="preserve"> PAGEREF _Toc151069124 \h </w:instrText>
        </w:r>
        <w:r>
          <w:rPr>
            <w:noProof/>
            <w:webHidden/>
          </w:rPr>
        </w:r>
        <w:r>
          <w:rPr>
            <w:noProof/>
            <w:webHidden/>
          </w:rPr>
          <w:fldChar w:fldCharType="separate"/>
        </w:r>
        <w:r>
          <w:rPr>
            <w:noProof/>
            <w:webHidden/>
          </w:rPr>
          <w:t>53</w:t>
        </w:r>
        <w:r>
          <w:rPr>
            <w:noProof/>
            <w:webHidden/>
          </w:rPr>
          <w:fldChar w:fldCharType="end"/>
        </w:r>
      </w:hyperlink>
    </w:p>
    <w:p w14:paraId="6E2EAF0A" w14:textId="423F9BD3" w:rsidR="00532D4C" w:rsidRDefault="00532D4C">
      <w:pPr>
        <w:pStyle w:val="TOC2"/>
        <w:tabs>
          <w:tab w:val="left" w:pos="1440"/>
          <w:tab w:val="right" w:leader="dot" w:pos="9111"/>
        </w:tabs>
        <w:rPr>
          <w:rFonts w:asciiTheme="minorHAnsi" w:eastAsiaTheme="minorEastAsia" w:hAnsiTheme="minorHAnsi" w:cstheme="minorBidi"/>
          <w:noProof/>
          <w:sz w:val="22"/>
          <w:szCs w:val="22"/>
        </w:rPr>
      </w:pPr>
      <w:hyperlink w:anchor="_Toc151069125" w:history="1">
        <w:r w:rsidRPr="00E95086">
          <w:rPr>
            <w:rStyle w:val="Hyperlink"/>
            <w:rFonts w:ascii="Symbol" w:hAnsi="Symbol"/>
            <w:noProof/>
          </w:rPr>
          <w:t></w:t>
        </w:r>
        <w:r>
          <w:rPr>
            <w:rFonts w:asciiTheme="minorHAnsi" w:eastAsiaTheme="minorEastAsia" w:hAnsiTheme="minorHAnsi" w:cstheme="minorBidi"/>
            <w:noProof/>
            <w:sz w:val="22"/>
            <w:szCs w:val="22"/>
          </w:rPr>
          <w:tab/>
        </w:r>
        <w:r w:rsidRPr="00E95086">
          <w:rPr>
            <w:rStyle w:val="Hyperlink"/>
            <w:bCs/>
            <w:noProof/>
          </w:rPr>
          <w:t>Danh sách các cô</w:t>
        </w:r>
        <w:r w:rsidRPr="00E95086">
          <w:rPr>
            <w:rStyle w:val="Hyperlink"/>
            <w:bCs/>
            <w:noProof/>
          </w:rPr>
          <w:t>n</w:t>
        </w:r>
        <w:r w:rsidRPr="00E95086">
          <w:rPr>
            <w:rStyle w:val="Hyperlink"/>
            <w:bCs/>
            <w:noProof/>
          </w:rPr>
          <w:t>g nghệ dự kiến sử dụng trong dự án</w:t>
        </w:r>
        <w:r>
          <w:rPr>
            <w:noProof/>
            <w:webHidden/>
          </w:rPr>
          <w:tab/>
        </w:r>
        <w:r>
          <w:rPr>
            <w:noProof/>
            <w:webHidden/>
          </w:rPr>
          <w:fldChar w:fldCharType="begin"/>
        </w:r>
        <w:r>
          <w:rPr>
            <w:noProof/>
            <w:webHidden/>
          </w:rPr>
          <w:instrText xml:space="preserve"> PAGEREF _Toc151069125 \h </w:instrText>
        </w:r>
        <w:r>
          <w:rPr>
            <w:noProof/>
            <w:webHidden/>
          </w:rPr>
        </w:r>
        <w:r>
          <w:rPr>
            <w:noProof/>
            <w:webHidden/>
          </w:rPr>
          <w:fldChar w:fldCharType="separate"/>
        </w:r>
        <w:r>
          <w:rPr>
            <w:noProof/>
            <w:webHidden/>
          </w:rPr>
          <w:t>53</w:t>
        </w:r>
        <w:r>
          <w:rPr>
            <w:noProof/>
            <w:webHidden/>
          </w:rPr>
          <w:fldChar w:fldCharType="end"/>
        </w:r>
      </w:hyperlink>
    </w:p>
    <w:p w14:paraId="0FFE031A" w14:textId="187FADB6"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126" w:history="1">
        <w:r w:rsidRPr="00E95086">
          <w:rPr>
            <w:rStyle w:val="Hyperlink"/>
            <w:noProof/>
          </w:rPr>
          <w:t>CHƯƠNG 4  – DEMO HỆ THỐNG</w:t>
        </w:r>
        <w:r>
          <w:rPr>
            <w:noProof/>
            <w:webHidden/>
          </w:rPr>
          <w:tab/>
        </w:r>
        <w:r>
          <w:rPr>
            <w:noProof/>
            <w:webHidden/>
          </w:rPr>
          <w:fldChar w:fldCharType="begin"/>
        </w:r>
        <w:r>
          <w:rPr>
            <w:noProof/>
            <w:webHidden/>
          </w:rPr>
          <w:instrText xml:space="preserve"> PAGEREF _Toc151069126 \h </w:instrText>
        </w:r>
        <w:r>
          <w:rPr>
            <w:noProof/>
            <w:webHidden/>
          </w:rPr>
        </w:r>
        <w:r>
          <w:rPr>
            <w:noProof/>
            <w:webHidden/>
          </w:rPr>
          <w:fldChar w:fldCharType="separate"/>
        </w:r>
        <w:r>
          <w:rPr>
            <w:noProof/>
            <w:webHidden/>
          </w:rPr>
          <w:t>54</w:t>
        </w:r>
        <w:r>
          <w:rPr>
            <w:noProof/>
            <w:webHidden/>
          </w:rPr>
          <w:fldChar w:fldCharType="end"/>
        </w:r>
      </w:hyperlink>
    </w:p>
    <w:p w14:paraId="1EC9C8A6" w14:textId="1A2FAB8E" w:rsidR="00532D4C" w:rsidRDefault="00532D4C">
      <w:pPr>
        <w:pStyle w:val="TOC1"/>
        <w:tabs>
          <w:tab w:val="right" w:leader="dot" w:pos="9111"/>
        </w:tabs>
        <w:rPr>
          <w:rFonts w:asciiTheme="minorHAnsi" w:eastAsiaTheme="minorEastAsia" w:hAnsiTheme="minorHAnsi" w:cstheme="minorBidi"/>
          <w:noProof/>
          <w:sz w:val="22"/>
          <w:szCs w:val="22"/>
        </w:rPr>
      </w:pPr>
      <w:hyperlink w:anchor="_Toc151069127" w:history="1">
        <w:r w:rsidRPr="00E95086">
          <w:rPr>
            <w:rStyle w:val="Hyperlink"/>
            <w:noProof/>
          </w:rPr>
          <w:t>CHƯƠNG 5: KẾT LUẬN &amp; HƯỚNG PHÁT TRIỂN</w:t>
        </w:r>
        <w:r>
          <w:rPr>
            <w:noProof/>
            <w:webHidden/>
          </w:rPr>
          <w:tab/>
        </w:r>
        <w:r>
          <w:rPr>
            <w:noProof/>
            <w:webHidden/>
          </w:rPr>
          <w:fldChar w:fldCharType="begin"/>
        </w:r>
        <w:r>
          <w:rPr>
            <w:noProof/>
            <w:webHidden/>
          </w:rPr>
          <w:instrText xml:space="preserve"> PAGEREF _Toc151069127 \h </w:instrText>
        </w:r>
        <w:r>
          <w:rPr>
            <w:noProof/>
            <w:webHidden/>
          </w:rPr>
        </w:r>
        <w:r>
          <w:rPr>
            <w:noProof/>
            <w:webHidden/>
          </w:rPr>
          <w:fldChar w:fldCharType="separate"/>
        </w:r>
        <w:r>
          <w:rPr>
            <w:noProof/>
            <w:webHidden/>
          </w:rPr>
          <w:t>55</w:t>
        </w:r>
        <w:r>
          <w:rPr>
            <w:noProof/>
            <w:webHidden/>
          </w:rPr>
          <w:fldChar w:fldCharType="end"/>
        </w:r>
      </w:hyperlink>
    </w:p>
    <w:p w14:paraId="3E2357BB" w14:textId="21C44ACF" w:rsidR="00532D4C" w:rsidRDefault="00532D4C">
      <w:pPr>
        <w:pStyle w:val="TOC2"/>
        <w:tabs>
          <w:tab w:val="right" w:leader="dot" w:pos="9111"/>
        </w:tabs>
        <w:rPr>
          <w:rFonts w:asciiTheme="minorHAnsi" w:eastAsiaTheme="minorEastAsia" w:hAnsiTheme="minorHAnsi" w:cstheme="minorBidi"/>
          <w:noProof/>
          <w:sz w:val="22"/>
          <w:szCs w:val="22"/>
        </w:rPr>
      </w:pPr>
      <w:hyperlink w:anchor="_Toc151069128" w:history="1">
        <w:r w:rsidRPr="00E95086">
          <w:rPr>
            <w:rStyle w:val="Hyperlink"/>
            <w:noProof/>
          </w:rPr>
          <w:t>5.1 Hướng phát triển</w:t>
        </w:r>
        <w:r>
          <w:rPr>
            <w:noProof/>
            <w:webHidden/>
          </w:rPr>
          <w:tab/>
        </w:r>
        <w:r>
          <w:rPr>
            <w:noProof/>
            <w:webHidden/>
          </w:rPr>
          <w:fldChar w:fldCharType="begin"/>
        </w:r>
        <w:r>
          <w:rPr>
            <w:noProof/>
            <w:webHidden/>
          </w:rPr>
          <w:instrText xml:space="preserve"> PAGEREF _Toc151069128 \h </w:instrText>
        </w:r>
        <w:r>
          <w:rPr>
            <w:noProof/>
            <w:webHidden/>
          </w:rPr>
        </w:r>
        <w:r>
          <w:rPr>
            <w:noProof/>
            <w:webHidden/>
          </w:rPr>
          <w:fldChar w:fldCharType="separate"/>
        </w:r>
        <w:r>
          <w:rPr>
            <w:noProof/>
            <w:webHidden/>
          </w:rPr>
          <w:t>55</w:t>
        </w:r>
        <w:r>
          <w:rPr>
            <w:noProof/>
            <w:webHidden/>
          </w:rPr>
          <w:fldChar w:fldCharType="end"/>
        </w:r>
      </w:hyperlink>
    </w:p>
    <w:p w14:paraId="4CC17712" w14:textId="423B8EC8" w:rsidR="00C75086" w:rsidRDefault="00C75086">
      <w:pPr>
        <w:spacing w:after="200" w:line="276" w:lineRule="auto"/>
        <w:rPr>
          <w:sz w:val="26"/>
          <w:szCs w:val="26"/>
        </w:rPr>
      </w:pPr>
      <w:r>
        <w:rPr>
          <w:sz w:val="26"/>
          <w:szCs w:val="26"/>
        </w:rPr>
        <w:fldChar w:fldCharType="end"/>
      </w:r>
    </w:p>
    <w:p w14:paraId="3501DE02" w14:textId="77777777" w:rsidR="007E6AB9" w:rsidRDefault="007E6AB9">
      <w:pPr>
        <w:spacing w:after="200" w:line="276" w:lineRule="auto"/>
        <w:rPr>
          <w:sz w:val="26"/>
          <w:szCs w:val="26"/>
        </w:rPr>
      </w:pPr>
      <w:r>
        <w:rPr>
          <w:sz w:val="26"/>
          <w:szCs w:val="26"/>
        </w:rPr>
        <w:br w:type="page"/>
      </w:r>
    </w:p>
    <w:p w14:paraId="23AEBEDB"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1DCA005" w14:textId="77777777" w:rsidR="00291721" w:rsidRDefault="00291721" w:rsidP="00291721">
      <w:pPr>
        <w:pStyle w:val="Nidungvnbn"/>
      </w:pPr>
    </w:p>
    <w:p w14:paraId="07F385BC"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62501BAF" w14:textId="77777777" w:rsidR="00791EED" w:rsidRPr="006C3A2B" w:rsidRDefault="00791EED" w:rsidP="00791EED">
      <w:pPr>
        <w:spacing w:before="60" w:after="60" w:line="276" w:lineRule="auto"/>
        <w:ind w:firstLine="720"/>
        <w:jc w:val="both"/>
      </w:pPr>
    </w:p>
    <w:p w14:paraId="3643015C"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4397F8C5" w14:textId="2B6F2BCE" w:rsidR="00791EED" w:rsidRPr="006C3A2B" w:rsidRDefault="000D392C" w:rsidP="00463C29">
      <w:pPr>
        <w:pStyle w:val="Nidungvnbn"/>
      </w:pPr>
      <w:r>
        <w:t>CRM</w:t>
      </w:r>
      <w:r w:rsidR="00791EED" w:rsidRPr="006C3A2B">
        <w:t xml:space="preserve">   </w:t>
      </w:r>
      <w:r>
        <w:t>Quản lý quan hệ khách hàng</w:t>
      </w:r>
    </w:p>
    <w:p w14:paraId="0DD9DB6B" w14:textId="57DAF1DB" w:rsidR="00791EED" w:rsidRDefault="000D392C" w:rsidP="00463C29">
      <w:pPr>
        <w:pStyle w:val="Nidungvnbn"/>
      </w:pPr>
      <w:r>
        <w:t>CRUD</w:t>
      </w:r>
      <w:r w:rsidR="00606430">
        <w:tab/>
      </w:r>
      <w:r>
        <w:t>Tạo, đọc, cập nhật, xóa</w:t>
      </w:r>
    </w:p>
    <w:p w14:paraId="265B5A18" w14:textId="2F111C40" w:rsidR="00606430" w:rsidRDefault="00606430" w:rsidP="00463C29">
      <w:pPr>
        <w:pStyle w:val="Nidungvnbn"/>
      </w:pPr>
      <w:r>
        <w:t>DFD</w:t>
      </w:r>
      <w:r>
        <w:tab/>
        <w:t>S</w:t>
      </w:r>
      <w:r w:rsidRPr="00606430">
        <w:t>ơ</w:t>
      </w:r>
      <w:r>
        <w:t xml:space="preserve"> đ</w:t>
      </w:r>
      <w:r w:rsidRPr="00606430">
        <w:t>ồ</w:t>
      </w:r>
      <w:r>
        <w:t xml:space="preserve"> lu</w:t>
      </w:r>
      <w:r w:rsidRPr="00606430">
        <w:t>ồng</w:t>
      </w:r>
      <w:r>
        <w:t xml:space="preserve"> d</w:t>
      </w:r>
      <w:r w:rsidRPr="00606430">
        <w:t>ữ</w:t>
      </w:r>
      <w:r>
        <w:t xml:space="preserve"> li</w:t>
      </w:r>
      <w:r w:rsidRPr="00606430">
        <w:t>ệu</w:t>
      </w:r>
    </w:p>
    <w:p w14:paraId="103A2440" w14:textId="20F4F4EC" w:rsidR="00606430" w:rsidRPr="006C3A2B" w:rsidRDefault="00606430" w:rsidP="00463C29">
      <w:pPr>
        <w:pStyle w:val="Nidungvnbn"/>
      </w:pPr>
      <w:r>
        <w:t>ERD``</w:t>
      </w:r>
      <w:r>
        <w:tab/>
        <w:t>S</w:t>
      </w:r>
      <w:r w:rsidRPr="00606430">
        <w:t>ơ</w:t>
      </w:r>
      <w:r>
        <w:t xml:space="preserve"> đ</w:t>
      </w:r>
      <w:r w:rsidRPr="00606430">
        <w:t>ồ</w:t>
      </w:r>
      <w:r>
        <w:t xml:space="preserve"> m</w:t>
      </w:r>
      <w:r w:rsidRPr="00606430">
        <w:t>ối</w:t>
      </w:r>
      <w:r>
        <w:t xml:space="preserve"> quan h</w:t>
      </w:r>
      <w:r w:rsidRPr="00606430">
        <w:t>ệ</w:t>
      </w:r>
      <w:r>
        <w:t xml:space="preserve"> th</w:t>
      </w:r>
      <w:r w:rsidRPr="00606430">
        <w:t>ực</w:t>
      </w:r>
      <w:r>
        <w:t xml:space="preserve"> th</w:t>
      </w:r>
      <w:r w:rsidRPr="00606430">
        <w:t>ể</w:t>
      </w:r>
    </w:p>
    <w:p w14:paraId="79C340A1" w14:textId="77777777" w:rsidR="007E6AB9" w:rsidRPr="005D5C20" w:rsidRDefault="007E6AB9" w:rsidP="00291721">
      <w:pPr>
        <w:pStyle w:val="Nidungvnbn"/>
      </w:pPr>
    </w:p>
    <w:p w14:paraId="5293597F" w14:textId="77777777" w:rsidR="007E6AB9" w:rsidRDefault="007E6AB9">
      <w:pPr>
        <w:spacing w:after="200" w:line="276" w:lineRule="auto"/>
        <w:rPr>
          <w:sz w:val="26"/>
          <w:szCs w:val="26"/>
        </w:rPr>
      </w:pPr>
      <w:r>
        <w:rPr>
          <w:sz w:val="26"/>
          <w:szCs w:val="26"/>
        </w:rPr>
        <w:br w:type="page"/>
      </w:r>
    </w:p>
    <w:p w14:paraId="79DD4476" w14:textId="77777777" w:rsidR="007E6AB9" w:rsidRPr="007E6AB9" w:rsidRDefault="007B1A23" w:rsidP="00DC2276">
      <w:pPr>
        <w:pStyle w:val="Chng"/>
        <w:jc w:val="center"/>
      </w:pPr>
      <w:bookmarkStart w:id="4" w:name="_Toc151069090"/>
      <w:r>
        <w:lastRenderedPageBreak/>
        <w:t>DANH MỤC CÁC BẢNG BIỂU, HÌNH VẼ, ĐỒ THỊ</w:t>
      </w:r>
      <w:bookmarkEnd w:id="4"/>
    </w:p>
    <w:p w14:paraId="38984F37" w14:textId="77777777" w:rsidR="007E6AB9" w:rsidRPr="00791EED" w:rsidRDefault="00791EED" w:rsidP="00DC2276">
      <w:pPr>
        <w:rPr>
          <w:b/>
          <w:sz w:val="28"/>
        </w:rPr>
      </w:pPr>
      <w:r w:rsidRPr="00791EED">
        <w:rPr>
          <w:b/>
          <w:sz w:val="28"/>
        </w:rPr>
        <w:t>DANH MỤC HÌNH</w:t>
      </w:r>
    </w:p>
    <w:p w14:paraId="5D3B4635" w14:textId="0BF27D9F"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51069073" w:history="1">
        <w:r w:rsidR="00532D4C" w:rsidRPr="00E66520">
          <w:rPr>
            <w:rStyle w:val="Hyperlink"/>
            <w:noProof/>
          </w:rPr>
          <w:t>Hình 1.1 Cashflow table</w:t>
        </w:r>
        <w:r w:rsidR="00532D4C">
          <w:rPr>
            <w:noProof/>
            <w:webHidden/>
          </w:rPr>
          <w:tab/>
        </w:r>
        <w:r w:rsidR="00532D4C">
          <w:rPr>
            <w:noProof/>
            <w:webHidden/>
          </w:rPr>
          <w:fldChar w:fldCharType="begin"/>
        </w:r>
        <w:r w:rsidR="00532D4C">
          <w:rPr>
            <w:noProof/>
            <w:webHidden/>
          </w:rPr>
          <w:instrText xml:space="preserve"> PAGEREF _Toc151069073 \h </w:instrText>
        </w:r>
        <w:r w:rsidR="00532D4C">
          <w:rPr>
            <w:noProof/>
            <w:webHidden/>
          </w:rPr>
        </w:r>
        <w:r w:rsidR="00532D4C">
          <w:rPr>
            <w:noProof/>
            <w:webHidden/>
          </w:rPr>
          <w:fldChar w:fldCharType="separate"/>
        </w:r>
        <w:r w:rsidR="00532D4C">
          <w:rPr>
            <w:noProof/>
            <w:webHidden/>
          </w:rPr>
          <w:t>13</w:t>
        </w:r>
        <w:r w:rsidR="00532D4C">
          <w:rPr>
            <w:noProof/>
            <w:webHidden/>
          </w:rPr>
          <w:fldChar w:fldCharType="end"/>
        </w:r>
      </w:hyperlink>
    </w:p>
    <w:p w14:paraId="46013AF7" w14:textId="62D565A2"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74" w:history="1">
        <w:r w:rsidRPr="00E66520">
          <w:rPr>
            <w:rStyle w:val="Hyperlink"/>
            <w:noProof/>
          </w:rPr>
          <w:t>Hình 2.2 Lược đồ Usecase tổng quát</w:t>
        </w:r>
        <w:r>
          <w:rPr>
            <w:noProof/>
            <w:webHidden/>
          </w:rPr>
          <w:tab/>
        </w:r>
        <w:r>
          <w:rPr>
            <w:noProof/>
            <w:webHidden/>
          </w:rPr>
          <w:fldChar w:fldCharType="begin"/>
        </w:r>
        <w:r>
          <w:rPr>
            <w:noProof/>
            <w:webHidden/>
          </w:rPr>
          <w:instrText xml:space="preserve"> PAGEREF _Toc151069074 \h </w:instrText>
        </w:r>
        <w:r>
          <w:rPr>
            <w:noProof/>
            <w:webHidden/>
          </w:rPr>
        </w:r>
        <w:r>
          <w:rPr>
            <w:noProof/>
            <w:webHidden/>
          </w:rPr>
          <w:fldChar w:fldCharType="separate"/>
        </w:r>
        <w:r>
          <w:rPr>
            <w:noProof/>
            <w:webHidden/>
          </w:rPr>
          <w:t>18</w:t>
        </w:r>
        <w:r>
          <w:rPr>
            <w:noProof/>
            <w:webHidden/>
          </w:rPr>
          <w:fldChar w:fldCharType="end"/>
        </w:r>
      </w:hyperlink>
    </w:p>
    <w:p w14:paraId="383FFC29" w14:textId="618690A6"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75" w:history="1">
        <w:r w:rsidRPr="00E66520">
          <w:rPr>
            <w:rStyle w:val="Hyperlink"/>
            <w:noProof/>
          </w:rPr>
          <w:t>Hình 2.3 Lược đồ Usecase Quản lý thông tin khách hàng</w:t>
        </w:r>
        <w:r>
          <w:rPr>
            <w:noProof/>
            <w:webHidden/>
          </w:rPr>
          <w:tab/>
        </w:r>
        <w:r>
          <w:rPr>
            <w:noProof/>
            <w:webHidden/>
          </w:rPr>
          <w:fldChar w:fldCharType="begin"/>
        </w:r>
        <w:r>
          <w:rPr>
            <w:noProof/>
            <w:webHidden/>
          </w:rPr>
          <w:instrText xml:space="preserve"> PAGEREF _Toc151069075 \h </w:instrText>
        </w:r>
        <w:r>
          <w:rPr>
            <w:noProof/>
            <w:webHidden/>
          </w:rPr>
        </w:r>
        <w:r>
          <w:rPr>
            <w:noProof/>
            <w:webHidden/>
          </w:rPr>
          <w:fldChar w:fldCharType="separate"/>
        </w:r>
        <w:r>
          <w:rPr>
            <w:noProof/>
            <w:webHidden/>
          </w:rPr>
          <w:t>19</w:t>
        </w:r>
        <w:r>
          <w:rPr>
            <w:noProof/>
            <w:webHidden/>
          </w:rPr>
          <w:fldChar w:fldCharType="end"/>
        </w:r>
      </w:hyperlink>
    </w:p>
    <w:p w14:paraId="09B96FFD" w14:textId="6C857119"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76" w:history="1">
        <w:r w:rsidRPr="00E66520">
          <w:rPr>
            <w:rStyle w:val="Hyperlink"/>
            <w:noProof/>
          </w:rPr>
          <w:t>Hình 2.4 Lược đồ Usecase Quản lý Sales team</w:t>
        </w:r>
        <w:r>
          <w:rPr>
            <w:noProof/>
            <w:webHidden/>
          </w:rPr>
          <w:tab/>
        </w:r>
        <w:r>
          <w:rPr>
            <w:noProof/>
            <w:webHidden/>
          </w:rPr>
          <w:fldChar w:fldCharType="begin"/>
        </w:r>
        <w:r>
          <w:rPr>
            <w:noProof/>
            <w:webHidden/>
          </w:rPr>
          <w:instrText xml:space="preserve"> PAGEREF _Toc151069076 \h </w:instrText>
        </w:r>
        <w:r>
          <w:rPr>
            <w:noProof/>
            <w:webHidden/>
          </w:rPr>
        </w:r>
        <w:r>
          <w:rPr>
            <w:noProof/>
            <w:webHidden/>
          </w:rPr>
          <w:fldChar w:fldCharType="separate"/>
        </w:r>
        <w:r>
          <w:rPr>
            <w:noProof/>
            <w:webHidden/>
          </w:rPr>
          <w:t>22</w:t>
        </w:r>
        <w:r>
          <w:rPr>
            <w:noProof/>
            <w:webHidden/>
          </w:rPr>
          <w:fldChar w:fldCharType="end"/>
        </w:r>
      </w:hyperlink>
    </w:p>
    <w:p w14:paraId="2A09EE24" w14:textId="41A11F5E"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77" w:history="1">
        <w:r w:rsidRPr="00E66520">
          <w:rPr>
            <w:rStyle w:val="Hyperlink"/>
            <w:noProof/>
          </w:rPr>
          <w:t>Hình 2.5 Lược đồ Usecase Quản lý Stage</w:t>
        </w:r>
        <w:r>
          <w:rPr>
            <w:noProof/>
            <w:webHidden/>
          </w:rPr>
          <w:tab/>
        </w:r>
        <w:r>
          <w:rPr>
            <w:noProof/>
            <w:webHidden/>
          </w:rPr>
          <w:fldChar w:fldCharType="begin"/>
        </w:r>
        <w:r>
          <w:rPr>
            <w:noProof/>
            <w:webHidden/>
          </w:rPr>
          <w:instrText xml:space="preserve"> PAGEREF _Toc151069077 \h </w:instrText>
        </w:r>
        <w:r>
          <w:rPr>
            <w:noProof/>
            <w:webHidden/>
          </w:rPr>
        </w:r>
        <w:r>
          <w:rPr>
            <w:noProof/>
            <w:webHidden/>
          </w:rPr>
          <w:fldChar w:fldCharType="separate"/>
        </w:r>
        <w:r>
          <w:rPr>
            <w:noProof/>
            <w:webHidden/>
          </w:rPr>
          <w:t>25</w:t>
        </w:r>
        <w:r>
          <w:rPr>
            <w:noProof/>
            <w:webHidden/>
          </w:rPr>
          <w:fldChar w:fldCharType="end"/>
        </w:r>
      </w:hyperlink>
    </w:p>
    <w:p w14:paraId="5A019B84" w14:textId="7FAF9998"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78" w:history="1">
        <w:r w:rsidRPr="00E66520">
          <w:rPr>
            <w:rStyle w:val="Hyperlink"/>
            <w:noProof/>
          </w:rPr>
          <w:t>Hình 2.6 Lược đồ Usecase Quản lý Pipeline</w:t>
        </w:r>
        <w:r>
          <w:rPr>
            <w:noProof/>
            <w:webHidden/>
          </w:rPr>
          <w:tab/>
        </w:r>
        <w:r>
          <w:rPr>
            <w:noProof/>
            <w:webHidden/>
          </w:rPr>
          <w:fldChar w:fldCharType="begin"/>
        </w:r>
        <w:r>
          <w:rPr>
            <w:noProof/>
            <w:webHidden/>
          </w:rPr>
          <w:instrText xml:space="preserve"> PAGEREF _Toc151069078 \h </w:instrText>
        </w:r>
        <w:r>
          <w:rPr>
            <w:noProof/>
            <w:webHidden/>
          </w:rPr>
        </w:r>
        <w:r>
          <w:rPr>
            <w:noProof/>
            <w:webHidden/>
          </w:rPr>
          <w:fldChar w:fldCharType="separate"/>
        </w:r>
        <w:r>
          <w:rPr>
            <w:noProof/>
            <w:webHidden/>
          </w:rPr>
          <w:t>28</w:t>
        </w:r>
        <w:r>
          <w:rPr>
            <w:noProof/>
            <w:webHidden/>
          </w:rPr>
          <w:fldChar w:fldCharType="end"/>
        </w:r>
      </w:hyperlink>
    </w:p>
    <w:p w14:paraId="0AB7F8E3" w14:textId="236D34D3"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79" w:history="1">
        <w:r w:rsidRPr="00E66520">
          <w:rPr>
            <w:rStyle w:val="Hyperlink"/>
            <w:noProof/>
          </w:rPr>
          <w:t>Hình 2.7 Lược đồ Usecase Quản lý Lead/Oppurtunity</w:t>
        </w:r>
        <w:r>
          <w:rPr>
            <w:noProof/>
            <w:webHidden/>
          </w:rPr>
          <w:tab/>
        </w:r>
        <w:r>
          <w:rPr>
            <w:noProof/>
            <w:webHidden/>
          </w:rPr>
          <w:fldChar w:fldCharType="begin"/>
        </w:r>
        <w:r>
          <w:rPr>
            <w:noProof/>
            <w:webHidden/>
          </w:rPr>
          <w:instrText xml:space="preserve"> PAGEREF _Toc151069079 \h </w:instrText>
        </w:r>
        <w:r>
          <w:rPr>
            <w:noProof/>
            <w:webHidden/>
          </w:rPr>
        </w:r>
        <w:r>
          <w:rPr>
            <w:noProof/>
            <w:webHidden/>
          </w:rPr>
          <w:fldChar w:fldCharType="separate"/>
        </w:r>
        <w:r>
          <w:rPr>
            <w:noProof/>
            <w:webHidden/>
          </w:rPr>
          <w:t>30</w:t>
        </w:r>
        <w:r>
          <w:rPr>
            <w:noProof/>
            <w:webHidden/>
          </w:rPr>
          <w:fldChar w:fldCharType="end"/>
        </w:r>
      </w:hyperlink>
    </w:p>
    <w:p w14:paraId="4ED3DF73" w14:textId="61DC7B17"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80" w:history="1">
        <w:r w:rsidRPr="00E66520">
          <w:rPr>
            <w:rStyle w:val="Hyperlink"/>
            <w:noProof/>
          </w:rPr>
          <w:t>Hình 2.8 Lược đồ Usecase Quản lý Lead source</w:t>
        </w:r>
        <w:r>
          <w:rPr>
            <w:noProof/>
            <w:webHidden/>
          </w:rPr>
          <w:tab/>
        </w:r>
        <w:r>
          <w:rPr>
            <w:noProof/>
            <w:webHidden/>
          </w:rPr>
          <w:fldChar w:fldCharType="begin"/>
        </w:r>
        <w:r>
          <w:rPr>
            <w:noProof/>
            <w:webHidden/>
          </w:rPr>
          <w:instrText xml:space="preserve"> PAGEREF _Toc151069080 \h </w:instrText>
        </w:r>
        <w:r>
          <w:rPr>
            <w:noProof/>
            <w:webHidden/>
          </w:rPr>
        </w:r>
        <w:r>
          <w:rPr>
            <w:noProof/>
            <w:webHidden/>
          </w:rPr>
          <w:fldChar w:fldCharType="separate"/>
        </w:r>
        <w:r>
          <w:rPr>
            <w:noProof/>
            <w:webHidden/>
          </w:rPr>
          <w:t>33</w:t>
        </w:r>
        <w:r>
          <w:rPr>
            <w:noProof/>
            <w:webHidden/>
          </w:rPr>
          <w:fldChar w:fldCharType="end"/>
        </w:r>
      </w:hyperlink>
    </w:p>
    <w:p w14:paraId="31302774" w14:textId="30E20470"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81" w:history="1">
        <w:r w:rsidRPr="00E66520">
          <w:rPr>
            <w:rStyle w:val="Hyperlink"/>
            <w:noProof/>
          </w:rPr>
          <w:t>Hình 2.9 Lược đồ Usecase Quản lý Marketing campaign</w:t>
        </w:r>
        <w:r>
          <w:rPr>
            <w:noProof/>
            <w:webHidden/>
          </w:rPr>
          <w:tab/>
        </w:r>
        <w:r>
          <w:rPr>
            <w:noProof/>
            <w:webHidden/>
          </w:rPr>
          <w:fldChar w:fldCharType="begin"/>
        </w:r>
        <w:r>
          <w:rPr>
            <w:noProof/>
            <w:webHidden/>
          </w:rPr>
          <w:instrText xml:space="preserve"> PAGEREF _Toc151069081 \h </w:instrText>
        </w:r>
        <w:r>
          <w:rPr>
            <w:noProof/>
            <w:webHidden/>
          </w:rPr>
        </w:r>
        <w:r>
          <w:rPr>
            <w:noProof/>
            <w:webHidden/>
          </w:rPr>
          <w:fldChar w:fldCharType="separate"/>
        </w:r>
        <w:r>
          <w:rPr>
            <w:noProof/>
            <w:webHidden/>
          </w:rPr>
          <w:t>36</w:t>
        </w:r>
        <w:r>
          <w:rPr>
            <w:noProof/>
            <w:webHidden/>
          </w:rPr>
          <w:fldChar w:fldCharType="end"/>
        </w:r>
      </w:hyperlink>
    </w:p>
    <w:p w14:paraId="1F665D77" w14:textId="3713BF1D"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82" w:history="1">
        <w:r w:rsidRPr="00E66520">
          <w:rPr>
            <w:rStyle w:val="Hyperlink"/>
            <w:noProof/>
          </w:rPr>
          <w:t>Hình 2.10 Lược đồ ngữ cảnh</w:t>
        </w:r>
        <w:r>
          <w:rPr>
            <w:noProof/>
            <w:webHidden/>
          </w:rPr>
          <w:tab/>
        </w:r>
        <w:r>
          <w:rPr>
            <w:noProof/>
            <w:webHidden/>
          </w:rPr>
          <w:fldChar w:fldCharType="begin"/>
        </w:r>
        <w:r>
          <w:rPr>
            <w:noProof/>
            <w:webHidden/>
          </w:rPr>
          <w:instrText xml:space="preserve"> PAGEREF _Toc151069082 \h </w:instrText>
        </w:r>
        <w:r>
          <w:rPr>
            <w:noProof/>
            <w:webHidden/>
          </w:rPr>
        </w:r>
        <w:r>
          <w:rPr>
            <w:noProof/>
            <w:webHidden/>
          </w:rPr>
          <w:fldChar w:fldCharType="separate"/>
        </w:r>
        <w:r>
          <w:rPr>
            <w:noProof/>
            <w:webHidden/>
          </w:rPr>
          <w:t>38</w:t>
        </w:r>
        <w:r>
          <w:rPr>
            <w:noProof/>
            <w:webHidden/>
          </w:rPr>
          <w:fldChar w:fldCharType="end"/>
        </w:r>
      </w:hyperlink>
    </w:p>
    <w:p w14:paraId="351C6D48" w14:textId="5C993259"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83" w:history="1">
        <w:r w:rsidRPr="00E66520">
          <w:rPr>
            <w:rStyle w:val="Hyperlink"/>
            <w:noProof/>
          </w:rPr>
          <w:t>Hình 2.11 Lược đồ level 0</w:t>
        </w:r>
        <w:r>
          <w:rPr>
            <w:noProof/>
            <w:webHidden/>
          </w:rPr>
          <w:tab/>
        </w:r>
        <w:r>
          <w:rPr>
            <w:noProof/>
            <w:webHidden/>
          </w:rPr>
          <w:fldChar w:fldCharType="begin"/>
        </w:r>
        <w:r>
          <w:rPr>
            <w:noProof/>
            <w:webHidden/>
          </w:rPr>
          <w:instrText xml:space="preserve"> PAGEREF _Toc151069083 \h </w:instrText>
        </w:r>
        <w:r>
          <w:rPr>
            <w:noProof/>
            <w:webHidden/>
          </w:rPr>
        </w:r>
        <w:r>
          <w:rPr>
            <w:noProof/>
            <w:webHidden/>
          </w:rPr>
          <w:fldChar w:fldCharType="separate"/>
        </w:r>
        <w:r>
          <w:rPr>
            <w:noProof/>
            <w:webHidden/>
          </w:rPr>
          <w:t>39</w:t>
        </w:r>
        <w:r>
          <w:rPr>
            <w:noProof/>
            <w:webHidden/>
          </w:rPr>
          <w:fldChar w:fldCharType="end"/>
        </w:r>
      </w:hyperlink>
    </w:p>
    <w:p w14:paraId="1E992ED6" w14:textId="0527AD90"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84" w:history="1">
        <w:r w:rsidRPr="00E66520">
          <w:rPr>
            <w:rStyle w:val="Hyperlink"/>
            <w:noProof/>
          </w:rPr>
          <w:t>Hình 2.12 Lược đồ quan hệ thực thể</w:t>
        </w:r>
        <w:r>
          <w:rPr>
            <w:noProof/>
            <w:webHidden/>
          </w:rPr>
          <w:tab/>
        </w:r>
        <w:r>
          <w:rPr>
            <w:noProof/>
            <w:webHidden/>
          </w:rPr>
          <w:fldChar w:fldCharType="begin"/>
        </w:r>
        <w:r>
          <w:rPr>
            <w:noProof/>
            <w:webHidden/>
          </w:rPr>
          <w:instrText xml:space="preserve"> PAGEREF _Toc151069084 \h </w:instrText>
        </w:r>
        <w:r>
          <w:rPr>
            <w:noProof/>
            <w:webHidden/>
          </w:rPr>
        </w:r>
        <w:r>
          <w:rPr>
            <w:noProof/>
            <w:webHidden/>
          </w:rPr>
          <w:fldChar w:fldCharType="separate"/>
        </w:r>
        <w:r>
          <w:rPr>
            <w:noProof/>
            <w:webHidden/>
          </w:rPr>
          <w:t>40</w:t>
        </w:r>
        <w:r>
          <w:rPr>
            <w:noProof/>
            <w:webHidden/>
          </w:rPr>
          <w:fldChar w:fldCharType="end"/>
        </w:r>
      </w:hyperlink>
    </w:p>
    <w:p w14:paraId="75A68CC0" w14:textId="64B177FF"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85" w:history="1">
        <w:r w:rsidRPr="00E66520">
          <w:rPr>
            <w:rStyle w:val="Hyperlink"/>
            <w:noProof/>
          </w:rPr>
          <w:t>Hình 2.13 Lược đồ cơ sở mức vật lý</w:t>
        </w:r>
        <w:r>
          <w:rPr>
            <w:noProof/>
            <w:webHidden/>
          </w:rPr>
          <w:tab/>
        </w:r>
        <w:r>
          <w:rPr>
            <w:noProof/>
            <w:webHidden/>
          </w:rPr>
          <w:fldChar w:fldCharType="begin"/>
        </w:r>
        <w:r>
          <w:rPr>
            <w:noProof/>
            <w:webHidden/>
          </w:rPr>
          <w:instrText xml:space="preserve"> PAGEREF _Toc151069085 \h </w:instrText>
        </w:r>
        <w:r>
          <w:rPr>
            <w:noProof/>
            <w:webHidden/>
          </w:rPr>
        </w:r>
        <w:r>
          <w:rPr>
            <w:noProof/>
            <w:webHidden/>
          </w:rPr>
          <w:fldChar w:fldCharType="separate"/>
        </w:r>
        <w:r>
          <w:rPr>
            <w:noProof/>
            <w:webHidden/>
          </w:rPr>
          <w:t>52</w:t>
        </w:r>
        <w:r>
          <w:rPr>
            <w:noProof/>
            <w:webHidden/>
          </w:rPr>
          <w:fldChar w:fldCharType="end"/>
        </w:r>
      </w:hyperlink>
    </w:p>
    <w:p w14:paraId="642EC2B8" w14:textId="0A8CF90E" w:rsidR="00867C2D" w:rsidRPr="005D5C20" w:rsidRDefault="00857BC5" w:rsidP="007E6AB9">
      <w:pPr>
        <w:tabs>
          <w:tab w:val="center" w:pos="6379"/>
        </w:tabs>
        <w:spacing w:after="200" w:line="360" w:lineRule="auto"/>
        <w:rPr>
          <w:sz w:val="26"/>
          <w:szCs w:val="26"/>
        </w:rPr>
      </w:pPr>
      <w:r>
        <w:rPr>
          <w:szCs w:val="26"/>
        </w:rPr>
        <w:fldChar w:fldCharType="end"/>
      </w:r>
    </w:p>
    <w:p w14:paraId="70F108FF" w14:textId="77777777" w:rsidR="007B7FF5" w:rsidRPr="00791EED" w:rsidRDefault="00791EED" w:rsidP="00DC2276">
      <w:pPr>
        <w:rPr>
          <w:b/>
          <w:sz w:val="28"/>
        </w:rPr>
      </w:pPr>
      <w:r w:rsidRPr="00791EED">
        <w:rPr>
          <w:b/>
          <w:sz w:val="28"/>
        </w:rPr>
        <w:t>DANH MỤC BẢNG</w:t>
      </w:r>
    </w:p>
    <w:p w14:paraId="1186D4DD" w14:textId="3B0C88E6" w:rsidR="00532D4C" w:rsidRDefault="00857BC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151069047" w:history="1">
        <w:r w:rsidR="00532D4C" w:rsidRPr="00085FDD">
          <w:rPr>
            <w:rStyle w:val="Hyperlink"/>
            <w:noProof/>
          </w:rPr>
          <w:t>Bảng 1 Question table</w:t>
        </w:r>
        <w:r w:rsidR="00532D4C">
          <w:rPr>
            <w:noProof/>
            <w:webHidden/>
          </w:rPr>
          <w:tab/>
        </w:r>
        <w:r w:rsidR="00532D4C">
          <w:rPr>
            <w:noProof/>
            <w:webHidden/>
          </w:rPr>
          <w:fldChar w:fldCharType="begin"/>
        </w:r>
        <w:r w:rsidR="00532D4C">
          <w:rPr>
            <w:noProof/>
            <w:webHidden/>
          </w:rPr>
          <w:instrText xml:space="preserve"> PAGEREF _Toc151069047 \h </w:instrText>
        </w:r>
        <w:r w:rsidR="00532D4C">
          <w:rPr>
            <w:noProof/>
            <w:webHidden/>
          </w:rPr>
        </w:r>
        <w:r w:rsidR="00532D4C">
          <w:rPr>
            <w:noProof/>
            <w:webHidden/>
          </w:rPr>
          <w:fldChar w:fldCharType="separate"/>
        </w:r>
        <w:r w:rsidR="00532D4C">
          <w:rPr>
            <w:noProof/>
            <w:webHidden/>
          </w:rPr>
          <w:t>8</w:t>
        </w:r>
        <w:r w:rsidR="00532D4C">
          <w:rPr>
            <w:noProof/>
            <w:webHidden/>
          </w:rPr>
          <w:fldChar w:fldCharType="end"/>
        </w:r>
      </w:hyperlink>
    </w:p>
    <w:p w14:paraId="7CA0E3C5" w14:textId="7BA8F898"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48" w:history="1">
        <w:r w:rsidRPr="00085FDD">
          <w:rPr>
            <w:rStyle w:val="Hyperlink"/>
            <w:noProof/>
          </w:rPr>
          <w:t>Bảng 2.1 Đặc tả yêu cầu</w:t>
        </w:r>
        <w:r>
          <w:rPr>
            <w:noProof/>
            <w:webHidden/>
          </w:rPr>
          <w:tab/>
        </w:r>
        <w:r>
          <w:rPr>
            <w:noProof/>
            <w:webHidden/>
          </w:rPr>
          <w:fldChar w:fldCharType="begin"/>
        </w:r>
        <w:r>
          <w:rPr>
            <w:noProof/>
            <w:webHidden/>
          </w:rPr>
          <w:instrText xml:space="preserve"> PAGEREF _Toc151069048 \h </w:instrText>
        </w:r>
        <w:r>
          <w:rPr>
            <w:noProof/>
            <w:webHidden/>
          </w:rPr>
        </w:r>
        <w:r>
          <w:rPr>
            <w:noProof/>
            <w:webHidden/>
          </w:rPr>
          <w:fldChar w:fldCharType="separate"/>
        </w:r>
        <w:r>
          <w:rPr>
            <w:noProof/>
            <w:webHidden/>
          </w:rPr>
          <w:t>10</w:t>
        </w:r>
        <w:r>
          <w:rPr>
            <w:noProof/>
            <w:webHidden/>
          </w:rPr>
          <w:fldChar w:fldCharType="end"/>
        </w:r>
      </w:hyperlink>
    </w:p>
    <w:p w14:paraId="434EF354" w14:textId="6D8FED1E"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49" w:history="1">
        <w:r w:rsidRPr="00085FDD">
          <w:rPr>
            <w:rStyle w:val="Hyperlink"/>
            <w:noProof/>
          </w:rPr>
          <w:t>Bảng 2.3 Mô tả Usecase Quản lý thông tin khách hàng</w:t>
        </w:r>
        <w:r>
          <w:rPr>
            <w:noProof/>
            <w:webHidden/>
          </w:rPr>
          <w:tab/>
        </w:r>
        <w:r>
          <w:rPr>
            <w:noProof/>
            <w:webHidden/>
          </w:rPr>
          <w:fldChar w:fldCharType="begin"/>
        </w:r>
        <w:r>
          <w:rPr>
            <w:noProof/>
            <w:webHidden/>
          </w:rPr>
          <w:instrText xml:space="preserve"> PAGEREF _Toc151069049 \h </w:instrText>
        </w:r>
        <w:r>
          <w:rPr>
            <w:noProof/>
            <w:webHidden/>
          </w:rPr>
        </w:r>
        <w:r>
          <w:rPr>
            <w:noProof/>
            <w:webHidden/>
          </w:rPr>
          <w:fldChar w:fldCharType="separate"/>
        </w:r>
        <w:r>
          <w:rPr>
            <w:noProof/>
            <w:webHidden/>
          </w:rPr>
          <w:t>22</w:t>
        </w:r>
        <w:r>
          <w:rPr>
            <w:noProof/>
            <w:webHidden/>
          </w:rPr>
          <w:fldChar w:fldCharType="end"/>
        </w:r>
      </w:hyperlink>
    </w:p>
    <w:p w14:paraId="46D9B39C" w14:textId="1F142B02"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0" w:history="1">
        <w:r w:rsidRPr="00085FDD">
          <w:rPr>
            <w:rStyle w:val="Hyperlink"/>
            <w:noProof/>
          </w:rPr>
          <w:t>Bảng 2.4 Mô tả Usecase Quản lý Sales team</w:t>
        </w:r>
        <w:r>
          <w:rPr>
            <w:noProof/>
            <w:webHidden/>
          </w:rPr>
          <w:tab/>
        </w:r>
        <w:r>
          <w:rPr>
            <w:noProof/>
            <w:webHidden/>
          </w:rPr>
          <w:fldChar w:fldCharType="begin"/>
        </w:r>
        <w:r>
          <w:rPr>
            <w:noProof/>
            <w:webHidden/>
          </w:rPr>
          <w:instrText xml:space="preserve"> PAGEREF _Toc151069050 \h </w:instrText>
        </w:r>
        <w:r>
          <w:rPr>
            <w:noProof/>
            <w:webHidden/>
          </w:rPr>
        </w:r>
        <w:r>
          <w:rPr>
            <w:noProof/>
            <w:webHidden/>
          </w:rPr>
          <w:fldChar w:fldCharType="separate"/>
        </w:r>
        <w:r>
          <w:rPr>
            <w:noProof/>
            <w:webHidden/>
          </w:rPr>
          <w:t>24</w:t>
        </w:r>
        <w:r>
          <w:rPr>
            <w:noProof/>
            <w:webHidden/>
          </w:rPr>
          <w:fldChar w:fldCharType="end"/>
        </w:r>
      </w:hyperlink>
    </w:p>
    <w:p w14:paraId="28CC3633" w14:textId="7FD02CAA"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1" w:history="1">
        <w:r w:rsidRPr="00085FDD">
          <w:rPr>
            <w:rStyle w:val="Hyperlink"/>
            <w:noProof/>
          </w:rPr>
          <w:t>Bảng 2.5 Mô tả Usecase Quản lý Stage</w:t>
        </w:r>
        <w:r>
          <w:rPr>
            <w:noProof/>
            <w:webHidden/>
          </w:rPr>
          <w:tab/>
        </w:r>
        <w:r>
          <w:rPr>
            <w:noProof/>
            <w:webHidden/>
          </w:rPr>
          <w:fldChar w:fldCharType="begin"/>
        </w:r>
        <w:r>
          <w:rPr>
            <w:noProof/>
            <w:webHidden/>
          </w:rPr>
          <w:instrText xml:space="preserve"> PAGEREF _Toc151069051 \h </w:instrText>
        </w:r>
        <w:r>
          <w:rPr>
            <w:noProof/>
            <w:webHidden/>
          </w:rPr>
        </w:r>
        <w:r>
          <w:rPr>
            <w:noProof/>
            <w:webHidden/>
          </w:rPr>
          <w:fldChar w:fldCharType="separate"/>
        </w:r>
        <w:r>
          <w:rPr>
            <w:noProof/>
            <w:webHidden/>
          </w:rPr>
          <w:t>27</w:t>
        </w:r>
        <w:r>
          <w:rPr>
            <w:noProof/>
            <w:webHidden/>
          </w:rPr>
          <w:fldChar w:fldCharType="end"/>
        </w:r>
      </w:hyperlink>
    </w:p>
    <w:p w14:paraId="3D4803CA" w14:textId="3296F955"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2" w:history="1">
        <w:r w:rsidRPr="00085FDD">
          <w:rPr>
            <w:rStyle w:val="Hyperlink"/>
            <w:noProof/>
          </w:rPr>
          <w:t>Bảng 2.6 Mô tả Usecase Quản lý Pipeline</w:t>
        </w:r>
        <w:r>
          <w:rPr>
            <w:noProof/>
            <w:webHidden/>
          </w:rPr>
          <w:tab/>
        </w:r>
        <w:r>
          <w:rPr>
            <w:noProof/>
            <w:webHidden/>
          </w:rPr>
          <w:fldChar w:fldCharType="begin"/>
        </w:r>
        <w:r>
          <w:rPr>
            <w:noProof/>
            <w:webHidden/>
          </w:rPr>
          <w:instrText xml:space="preserve"> PAGEREF _Toc151069052 \h </w:instrText>
        </w:r>
        <w:r>
          <w:rPr>
            <w:noProof/>
            <w:webHidden/>
          </w:rPr>
        </w:r>
        <w:r>
          <w:rPr>
            <w:noProof/>
            <w:webHidden/>
          </w:rPr>
          <w:fldChar w:fldCharType="separate"/>
        </w:r>
        <w:r>
          <w:rPr>
            <w:noProof/>
            <w:webHidden/>
          </w:rPr>
          <w:t>30</w:t>
        </w:r>
        <w:r>
          <w:rPr>
            <w:noProof/>
            <w:webHidden/>
          </w:rPr>
          <w:fldChar w:fldCharType="end"/>
        </w:r>
      </w:hyperlink>
    </w:p>
    <w:p w14:paraId="0EC63E3E" w14:textId="595664CF"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3" w:history="1">
        <w:r w:rsidRPr="00085FDD">
          <w:rPr>
            <w:rStyle w:val="Hyperlink"/>
            <w:noProof/>
          </w:rPr>
          <w:t>Bảng 2.7 Mô tả Usecase Quản lý Lead/Oppurtunity</w:t>
        </w:r>
        <w:r>
          <w:rPr>
            <w:noProof/>
            <w:webHidden/>
          </w:rPr>
          <w:tab/>
        </w:r>
        <w:r>
          <w:rPr>
            <w:noProof/>
            <w:webHidden/>
          </w:rPr>
          <w:fldChar w:fldCharType="begin"/>
        </w:r>
        <w:r>
          <w:rPr>
            <w:noProof/>
            <w:webHidden/>
          </w:rPr>
          <w:instrText xml:space="preserve"> PAGEREF _Toc151069053 \h </w:instrText>
        </w:r>
        <w:r>
          <w:rPr>
            <w:noProof/>
            <w:webHidden/>
          </w:rPr>
        </w:r>
        <w:r>
          <w:rPr>
            <w:noProof/>
            <w:webHidden/>
          </w:rPr>
          <w:fldChar w:fldCharType="separate"/>
        </w:r>
        <w:r>
          <w:rPr>
            <w:noProof/>
            <w:webHidden/>
          </w:rPr>
          <w:t>33</w:t>
        </w:r>
        <w:r>
          <w:rPr>
            <w:noProof/>
            <w:webHidden/>
          </w:rPr>
          <w:fldChar w:fldCharType="end"/>
        </w:r>
      </w:hyperlink>
    </w:p>
    <w:p w14:paraId="664E8C8A" w14:textId="1C087342"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4" w:history="1">
        <w:r w:rsidRPr="00085FDD">
          <w:rPr>
            <w:rStyle w:val="Hyperlink"/>
            <w:noProof/>
          </w:rPr>
          <w:t>Bảng 2.8 Mô tả Usecase Quản lý Lead source</w:t>
        </w:r>
        <w:r>
          <w:rPr>
            <w:noProof/>
            <w:webHidden/>
          </w:rPr>
          <w:tab/>
        </w:r>
        <w:r>
          <w:rPr>
            <w:noProof/>
            <w:webHidden/>
          </w:rPr>
          <w:fldChar w:fldCharType="begin"/>
        </w:r>
        <w:r>
          <w:rPr>
            <w:noProof/>
            <w:webHidden/>
          </w:rPr>
          <w:instrText xml:space="preserve"> PAGEREF _Toc151069054 \h </w:instrText>
        </w:r>
        <w:r>
          <w:rPr>
            <w:noProof/>
            <w:webHidden/>
          </w:rPr>
        </w:r>
        <w:r>
          <w:rPr>
            <w:noProof/>
            <w:webHidden/>
          </w:rPr>
          <w:fldChar w:fldCharType="separate"/>
        </w:r>
        <w:r>
          <w:rPr>
            <w:noProof/>
            <w:webHidden/>
          </w:rPr>
          <w:t>35</w:t>
        </w:r>
        <w:r>
          <w:rPr>
            <w:noProof/>
            <w:webHidden/>
          </w:rPr>
          <w:fldChar w:fldCharType="end"/>
        </w:r>
      </w:hyperlink>
    </w:p>
    <w:p w14:paraId="6E7276ED" w14:textId="74DA10E6"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5" w:history="1">
        <w:r w:rsidRPr="00085FDD">
          <w:rPr>
            <w:rStyle w:val="Hyperlink"/>
            <w:noProof/>
          </w:rPr>
          <w:t>Bảng 2.9 Mô tả Usecase Quản lý Marketing campaign</w:t>
        </w:r>
        <w:r>
          <w:rPr>
            <w:noProof/>
            <w:webHidden/>
          </w:rPr>
          <w:tab/>
        </w:r>
        <w:r>
          <w:rPr>
            <w:noProof/>
            <w:webHidden/>
          </w:rPr>
          <w:fldChar w:fldCharType="begin"/>
        </w:r>
        <w:r>
          <w:rPr>
            <w:noProof/>
            <w:webHidden/>
          </w:rPr>
          <w:instrText xml:space="preserve"> PAGEREF _Toc151069055 \h </w:instrText>
        </w:r>
        <w:r>
          <w:rPr>
            <w:noProof/>
            <w:webHidden/>
          </w:rPr>
        </w:r>
        <w:r>
          <w:rPr>
            <w:noProof/>
            <w:webHidden/>
          </w:rPr>
          <w:fldChar w:fldCharType="separate"/>
        </w:r>
        <w:r>
          <w:rPr>
            <w:noProof/>
            <w:webHidden/>
          </w:rPr>
          <w:t>38</w:t>
        </w:r>
        <w:r>
          <w:rPr>
            <w:noProof/>
            <w:webHidden/>
          </w:rPr>
          <w:fldChar w:fldCharType="end"/>
        </w:r>
      </w:hyperlink>
    </w:p>
    <w:p w14:paraId="38495869" w14:textId="45BAA362"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6" w:history="1">
        <w:r w:rsidRPr="00085FDD">
          <w:rPr>
            <w:rStyle w:val="Hyperlink"/>
            <w:noProof/>
          </w:rPr>
          <w:t>Bảng 2.10 Customer</w:t>
        </w:r>
        <w:r>
          <w:rPr>
            <w:noProof/>
            <w:webHidden/>
          </w:rPr>
          <w:tab/>
        </w:r>
        <w:r>
          <w:rPr>
            <w:noProof/>
            <w:webHidden/>
          </w:rPr>
          <w:fldChar w:fldCharType="begin"/>
        </w:r>
        <w:r>
          <w:rPr>
            <w:noProof/>
            <w:webHidden/>
          </w:rPr>
          <w:instrText xml:space="preserve"> PAGEREF _Toc151069056 \h </w:instrText>
        </w:r>
        <w:r>
          <w:rPr>
            <w:noProof/>
            <w:webHidden/>
          </w:rPr>
        </w:r>
        <w:r>
          <w:rPr>
            <w:noProof/>
            <w:webHidden/>
          </w:rPr>
          <w:fldChar w:fldCharType="separate"/>
        </w:r>
        <w:r>
          <w:rPr>
            <w:noProof/>
            <w:webHidden/>
          </w:rPr>
          <w:t>41</w:t>
        </w:r>
        <w:r>
          <w:rPr>
            <w:noProof/>
            <w:webHidden/>
          </w:rPr>
          <w:fldChar w:fldCharType="end"/>
        </w:r>
      </w:hyperlink>
    </w:p>
    <w:p w14:paraId="70D186CA" w14:textId="20164BE4"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7" w:history="1">
        <w:r w:rsidRPr="00085FDD">
          <w:rPr>
            <w:rStyle w:val="Hyperlink"/>
            <w:noProof/>
          </w:rPr>
          <w:t>Bảng 2.11 Emloyee</w:t>
        </w:r>
        <w:r>
          <w:rPr>
            <w:noProof/>
            <w:webHidden/>
          </w:rPr>
          <w:tab/>
        </w:r>
        <w:r>
          <w:rPr>
            <w:noProof/>
            <w:webHidden/>
          </w:rPr>
          <w:fldChar w:fldCharType="begin"/>
        </w:r>
        <w:r>
          <w:rPr>
            <w:noProof/>
            <w:webHidden/>
          </w:rPr>
          <w:instrText xml:space="preserve"> PAGEREF _Toc151069057 \h </w:instrText>
        </w:r>
        <w:r>
          <w:rPr>
            <w:noProof/>
            <w:webHidden/>
          </w:rPr>
        </w:r>
        <w:r>
          <w:rPr>
            <w:noProof/>
            <w:webHidden/>
          </w:rPr>
          <w:fldChar w:fldCharType="separate"/>
        </w:r>
        <w:r>
          <w:rPr>
            <w:noProof/>
            <w:webHidden/>
          </w:rPr>
          <w:t>42</w:t>
        </w:r>
        <w:r>
          <w:rPr>
            <w:noProof/>
            <w:webHidden/>
          </w:rPr>
          <w:fldChar w:fldCharType="end"/>
        </w:r>
      </w:hyperlink>
    </w:p>
    <w:p w14:paraId="312CDAA3" w14:textId="2DB9B28F"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8" w:history="1">
        <w:r w:rsidRPr="00085FDD">
          <w:rPr>
            <w:rStyle w:val="Hyperlink"/>
            <w:noProof/>
          </w:rPr>
          <w:t>Bảng 2.12 Lead Oppurtunity</w:t>
        </w:r>
        <w:r>
          <w:rPr>
            <w:noProof/>
            <w:webHidden/>
          </w:rPr>
          <w:tab/>
        </w:r>
        <w:r>
          <w:rPr>
            <w:noProof/>
            <w:webHidden/>
          </w:rPr>
          <w:fldChar w:fldCharType="begin"/>
        </w:r>
        <w:r>
          <w:rPr>
            <w:noProof/>
            <w:webHidden/>
          </w:rPr>
          <w:instrText xml:space="preserve"> PAGEREF _Toc151069058 \h </w:instrText>
        </w:r>
        <w:r>
          <w:rPr>
            <w:noProof/>
            <w:webHidden/>
          </w:rPr>
        </w:r>
        <w:r>
          <w:rPr>
            <w:noProof/>
            <w:webHidden/>
          </w:rPr>
          <w:fldChar w:fldCharType="separate"/>
        </w:r>
        <w:r>
          <w:rPr>
            <w:noProof/>
            <w:webHidden/>
          </w:rPr>
          <w:t>43</w:t>
        </w:r>
        <w:r>
          <w:rPr>
            <w:noProof/>
            <w:webHidden/>
          </w:rPr>
          <w:fldChar w:fldCharType="end"/>
        </w:r>
      </w:hyperlink>
    </w:p>
    <w:p w14:paraId="20CC5E62" w14:textId="1912AC5B"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59" w:history="1">
        <w:r w:rsidRPr="00085FDD">
          <w:rPr>
            <w:rStyle w:val="Hyperlink"/>
            <w:noProof/>
          </w:rPr>
          <w:t>Bảng 2.13 Lead stage</w:t>
        </w:r>
        <w:r>
          <w:rPr>
            <w:noProof/>
            <w:webHidden/>
          </w:rPr>
          <w:tab/>
        </w:r>
        <w:r>
          <w:rPr>
            <w:noProof/>
            <w:webHidden/>
          </w:rPr>
          <w:fldChar w:fldCharType="begin"/>
        </w:r>
        <w:r>
          <w:rPr>
            <w:noProof/>
            <w:webHidden/>
          </w:rPr>
          <w:instrText xml:space="preserve"> PAGEREF _Toc151069059 \h </w:instrText>
        </w:r>
        <w:r>
          <w:rPr>
            <w:noProof/>
            <w:webHidden/>
          </w:rPr>
        </w:r>
        <w:r>
          <w:rPr>
            <w:noProof/>
            <w:webHidden/>
          </w:rPr>
          <w:fldChar w:fldCharType="separate"/>
        </w:r>
        <w:r>
          <w:rPr>
            <w:noProof/>
            <w:webHidden/>
          </w:rPr>
          <w:t>44</w:t>
        </w:r>
        <w:r>
          <w:rPr>
            <w:noProof/>
            <w:webHidden/>
          </w:rPr>
          <w:fldChar w:fldCharType="end"/>
        </w:r>
      </w:hyperlink>
    </w:p>
    <w:p w14:paraId="5B4D8DCC" w14:textId="36D3786D"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0" w:history="1">
        <w:r w:rsidRPr="00085FDD">
          <w:rPr>
            <w:rStyle w:val="Hyperlink"/>
            <w:noProof/>
          </w:rPr>
          <w:t>Bảng 2.14 Lead status</w:t>
        </w:r>
        <w:r>
          <w:rPr>
            <w:noProof/>
            <w:webHidden/>
          </w:rPr>
          <w:tab/>
        </w:r>
        <w:r>
          <w:rPr>
            <w:noProof/>
            <w:webHidden/>
          </w:rPr>
          <w:fldChar w:fldCharType="begin"/>
        </w:r>
        <w:r>
          <w:rPr>
            <w:noProof/>
            <w:webHidden/>
          </w:rPr>
          <w:instrText xml:space="preserve"> PAGEREF _Toc151069060 \h </w:instrText>
        </w:r>
        <w:r>
          <w:rPr>
            <w:noProof/>
            <w:webHidden/>
          </w:rPr>
        </w:r>
        <w:r>
          <w:rPr>
            <w:noProof/>
            <w:webHidden/>
          </w:rPr>
          <w:fldChar w:fldCharType="separate"/>
        </w:r>
        <w:r>
          <w:rPr>
            <w:noProof/>
            <w:webHidden/>
          </w:rPr>
          <w:t>45</w:t>
        </w:r>
        <w:r>
          <w:rPr>
            <w:noProof/>
            <w:webHidden/>
          </w:rPr>
          <w:fldChar w:fldCharType="end"/>
        </w:r>
      </w:hyperlink>
    </w:p>
    <w:p w14:paraId="4945ADCA" w14:textId="04CAB64A"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1" w:history="1">
        <w:r w:rsidRPr="00085FDD">
          <w:rPr>
            <w:rStyle w:val="Hyperlink"/>
            <w:noProof/>
          </w:rPr>
          <w:t>Bảng 2.15 Lost reason</w:t>
        </w:r>
        <w:r>
          <w:rPr>
            <w:noProof/>
            <w:webHidden/>
          </w:rPr>
          <w:tab/>
        </w:r>
        <w:r>
          <w:rPr>
            <w:noProof/>
            <w:webHidden/>
          </w:rPr>
          <w:fldChar w:fldCharType="begin"/>
        </w:r>
        <w:r>
          <w:rPr>
            <w:noProof/>
            <w:webHidden/>
          </w:rPr>
          <w:instrText xml:space="preserve"> PAGEREF _Toc151069061 \h </w:instrText>
        </w:r>
        <w:r>
          <w:rPr>
            <w:noProof/>
            <w:webHidden/>
          </w:rPr>
        </w:r>
        <w:r>
          <w:rPr>
            <w:noProof/>
            <w:webHidden/>
          </w:rPr>
          <w:fldChar w:fldCharType="separate"/>
        </w:r>
        <w:r>
          <w:rPr>
            <w:noProof/>
            <w:webHidden/>
          </w:rPr>
          <w:t>45</w:t>
        </w:r>
        <w:r>
          <w:rPr>
            <w:noProof/>
            <w:webHidden/>
          </w:rPr>
          <w:fldChar w:fldCharType="end"/>
        </w:r>
      </w:hyperlink>
    </w:p>
    <w:p w14:paraId="112900B1" w14:textId="5C615108"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2" w:history="1">
        <w:r w:rsidRPr="00085FDD">
          <w:rPr>
            <w:rStyle w:val="Hyperlink"/>
            <w:noProof/>
          </w:rPr>
          <w:t>Bảng 2.16 Marketing campaign</w:t>
        </w:r>
        <w:r>
          <w:rPr>
            <w:noProof/>
            <w:webHidden/>
          </w:rPr>
          <w:tab/>
        </w:r>
        <w:r>
          <w:rPr>
            <w:noProof/>
            <w:webHidden/>
          </w:rPr>
          <w:fldChar w:fldCharType="begin"/>
        </w:r>
        <w:r>
          <w:rPr>
            <w:noProof/>
            <w:webHidden/>
          </w:rPr>
          <w:instrText xml:space="preserve"> PAGEREF _Toc151069062 \h </w:instrText>
        </w:r>
        <w:r>
          <w:rPr>
            <w:noProof/>
            <w:webHidden/>
          </w:rPr>
        </w:r>
        <w:r>
          <w:rPr>
            <w:noProof/>
            <w:webHidden/>
          </w:rPr>
          <w:fldChar w:fldCharType="separate"/>
        </w:r>
        <w:r>
          <w:rPr>
            <w:noProof/>
            <w:webHidden/>
          </w:rPr>
          <w:t>46</w:t>
        </w:r>
        <w:r>
          <w:rPr>
            <w:noProof/>
            <w:webHidden/>
          </w:rPr>
          <w:fldChar w:fldCharType="end"/>
        </w:r>
      </w:hyperlink>
    </w:p>
    <w:p w14:paraId="6D0C45C3" w14:textId="3A00A54F"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3" w:history="1">
        <w:r w:rsidRPr="00085FDD">
          <w:rPr>
            <w:rStyle w:val="Hyperlink"/>
            <w:noProof/>
          </w:rPr>
          <w:t>Bảng 2.17 Order</w:t>
        </w:r>
        <w:r>
          <w:rPr>
            <w:noProof/>
            <w:webHidden/>
          </w:rPr>
          <w:tab/>
        </w:r>
        <w:r>
          <w:rPr>
            <w:noProof/>
            <w:webHidden/>
          </w:rPr>
          <w:fldChar w:fldCharType="begin"/>
        </w:r>
        <w:r>
          <w:rPr>
            <w:noProof/>
            <w:webHidden/>
          </w:rPr>
          <w:instrText xml:space="preserve"> PAGEREF _Toc151069063 \h </w:instrText>
        </w:r>
        <w:r>
          <w:rPr>
            <w:noProof/>
            <w:webHidden/>
          </w:rPr>
        </w:r>
        <w:r>
          <w:rPr>
            <w:noProof/>
            <w:webHidden/>
          </w:rPr>
          <w:fldChar w:fldCharType="separate"/>
        </w:r>
        <w:r>
          <w:rPr>
            <w:noProof/>
            <w:webHidden/>
          </w:rPr>
          <w:t>46</w:t>
        </w:r>
        <w:r>
          <w:rPr>
            <w:noProof/>
            <w:webHidden/>
          </w:rPr>
          <w:fldChar w:fldCharType="end"/>
        </w:r>
      </w:hyperlink>
    </w:p>
    <w:p w14:paraId="0ADD4447" w14:textId="4874C555"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4" w:history="1">
        <w:r w:rsidRPr="00085FDD">
          <w:rPr>
            <w:rStyle w:val="Hyperlink"/>
            <w:noProof/>
          </w:rPr>
          <w:t>Bảng 2.18 Order item</w:t>
        </w:r>
        <w:r>
          <w:rPr>
            <w:noProof/>
            <w:webHidden/>
          </w:rPr>
          <w:tab/>
        </w:r>
        <w:r>
          <w:rPr>
            <w:noProof/>
            <w:webHidden/>
          </w:rPr>
          <w:fldChar w:fldCharType="begin"/>
        </w:r>
        <w:r>
          <w:rPr>
            <w:noProof/>
            <w:webHidden/>
          </w:rPr>
          <w:instrText xml:space="preserve"> PAGEREF _Toc151069064 \h </w:instrText>
        </w:r>
        <w:r>
          <w:rPr>
            <w:noProof/>
            <w:webHidden/>
          </w:rPr>
        </w:r>
        <w:r>
          <w:rPr>
            <w:noProof/>
            <w:webHidden/>
          </w:rPr>
          <w:fldChar w:fldCharType="separate"/>
        </w:r>
        <w:r>
          <w:rPr>
            <w:noProof/>
            <w:webHidden/>
          </w:rPr>
          <w:t>47</w:t>
        </w:r>
        <w:r>
          <w:rPr>
            <w:noProof/>
            <w:webHidden/>
          </w:rPr>
          <w:fldChar w:fldCharType="end"/>
        </w:r>
      </w:hyperlink>
    </w:p>
    <w:p w14:paraId="659103C6" w14:textId="36B12920"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5" w:history="1">
        <w:r w:rsidRPr="00085FDD">
          <w:rPr>
            <w:rStyle w:val="Hyperlink"/>
            <w:noProof/>
          </w:rPr>
          <w:t>Bảng 2.19 Pipeline</w:t>
        </w:r>
        <w:r>
          <w:rPr>
            <w:noProof/>
            <w:webHidden/>
          </w:rPr>
          <w:tab/>
        </w:r>
        <w:r>
          <w:rPr>
            <w:noProof/>
            <w:webHidden/>
          </w:rPr>
          <w:fldChar w:fldCharType="begin"/>
        </w:r>
        <w:r>
          <w:rPr>
            <w:noProof/>
            <w:webHidden/>
          </w:rPr>
          <w:instrText xml:space="preserve"> PAGEREF _Toc151069065 \h </w:instrText>
        </w:r>
        <w:r>
          <w:rPr>
            <w:noProof/>
            <w:webHidden/>
          </w:rPr>
        </w:r>
        <w:r>
          <w:rPr>
            <w:noProof/>
            <w:webHidden/>
          </w:rPr>
          <w:fldChar w:fldCharType="separate"/>
        </w:r>
        <w:r>
          <w:rPr>
            <w:noProof/>
            <w:webHidden/>
          </w:rPr>
          <w:t>47</w:t>
        </w:r>
        <w:r>
          <w:rPr>
            <w:noProof/>
            <w:webHidden/>
          </w:rPr>
          <w:fldChar w:fldCharType="end"/>
        </w:r>
      </w:hyperlink>
    </w:p>
    <w:p w14:paraId="074AB4AD" w14:textId="079D7F8F"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6" w:history="1">
        <w:r w:rsidRPr="00085FDD">
          <w:rPr>
            <w:rStyle w:val="Hyperlink"/>
            <w:noProof/>
          </w:rPr>
          <w:t>Bảng 2.20 Pipeline stage</w:t>
        </w:r>
        <w:r>
          <w:rPr>
            <w:noProof/>
            <w:webHidden/>
          </w:rPr>
          <w:tab/>
        </w:r>
        <w:r>
          <w:rPr>
            <w:noProof/>
            <w:webHidden/>
          </w:rPr>
          <w:fldChar w:fldCharType="begin"/>
        </w:r>
        <w:r>
          <w:rPr>
            <w:noProof/>
            <w:webHidden/>
          </w:rPr>
          <w:instrText xml:space="preserve"> PAGEREF _Toc151069066 \h </w:instrText>
        </w:r>
        <w:r>
          <w:rPr>
            <w:noProof/>
            <w:webHidden/>
          </w:rPr>
        </w:r>
        <w:r>
          <w:rPr>
            <w:noProof/>
            <w:webHidden/>
          </w:rPr>
          <w:fldChar w:fldCharType="separate"/>
        </w:r>
        <w:r>
          <w:rPr>
            <w:noProof/>
            <w:webHidden/>
          </w:rPr>
          <w:t>48</w:t>
        </w:r>
        <w:r>
          <w:rPr>
            <w:noProof/>
            <w:webHidden/>
          </w:rPr>
          <w:fldChar w:fldCharType="end"/>
        </w:r>
      </w:hyperlink>
    </w:p>
    <w:p w14:paraId="5801F9FB" w14:textId="574CEE42"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7" w:history="1">
        <w:r w:rsidRPr="00085FDD">
          <w:rPr>
            <w:rStyle w:val="Hyperlink"/>
            <w:noProof/>
          </w:rPr>
          <w:t>Bảng 2.21 Product</w:t>
        </w:r>
        <w:r>
          <w:rPr>
            <w:noProof/>
            <w:webHidden/>
          </w:rPr>
          <w:tab/>
        </w:r>
        <w:r>
          <w:rPr>
            <w:noProof/>
            <w:webHidden/>
          </w:rPr>
          <w:fldChar w:fldCharType="begin"/>
        </w:r>
        <w:r>
          <w:rPr>
            <w:noProof/>
            <w:webHidden/>
          </w:rPr>
          <w:instrText xml:space="preserve"> PAGEREF _Toc151069067 \h </w:instrText>
        </w:r>
        <w:r>
          <w:rPr>
            <w:noProof/>
            <w:webHidden/>
          </w:rPr>
        </w:r>
        <w:r>
          <w:rPr>
            <w:noProof/>
            <w:webHidden/>
          </w:rPr>
          <w:fldChar w:fldCharType="separate"/>
        </w:r>
        <w:r>
          <w:rPr>
            <w:noProof/>
            <w:webHidden/>
          </w:rPr>
          <w:t>49</w:t>
        </w:r>
        <w:r>
          <w:rPr>
            <w:noProof/>
            <w:webHidden/>
          </w:rPr>
          <w:fldChar w:fldCharType="end"/>
        </w:r>
      </w:hyperlink>
    </w:p>
    <w:p w14:paraId="5EE007AB" w14:textId="5789B790"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8" w:history="1">
        <w:r w:rsidRPr="00085FDD">
          <w:rPr>
            <w:rStyle w:val="Hyperlink"/>
            <w:noProof/>
          </w:rPr>
          <w:t>Bảng 2.22 Sales team</w:t>
        </w:r>
        <w:r>
          <w:rPr>
            <w:noProof/>
            <w:webHidden/>
          </w:rPr>
          <w:tab/>
        </w:r>
        <w:r>
          <w:rPr>
            <w:noProof/>
            <w:webHidden/>
          </w:rPr>
          <w:fldChar w:fldCharType="begin"/>
        </w:r>
        <w:r>
          <w:rPr>
            <w:noProof/>
            <w:webHidden/>
          </w:rPr>
          <w:instrText xml:space="preserve"> PAGEREF _Toc151069068 \h </w:instrText>
        </w:r>
        <w:r>
          <w:rPr>
            <w:noProof/>
            <w:webHidden/>
          </w:rPr>
        </w:r>
        <w:r>
          <w:rPr>
            <w:noProof/>
            <w:webHidden/>
          </w:rPr>
          <w:fldChar w:fldCharType="separate"/>
        </w:r>
        <w:r>
          <w:rPr>
            <w:noProof/>
            <w:webHidden/>
          </w:rPr>
          <w:t>49</w:t>
        </w:r>
        <w:r>
          <w:rPr>
            <w:noProof/>
            <w:webHidden/>
          </w:rPr>
          <w:fldChar w:fldCharType="end"/>
        </w:r>
      </w:hyperlink>
    </w:p>
    <w:p w14:paraId="53932421" w14:textId="4B87CD04"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69" w:history="1">
        <w:r w:rsidRPr="00085FDD">
          <w:rPr>
            <w:rStyle w:val="Hyperlink"/>
            <w:noProof/>
          </w:rPr>
          <w:t>Bảng 2.23 Source</w:t>
        </w:r>
        <w:r>
          <w:rPr>
            <w:noProof/>
            <w:webHidden/>
          </w:rPr>
          <w:tab/>
        </w:r>
        <w:r>
          <w:rPr>
            <w:noProof/>
            <w:webHidden/>
          </w:rPr>
          <w:fldChar w:fldCharType="begin"/>
        </w:r>
        <w:r>
          <w:rPr>
            <w:noProof/>
            <w:webHidden/>
          </w:rPr>
          <w:instrText xml:space="preserve"> PAGEREF _Toc151069069 \h </w:instrText>
        </w:r>
        <w:r>
          <w:rPr>
            <w:noProof/>
            <w:webHidden/>
          </w:rPr>
        </w:r>
        <w:r>
          <w:rPr>
            <w:noProof/>
            <w:webHidden/>
          </w:rPr>
          <w:fldChar w:fldCharType="separate"/>
        </w:r>
        <w:r>
          <w:rPr>
            <w:noProof/>
            <w:webHidden/>
          </w:rPr>
          <w:t>50</w:t>
        </w:r>
        <w:r>
          <w:rPr>
            <w:noProof/>
            <w:webHidden/>
          </w:rPr>
          <w:fldChar w:fldCharType="end"/>
        </w:r>
      </w:hyperlink>
    </w:p>
    <w:p w14:paraId="4EDDED3D" w14:textId="1187A2C6"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70" w:history="1">
        <w:r w:rsidRPr="00085FDD">
          <w:rPr>
            <w:rStyle w:val="Hyperlink"/>
            <w:noProof/>
          </w:rPr>
          <w:t>Bảng 2.24 Stage</w:t>
        </w:r>
        <w:r>
          <w:rPr>
            <w:noProof/>
            <w:webHidden/>
          </w:rPr>
          <w:tab/>
        </w:r>
        <w:r>
          <w:rPr>
            <w:noProof/>
            <w:webHidden/>
          </w:rPr>
          <w:fldChar w:fldCharType="begin"/>
        </w:r>
        <w:r>
          <w:rPr>
            <w:noProof/>
            <w:webHidden/>
          </w:rPr>
          <w:instrText xml:space="preserve"> PAGEREF _Toc151069070 \h </w:instrText>
        </w:r>
        <w:r>
          <w:rPr>
            <w:noProof/>
            <w:webHidden/>
          </w:rPr>
        </w:r>
        <w:r>
          <w:rPr>
            <w:noProof/>
            <w:webHidden/>
          </w:rPr>
          <w:fldChar w:fldCharType="separate"/>
        </w:r>
        <w:r>
          <w:rPr>
            <w:noProof/>
            <w:webHidden/>
          </w:rPr>
          <w:t>50</w:t>
        </w:r>
        <w:r>
          <w:rPr>
            <w:noProof/>
            <w:webHidden/>
          </w:rPr>
          <w:fldChar w:fldCharType="end"/>
        </w:r>
      </w:hyperlink>
    </w:p>
    <w:p w14:paraId="32E3228A" w14:textId="4A99D341"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71" w:history="1">
        <w:r w:rsidRPr="00085FDD">
          <w:rPr>
            <w:rStyle w:val="Hyperlink"/>
            <w:noProof/>
          </w:rPr>
          <w:t>Bảng 2.25 Customer marketing campaign</w:t>
        </w:r>
        <w:r>
          <w:rPr>
            <w:noProof/>
            <w:webHidden/>
          </w:rPr>
          <w:tab/>
        </w:r>
        <w:r>
          <w:rPr>
            <w:noProof/>
            <w:webHidden/>
          </w:rPr>
          <w:fldChar w:fldCharType="begin"/>
        </w:r>
        <w:r>
          <w:rPr>
            <w:noProof/>
            <w:webHidden/>
          </w:rPr>
          <w:instrText xml:space="preserve"> PAGEREF _Toc151069071 \h </w:instrText>
        </w:r>
        <w:r>
          <w:rPr>
            <w:noProof/>
            <w:webHidden/>
          </w:rPr>
        </w:r>
        <w:r>
          <w:rPr>
            <w:noProof/>
            <w:webHidden/>
          </w:rPr>
          <w:fldChar w:fldCharType="separate"/>
        </w:r>
        <w:r>
          <w:rPr>
            <w:noProof/>
            <w:webHidden/>
          </w:rPr>
          <w:t>51</w:t>
        </w:r>
        <w:r>
          <w:rPr>
            <w:noProof/>
            <w:webHidden/>
          </w:rPr>
          <w:fldChar w:fldCharType="end"/>
        </w:r>
      </w:hyperlink>
    </w:p>
    <w:p w14:paraId="4EB0D8C1" w14:textId="068A4D26" w:rsidR="00532D4C" w:rsidRDefault="00532D4C">
      <w:pPr>
        <w:pStyle w:val="TableofFigures"/>
        <w:tabs>
          <w:tab w:val="right" w:leader="dot" w:pos="9111"/>
        </w:tabs>
        <w:rPr>
          <w:rFonts w:asciiTheme="minorHAnsi" w:eastAsiaTheme="minorEastAsia" w:hAnsiTheme="minorHAnsi" w:cstheme="minorBidi"/>
          <w:noProof/>
          <w:sz w:val="22"/>
          <w:szCs w:val="22"/>
        </w:rPr>
      </w:pPr>
      <w:hyperlink w:anchor="_Toc151069072" w:history="1">
        <w:r w:rsidRPr="00085FDD">
          <w:rPr>
            <w:rStyle w:val="Hyperlink"/>
            <w:noProof/>
          </w:rPr>
          <w:t>Bảng 3.26 Các công nghệ sử dụng</w:t>
        </w:r>
        <w:r>
          <w:rPr>
            <w:noProof/>
            <w:webHidden/>
          </w:rPr>
          <w:tab/>
        </w:r>
        <w:r>
          <w:rPr>
            <w:noProof/>
            <w:webHidden/>
          </w:rPr>
          <w:fldChar w:fldCharType="begin"/>
        </w:r>
        <w:r>
          <w:rPr>
            <w:noProof/>
            <w:webHidden/>
          </w:rPr>
          <w:instrText xml:space="preserve"> PAGEREF _Toc151069072 \h </w:instrText>
        </w:r>
        <w:r>
          <w:rPr>
            <w:noProof/>
            <w:webHidden/>
          </w:rPr>
        </w:r>
        <w:r>
          <w:rPr>
            <w:noProof/>
            <w:webHidden/>
          </w:rPr>
          <w:fldChar w:fldCharType="separate"/>
        </w:r>
        <w:r>
          <w:rPr>
            <w:noProof/>
            <w:webHidden/>
          </w:rPr>
          <w:t>53</w:t>
        </w:r>
        <w:r>
          <w:rPr>
            <w:noProof/>
            <w:webHidden/>
          </w:rPr>
          <w:fldChar w:fldCharType="end"/>
        </w:r>
      </w:hyperlink>
    </w:p>
    <w:p w14:paraId="739C7C06" w14:textId="1754211B" w:rsidR="0037118C" w:rsidRDefault="00857BC5" w:rsidP="0037118C">
      <w:pPr>
        <w:pStyle w:val="Chng"/>
        <w:jc w:val="center"/>
      </w:pPr>
      <w:r>
        <w:fldChar w:fldCharType="end"/>
      </w:r>
      <w:r w:rsidR="007B1A23">
        <w:br w:type="page"/>
      </w:r>
    </w:p>
    <w:p w14:paraId="671CE1F6" w14:textId="03553FAD" w:rsidR="0037118C" w:rsidRPr="0037118C" w:rsidRDefault="0037118C" w:rsidP="0037118C">
      <w:pPr>
        <w:pStyle w:val="Chng"/>
        <w:jc w:val="center"/>
      </w:pPr>
      <w:bookmarkStart w:id="5" w:name="_Toc151069091"/>
      <w:r w:rsidRPr="0037118C">
        <w:lastRenderedPageBreak/>
        <w:t>BẢNG HỎI</w:t>
      </w:r>
      <w:bookmarkEnd w:id="5"/>
    </w:p>
    <w:tbl>
      <w:tblPr>
        <w:tblW w:w="31680" w:type="dxa"/>
        <w:tblLook w:val="04A0" w:firstRow="1" w:lastRow="0" w:firstColumn="1" w:lastColumn="0" w:noHBand="0" w:noVBand="1"/>
      </w:tblPr>
      <w:tblGrid>
        <w:gridCol w:w="8308"/>
        <w:gridCol w:w="23372"/>
      </w:tblGrid>
      <w:tr w:rsidR="0037118C" w:rsidRPr="00F23963" w14:paraId="61F587A6" w14:textId="77777777" w:rsidTr="0037118C">
        <w:trPr>
          <w:trHeight w:val="384"/>
        </w:trPr>
        <w:tc>
          <w:tcPr>
            <w:tcW w:w="8228" w:type="dxa"/>
            <w:tcBorders>
              <w:top w:val="nil"/>
              <w:left w:val="nil"/>
              <w:bottom w:val="nil"/>
              <w:right w:val="nil"/>
            </w:tcBorders>
            <w:shd w:val="clear" w:color="auto" w:fill="auto"/>
            <w:noWrap/>
            <w:vAlign w:val="bottom"/>
          </w:tcPr>
          <w:tbl>
            <w:tblPr>
              <w:tblStyle w:val="TableGrid"/>
              <w:tblW w:w="8109" w:type="dxa"/>
              <w:tblLook w:val="04A0" w:firstRow="1" w:lastRow="0" w:firstColumn="1" w:lastColumn="0" w:noHBand="0" w:noVBand="1"/>
            </w:tblPr>
            <w:tblGrid>
              <w:gridCol w:w="1211"/>
              <w:gridCol w:w="6898"/>
            </w:tblGrid>
            <w:tr w:rsidR="0037118C" w:rsidRPr="00F23963" w14:paraId="20888DC2" w14:textId="77777777" w:rsidTr="00EC1C58">
              <w:tc>
                <w:tcPr>
                  <w:tcW w:w="717" w:type="dxa"/>
                </w:tcPr>
                <w:p w14:paraId="15596DE7" w14:textId="77777777" w:rsidR="0037118C" w:rsidRPr="00F23963" w:rsidRDefault="0037118C" w:rsidP="0037118C">
                  <w:pPr>
                    <w:pStyle w:val="Bngbiu-nidung"/>
                  </w:pPr>
                  <w:r w:rsidRPr="00F23963">
                    <w:t>Số thứ tự</w:t>
                  </w:r>
                </w:p>
              </w:tc>
              <w:tc>
                <w:tcPr>
                  <w:tcW w:w="7392" w:type="dxa"/>
                </w:tcPr>
                <w:p w14:paraId="22DA01EC" w14:textId="77777777" w:rsidR="0037118C" w:rsidRPr="00F23963" w:rsidRDefault="0037118C" w:rsidP="0037118C">
                  <w:pPr>
                    <w:pStyle w:val="Bngbiu-nidung"/>
                  </w:pPr>
                  <w:r w:rsidRPr="00F23963">
                    <w:t>Câu hỏi</w:t>
                  </w:r>
                </w:p>
              </w:tc>
            </w:tr>
            <w:tr w:rsidR="0037118C" w:rsidRPr="00F23963" w14:paraId="6C503121" w14:textId="77777777" w:rsidTr="00EC1C58">
              <w:tc>
                <w:tcPr>
                  <w:tcW w:w="717" w:type="dxa"/>
                </w:tcPr>
                <w:p w14:paraId="31B308D8" w14:textId="77777777" w:rsidR="0037118C" w:rsidRPr="00F23963" w:rsidRDefault="0037118C" w:rsidP="0037118C">
                  <w:pPr>
                    <w:pStyle w:val="Bngbiu-nidung"/>
                  </w:pPr>
                  <w:r w:rsidRPr="00F23963">
                    <w:t>1</w:t>
                  </w:r>
                </w:p>
              </w:tc>
              <w:tc>
                <w:tcPr>
                  <w:tcW w:w="7392" w:type="dxa"/>
                </w:tcPr>
                <w:p w14:paraId="59F37805" w14:textId="36B10EC8" w:rsidR="0037118C" w:rsidRPr="00F23963" w:rsidRDefault="0037118C" w:rsidP="0037118C">
                  <w:pPr>
                    <w:pStyle w:val="Bngbiu-nidung"/>
                  </w:pPr>
                  <w:r w:rsidRPr="00F23963">
                    <w:t>Hệ thống cần lưu trữ đầy đủ thông tin về khách hàng, bao gồm: thông tin cá nhân, lịch sử giao dịch, nhu cầu, sở thích, v.v.</w:t>
                  </w:r>
                </w:p>
              </w:tc>
            </w:tr>
            <w:tr w:rsidR="0037118C" w:rsidRPr="00F23963" w14:paraId="5AA7F729" w14:textId="77777777" w:rsidTr="00EC1C58">
              <w:tc>
                <w:tcPr>
                  <w:tcW w:w="717" w:type="dxa"/>
                </w:tcPr>
                <w:p w14:paraId="5B79AC9B" w14:textId="77777777" w:rsidR="0037118C" w:rsidRPr="00F23963" w:rsidRDefault="0037118C" w:rsidP="0037118C">
                  <w:pPr>
                    <w:pStyle w:val="Bngbiu-nidung"/>
                  </w:pPr>
                  <w:r w:rsidRPr="00F23963">
                    <w:t>2</w:t>
                  </w:r>
                </w:p>
              </w:tc>
              <w:tc>
                <w:tcPr>
                  <w:tcW w:w="7392" w:type="dxa"/>
                </w:tcPr>
                <w:p w14:paraId="50EE2255" w14:textId="110A17E6" w:rsidR="0037118C" w:rsidRPr="00F23963" w:rsidRDefault="0037118C" w:rsidP="0037118C">
                  <w:pPr>
                    <w:pStyle w:val="Bngbiu-nidung"/>
                  </w:pPr>
                  <w:r w:rsidRPr="00F23963">
                    <w:t>Hệ thống cần cho phép nhân viên sale theo dõi lịch sử giao dịch của khách hàng</w:t>
                  </w:r>
                </w:p>
              </w:tc>
            </w:tr>
            <w:tr w:rsidR="0037118C" w:rsidRPr="00F23963" w14:paraId="72CFA0B4" w14:textId="77777777" w:rsidTr="00EC1C58">
              <w:tc>
                <w:tcPr>
                  <w:tcW w:w="717" w:type="dxa"/>
                </w:tcPr>
                <w:p w14:paraId="78C1C964" w14:textId="77777777" w:rsidR="0037118C" w:rsidRPr="00F23963" w:rsidRDefault="0037118C" w:rsidP="0037118C">
                  <w:pPr>
                    <w:pStyle w:val="Bngbiu-nidung"/>
                  </w:pPr>
                  <w:r w:rsidRPr="00F23963">
                    <w:t>3</w:t>
                  </w:r>
                </w:p>
              </w:tc>
              <w:tc>
                <w:tcPr>
                  <w:tcW w:w="7392" w:type="dxa"/>
                </w:tcPr>
                <w:p w14:paraId="3D57F7F1" w14:textId="77777777" w:rsidR="0037118C" w:rsidRPr="00F23963" w:rsidRDefault="0037118C" w:rsidP="0037118C">
                  <w:pPr>
                    <w:pStyle w:val="Bngbiu-nidung"/>
                  </w:pPr>
                  <w:r w:rsidRPr="00F23963">
                    <w:t>Hệ thống cần cho phép nhân viên sale tạo và quản lý các chiến dịch tiếp thị và bán hàng</w:t>
                  </w:r>
                </w:p>
              </w:tc>
            </w:tr>
            <w:tr w:rsidR="0037118C" w:rsidRPr="00F23963" w14:paraId="05B1A772" w14:textId="77777777" w:rsidTr="00EC1C58">
              <w:tc>
                <w:tcPr>
                  <w:tcW w:w="717" w:type="dxa"/>
                </w:tcPr>
                <w:p w14:paraId="22551686" w14:textId="77777777" w:rsidR="0037118C" w:rsidRPr="00F23963" w:rsidRDefault="0037118C" w:rsidP="0037118C">
                  <w:pPr>
                    <w:pStyle w:val="Bngbiu-nidung"/>
                  </w:pPr>
                  <w:r w:rsidRPr="00F23963">
                    <w:t>4</w:t>
                  </w:r>
                </w:p>
              </w:tc>
              <w:tc>
                <w:tcPr>
                  <w:tcW w:w="7392" w:type="dxa"/>
                </w:tcPr>
                <w:p w14:paraId="354DD358" w14:textId="77777777" w:rsidR="0037118C" w:rsidRPr="00F23963" w:rsidRDefault="0037118C" w:rsidP="0037118C">
                  <w:pPr>
                    <w:pStyle w:val="Bngbiu-nidung"/>
                  </w:pPr>
                  <w:r w:rsidRPr="00F23963">
                    <w:t>Hệ thống cần cho phép nhân viên sale tạo và gửi email, thư, v.v. đến khách hàng</w:t>
                  </w:r>
                </w:p>
              </w:tc>
            </w:tr>
            <w:tr w:rsidR="0037118C" w:rsidRPr="00F23963" w14:paraId="17213E4D" w14:textId="77777777" w:rsidTr="00EC1C58">
              <w:tc>
                <w:tcPr>
                  <w:tcW w:w="717" w:type="dxa"/>
                </w:tcPr>
                <w:p w14:paraId="0B71770A" w14:textId="77777777" w:rsidR="0037118C" w:rsidRPr="00F23963" w:rsidRDefault="0037118C" w:rsidP="0037118C">
                  <w:pPr>
                    <w:pStyle w:val="Bngbiu-nidung"/>
                  </w:pPr>
                  <w:r w:rsidRPr="00F23963">
                    <w:t>5</w:t>
                  </w:r>
                </w:p>
              </w:tc>
              <w:tc>
                <w:tcPr>
                  <w:tcW w:w="7392" w:type="dxa"/>
                </w:tcPr>
                <w:p w14:paraId="1AF07E12" w14:textId="77777777" w:rsidR="0037118C" w:rsidRPr="00F23963" w:rsidRDefault="0037118C" w:rsidP="0037118C">
                  <w:pPr>
                    <w:pStyle w:val="Bngbiu-nidung"/>
                  </w:pPr>
                  <w:r w:rsidRPr="00F23963">
                    <w:t>Hệ thống cần cho phép nhân viên sale theo dõi và trả lời các phản hồi của khách hàng</w:t>
                  </w:r>
                </w:p>
              </w:tc>
            </w:tr>
            <w:tr w:rsidR="0037118C" w:rsidRPr="00F23963" w14:paraId="503EA93A" w14:textId="77777777" w:rsidTr="00EC1C58">
              <w:tc>
                <w:tcPr>
                  <w:tcW w:w="717" w:type="dxa"/>
                </w:tcPr>
                <w:p w14:paraId="715FC791" w14:textId="77777777" w:rsidR="0037118C" w:rsidRPr="00F23963" w:rsidRDefault="0037118C" w:rsidP="0037118C">
                  <w:pPr>
                    <w:pStyle w:val="Bngbiu-nidung"/>
                  </w:pPr>
                  <w:r w:rsidRPr="00F23963">
                    <w:t>6</w:t>
                  </w:r>
                </w:p>
              </w:tc>
              <w:tc>
                <w:tcPr>
                  <w:tcW w:w="7392" w:type="dxa"/>
                </w:tcPr>
                <w:p w14:paraId="0277FD57" w14:textId="77777777" w:rsidR="0037118C" w:rsidRPr="00F23963" w:rsidRDefault="0037118C" w:rsidP="0037118C">
                  <w:pPr>
                    <w:pStyle w:val="Bngbiu-nidung"/>
                  </w:pPr>
                  <w:r w:rsidRPr="00F23963">
                    <w:t>Hệ thống cần cho phép nhân viên sale quản lý các hợp đồng và tài liệu liên quan đến khách hàng</w:t>
                  </w:r>
                </w:p>
              </w:tc>
            </w:tr>
            <w:tr w:rsidR="0037118C" w:rsidRPr="00F23963" w14:paraId="466D82D3" w14:textId="77777777" w:rsidTr="00EC1C58">
              <w:tc>
                <w:tcPr>
                  <w:tcW w:w="717" w:type="dxa"/>
                </w:tcPr>
                <w:p w14:paraId="0EEEFFE0" w14:textId="77777777" w:rsidR="0037118C" w:rsidRPr="00F23963" w:rsidRDefault="0037118C" w:rsidP="0037118C">
                  <w:pPr>
                    <w:pStyle w:val="Bngbiu-nidung"/>
                  </w:pPr>
                  <w:r w:rsidRPr="00F23963">
                    <w:t>7</w:t>
                  </w:r>
                </w:p>
              </w:tc>
              <w:tc>
                <w:tcPr>
                  <w:tcW w:w="7392" w:type="dxa"/>
                </w:tcPr>
                <w:p w14:paraId="01DAEAC7" w14:textId="77777777" w:rsidR="0037118C" w:rsidRPr="00F23963" w:rsidRDefault="0037118C" w:rsidP="0037118C">
                  <w:pPr>
                    <w:pStyle w:val="Bngbiu-nidung"/>
                  </w:pPr>
                  <w:r w:rsidRPr="00F23963">
                    <w:t>Hệ thống cần cho phép quản lý theo dõi hiệu suất của nhân viên sale</w:t>
                  </w:r>
                </w:p>
              </w:tc>
            </w:tr>
            <w:tr w:rsidR="0037118C" w:rsidRPr="00F23963" w14:paraId="15879584" w14:textId="77777777" w:rsidTr="00EC1C58">
              <w:tc>
                <w:tcPr>
                  <w:tcW w:w="717" w:type="dxa"/>
                </w:tcPr>
                <w:p w14:paraId="7240AAC6" w14:textId="77777777" w:rsidR="0037118C" w:rsidRPr="00F23963" w:rsidRDefault="0037118C" w:rsidP="0037118C">
                  <w:pPr>
                    <w:pStyle w:val="Bngbiu-nidung"/>
                  </w:pPr>
                  <w:r w:rsidRPr="00F23963">
                    <w:t>8</w:t>
                  </w:r>
                </w:p>
              </w:tc>
              <w:tc>
                <w:tcPr>
                  <w:tcW w:w="7392" w:type="dxa"/>
                </w:tcPr>
                <w:p w14:paraId="35E461C5" w14:textId="77777777" w:rsidR="0037118C" w:rsidRPr="00F23963" w:rsidRDefault="0037118C" w:rsidP="0037118C">
                  <w:pPr>
                    <w:pStyle w:val="Bngbiu-nidung"/>
                  </w:pPr>
                  <w:r w:rsidRPr="00F23963">
                    <w:t>Hệ thống cần cho phép quản lý phân tích dữ liệu về khách hàng</w:t>
                  </w:r>
                </w:p>
              </w:tc>
            </w:tr>
            <w:tr w:rsidR="0037118C" w:rsidRPr="00F23963" w14:paraId="4E4FB6FA" w14:textId="77777777" w:rsidTr="00EC1C58">
              <w:tc>
                <w:tcPr>
                  <w:tcW w:w="717" w:type="dxa"/>
                </w:tcPr>
                <w:p w14:paraId="0D7F9F5B" w14:textId="77777777" w:rsidR="0037118C" w:rsidRPr="00F23963" w:rsidRDefault="0037118C" w:rsidP="0037118C">
                  <w:pPr>
                    <w:pStyle w:val="Bngbiu-nidung"/>
                  </w:pPr>
                  <w:r w:rsidRPr="00F23963">
                    <w:t>9</w:t>
                  </w:r>
                </w:p>
              </w:tc>
              <w:tc>
                <w:tcPr>
                  <w:tcW w:w="7392" w:type="dxa"/>
                </w:tcPr>
                <w:p w14:paraId="74111496" w14:textId="77777777" w:rsidR="0037118C" w:rsidRPr="00F23963" w:rsidRDefault="0037118C" w:rsidP="0037118C">
                  <w:pPr>
                    <w:pStyle w:val="Bngbiu-nidung"/>
                  </w:pPr>
                  <w:r w:rsidRPr="00F23963">
                    <w:t>Hệ thống cần cho phép quản lý tạo các báo cáo về hoạt động kinh doanh</w:t>
                  </w:r>
                </w:p>
              </w:tc>
            </w:tr>
            <w:tr w:rsidR="0037118C" w:rsidRPr="00F23963" w14:paraId="5BB8C031" w14:textId="77777777" w:rsidTr="00EC1C58">
              <w:tc>
                <w:tcPr>
                  <w:tcW w:w="717" w:type="dxa"/>
                </w:tcPr>
                <w:p w14:paraId="632B71A8" w14:textId="77777777" w:rsidR="0037118C" w:rsidRPr="00F23963" w:rsidRDefault="0037118C" w:rsidP="0037118C">
                  <w:pPr>
                    <w:pStyle w:val="Bngbiu-nidung"/>
                  </w:pPr>
                  <w:r w:rsidRPr="00F23963">
                    <w:t>10</w:t>
                  </w:r>
                </w:p>
              </w:tc>
              <w:tc>
                <w:tcPr>
                  <w:tcW w:w="7392" w:type="dxa"/>
                </w:tcPr>
                <w:p w14:paraId="14B415E5" w14:textId="77777777" w:rsidR="0037118C" w:rsidRPr="00F23963" w:rsidRDefault="0037118C" w:rsidP="0037118C">
                  <w:pPr>
                    <w:pStyle w:val="Bngbiu-nidung"/>
                  </w:pPr>
                  <w:r w:rsidRPr="00F23963">
                    <w:t>Hệ thống cần có thể tích hợp với các hệ thống khác của doanh nghiệp</w:t>
                  </w:r>
                </w:p>
              </w:tc>
            </w:tr>
            <w:tr w:rsidR="0037118C" w:rsidRPr="00F23963" w14:paraId="01ADF7B9" w14:textId="77777777" w:rsidTr="00EC1C58">
              <w:tc>
                <w:tcPr>
                  <w:tcW w:w="717" w:type="dxa"/>
                </w:tcPr>
                <w:p w14:paraId="59B1F503" w14:textId="77777777" w:rsidR="0037118C" w:rsidRPr="00F23963" w:rsidRDefault="0037118C" w:rsidP="0037118C">
                  <w:pPr>
                    <w:pStyle w:val="Bngbiu-nidung"/>
                  </w:pPr>
                  <w:r w:rsidRPr="00F23963">
                    <w:lastRenderedPageBreak/>
                    <w:t>11</w:t>
                  </w:r>
                </w:p>
              </w:tc>
              <w:tc>
                <w:tcPr>
                  <w:tcW w:w="7392" w:type="dxa"/>
                </w:tcPr>
                <w:p w14:paraId="1B114C6F" w14:textId="77777777" w:rsidR="0037118C" w:rsidRPr="00F23963" w:rsidRDefault="0037118C" w:rsidP="0037118C">
                  <w:pPr>
                    <w:pStyle w:val="Bngbiu-nidung"/>
                  </w:pPr>
                  <w:r w:rsidRPr="00F23963">
                    <w:t>Hệ thống cần có thể sử dụng ở nhiều ngôn ngữ khác nhau</w:t>
                  </w:r>
                </w:p>
              </w:tc>
            </w:tr>
            <w:tr w:rsidR="0037118C" w:rsidRPr="00F23963" w14:paraId="2FFEF39E" w14:textId="77777777" w:rsidTr="00EC1C58">
              <w:tc>
                <w:tcPr>
                  <w:tcW w:w="717" w:type="dxa"/>
                </w:tcPr>
                <w:p w14:paraId="0A052CEE" w14:textId="77777777" w:rsidR="0037118C" w:rsidRPr="00F23963" w:rsidRDefault="0037118C" w:rsidP="0037118C">
                  <w:pPr>
                    <w:pStyle w:val="Bngbiu-nidung"/>
                  </w:pPr>
                  <w:r w:rsidRPr="00F23963">
                    <w:t>12</w:t>
                  </w:r>
                </w:p>
              </w:tc>
              <w:tc>
                <w:tcPr>
                  <w:tcW w:w="7392" w:type="dxa"/>
                </w:tcPr>
                <w:p w14:paraId="03996D33" w14:textId="77777777" w:rsidR="0037118C" w:rsidRPr="00F23963" w:rsidRDefault="0037118C" w:rsidP="0037118C">
                  <w:pPr>
                    <w:pStyle w:val="Bngbiu-nidung"/>
                  </w:pPr>
                  <w:r w:rsidRPr="00F23963">
                    <w:t>Hệ thống có mã nguồn mở cho phép doanh nghiệp tùy chỉnh hoặc tự thêm chức năng mong muốn</w:t>
                  </w:r>
                </w:p>
              </w:tc>
            </w:tr>
            <w:tr w:rsidR="0037118C" w:rsidRPr="00F23963" w14:paraId="454981AD" w14:textId="77777777" w:rsidTr="00EC1C58">
              <w:tc>
                <w:tcPr>
                  <w:tcW w:w="717" w:type="dxa"/>
                </w:tcPr>
                <w:p w14:paraId="62D4C486" w14:textId="77777777" w:rsidR="0037118C" w:rsidRPr="00F23963" w:rsidRDefault="0037118C" w:rsidP="0037118C">
                  <w:pPr>
                    <w:pStyle w:val="Bngbiu-nidung"/>
                  </w:pPr>
                  <w:r w:rsidRPr="00F23963">
                    <w:t>13</w:t>
                  </w:r>
                </w:p>
              </w:tc>
              <w:tc>
                <w:tcPr>
                  <w:tcW w:w="7392" w:type="dxa"/>
                </w:tcPr>
                <w:p w14:paraId="1784309C" w14:textId="77777777" w:rsidR="0037118C" w:rsidRPr="00F23963" w:rsidRDefault="0037118C" w:rsidP="0037118C">
                  <w:pPr>
                    <w:pStyle w:val="Bngbiu-nidung"/>
                  </w:pPr>
                  <w:r w:rsidRPr="00F23963">
                    <w:t>Hệ thống cần có khả năng mở rộng về số lượng khách hàng, số lượng nhân viên sử dụng, số lượng dữ liệu lưu trữ, v.v.</w:t>
                  </w:r>
                </w:p>
              </w:tc>
            </w:tr>
            <w:tr w:rsidR="0037118C" w:rsidRPr="00F23963" w14:paraId="665629A6" w14:textId="77777777" w:rsidTr="00EC1C58">
              <w:tc>
                <w:tcPr>
                  <w:tcW w:w="717" w:type="dxa"/>
                </w:tcPr>
                <w:p w14:paraId="30009BBF" w14:textId="77777777" w:rsidR="0037118C" w:rsidRPr="00F23963" w:rsidRDefault="0037118C" w:rsidP="0037118C">
                  <w:pPr>
                    <w:pStyle w:val="Bngbiu-nidung"/>
                  </w:pPr>
                  <w:r w:rsidRPr="00F23963">
                    <w:t>14</w:t>
                  </w:r>
                </w:p>
              </w:tc>
              <w:tc>
                <w:tcPr>
                  <w:tcW w:w="7392" w:type="dxa"/>
                </w:tcPr>
                <w:p w14:paraId="2263B652" w14:textId="77777777" w:rsidR="0037118C" w:rsidRPr="00F23963" w:rsidRDefault="0037118C" w:rsidP="0037118C">
                  <w:pPr>
                    <w:pStyle w:val="Bngbiu-nidung"/>
                  </w:pPr>
                  <w:r w:rsidRPr="00F23963">
                    <w:t>Hệ thống cần hỗ trợ các chức năng tự động hóa, giúp nhân viên sale tiết kiệm thời gian và nâng cao hiệu quả.</w:t>
                  </w:r>
                </w:p>
              </w:tc>
            </w:tr>
            <w:tr w:rsidR="0037118C" w:rsidRPr="00F23963" w14:paraId="3D710ADC" w14:textId="77777777" w:rsidTr="00EC1C58">
              <w:tc>
                <w:tcPr>
                  <w:tcW w:w="717" w:type="dxa"/>
                </w:tcPr>
                <w:p w14:paraId="1288B88C" w14:textId="77777777" w:rsidR="0037118C" w:rsidRPr="00F23963" w:rsidRDefault="0037118C" w:rsidP="0037118C">
                  <w:pPr>
                    <w:pStyle w:val="Bngbiu-nidung"/>
                  </w:pPr>
                  <w:r w:rsidRPr="00F23963">
                    <w:t>15</w:t>
                  </w:r>
                </w:p>
              </w:tc>
              <w:tc>
                <w:tcPr>
                  <w:tcW w:w="7392" w:type="dxa"/>
                </w:tcPr>
                <w:p w14:paraId="221C9446" w14:textId="77777777" w:rsidR="0037118C" w:rsidRPr="00F23963" w:rsidRDefault="0037118C" w:rsidP="0037118C">
                  <w:pPr>
                    <w:pStyle w:val="Bngbiu-nidung"/>
                  </w:pPr>
                  <w:r w:rsidRPr="00F23963">
                    <w:t>Hệ thống cần có khả năng phân tích dữ liệu khách hàng sâu sắc, giúp doanh nghiệp hiểu rõ hơn về khách hàng và đưa ra các quyết định kinh doanh hiệu quả hơn.</w:t>
                  </w:r>
                </w:p>
              </w:tc>
            </w:tr>
            <w:tr w:rsidR="0037118C" w:rsidRPr="00F23963" w14:paraId="4A470F8B" w14:textId="77777777" w:rsidTr="00EC1C58">
              <w:tc>
                <w:tcPr>
                  <w:tcW w:w="717" w:type="dxa"/>
                </w:tcPr>
                <w:p w14:paraId="34BA7410" w14:textId="77777777" w:rsidR="0037118C" w:rsidRPr="00F23963" w:rsidRDefault="0037118C" w:rsidP="0037118C">
                  <w:pPr>
                    <w:pStyle w:val="Bngbiu-nidung"/>
                  </w:pPr>
                  <w:r w:rsidRPr="00F23963">
                    <w:t>16</w:t>
                  </w:r>
                </w:p>
              </w:tc>
              <w:tc>
                <w:tcPr>
                  <w:tcW w:w="7392" w:type="dxa"/>
                </w:tcPr>
                <w:p w14:paraId="700350FE" w14:textId="77777777" w:rsidR="0037118C" w:rsidRPr="00F23963" w:rsidRDefault="0037118C" w:rsidP="0037118C">
                  <w:pPr>
                    <w:pStyle w:val="Bngbiu-nidung"/>
                  </w:pPr>
                  <w:r w:rsidRPr="00F23963">
                    <w:t>Hệ thống có thể sử dụng trên nhiều thiết bị khác nhau như PC, Smartphone, v.v.</w:t>
                  </w:r>
                </w:p>
              </w:tc>
            </w:tr>
            <w:tr w:rsidR="0037118C" w:rsidRPr="00F23963" w14:paraId="5C65CA0C" w14:textId="77777777" w:rsidTr="00EC1C58">
              <w:tc>
                <w:tcPr>
                  <w:tcW w:w="717" w:type="dxa"/>
                </w:tcPr>
                <w:p w14:paraId="232C174C" w14:textId="77777777" w:rsidR="0037118C" w:rsidRPr="00F23963" w:rsidRDefault="0037118C" w:rsidP="0037118C">
                  <w:pPr>
                    <w:pStyle w:val="Bngbiu-nidung"/>
                  </w:pPr>
                  <w:r w:rsidRPr="00F23963">
                    <w:t>17</w:t>
                  </w:r>
                </w:p>
              </w:tc>
              <w:tc>
                <w:tcPr>
                  <w:tcW w:w="7392" w:type="dxa"/>
                </w:tcPr>
                <w:p w14:paraId="6D86833E" w14:textId="77777777" w:rsidR="0037118C" w:rsidRPr="00F23963" w:rsidRDefault="0037118C" w:rsidP="0037118C">
                  <w:pPr>
                    <w:pStyle w:val="Bngbiu-nidung"/>
                  </w:pPr>
                  <w:r w:rsidRPr="00F23963">
                    <w:t>Báo cáo chi tiết về từng khách hàng: theo dõi hiệu quả hoạt động bán hàng với từng khách hàng</w:t>
                  </w:r>
                </w:p>
              </w:tc>
            </w:tr>
            <w:tr w:rsidR="0037118C" w:rsidRPr="00F23963" w14:paraId="5CE55E0C" w14:textId="77777777" w:rsidTr="00EC1C58">
              <w:tc>
                <w:tcPr>
                  <w:tcW w:w="717" w:type="dxa"/>
                </w:tcPr>
                <w:p w14:paraId="4805172F" w14:textId="77777777" w:rsidR="0037118C" w:rsidRPr="00F23963" w:rsidRDefault="0037118C" w:rsidP="0037118C">
                  <w:pPr>
                    <w:pStyle w:val="Bngbiu-nidung"/>
                  </w:pPr>
                  <w:r w:rsidRPr="00F23963">
                    <w:t>18</w:t>
                  </w:r>
                </w:p>
              </w:tc>
              <w:tc>
                <w:tcPr>
                  <w:tcW w:w="7392" w:type="dxa"/>
                </w:tcPr>
                <w:p w14:paraId="06574456" w14:textId="77777777" w:rsidR="0037118C" w:rsidRPr="00F23963" w:rsidRDefault="0037118C" w:rsidP="0037118C">
                  <w:pPr>
                    <w:pStyle w:val="Bngbiu-nidung"/>
                  </w:pPr>
                  <w:r w:rsidRPr="00F23963">
                    <w:t>Báo cáo về các cơ hội bán hàng: theo dõi tiến độ và hiệu quả của các cơ hội bán hàng</w:t>
                  </w:r>
                </w:p>
              </w:tc>
            </w:tr>
            <w:tr w:rsidR="0037118C" w:rsidRPr="00F23963" w14:paraId="51984582" w14:textId="77777777" w:rsidTr="00EC1C58">
              <w:tc>
                <w:tcPr>
                  <w:tcW w:w="717" w:type="dxa"/>
                </w:tcPr>
                <w:p w14:paraId="6655E526" w14:textId="77777777" w:rsidR="0037118C" w:rsidRPr="00F23963" w:rsidRDefault="0037118C" w:rsidP="0037118C">
                  <w:pPr>
                    <w:pStyle w:val="Bngbiu-nidung"/>
                  </w:pPr>
                  <w:r w:rsidRPr="00F23963">
                    <w:t>19</w:t>
                  </w:r>
                </w:p>
              </w:tc>
              <w:tc>
                <w:tcPr>
                  <w:tcW w:w="7392" w:type="dxa"/>
                </w:tcPr>
                <w:p w14:paraId="0844C723" w14:textId="77777777" w:rsidR="0037118C" w:rsidRPr="00F23963" w:rsidRDefault="0037118C" w:rsidP="0037118C">
                  <w:pPr>
                    <w:pStyle w:val="Bngbiu-nidung"/>
                  </w:pPr>
                  <w:r w:rsidRPr="00F23963">
                    <w:t>Quản lý pipeline bán hàng: linh hoạt, dễ dàng điều chỉnh</w:t>
                  </w:r>
                </w:p>
              </w:tc>
            </w:tr>
            <w:tr w:rsidR="0037118C" w:rsidRPr="00F23963" w14:paraId="076E7C11" w14:textId="77777777" w:rsidTr="00EC1C58">
              <w:tc>
                <w:tcPr>
                  <w:tcW w:w="717" w:type="dxa"/>
                </w:tcPr>
                <w:p w14:paraId="59AF641E" w14:textId="77777777" w:rsidR="0037118C" w:rsidRPr="00F23963" w:rsidRDefault="0037118C" w:rsidP="0037118C">
                  <w:pPr>
                    <w:pStyle w:val="Bngbiu-nidung"/>
                  </w:pPr>
                  <w:r w:rsidRPr="00F23963">
                    <w:t>20</w:t>
                  </w:r>
                </w:p>
              </w:tc>
              <w:tc>
                <w:tcPr>
                  <w:tcW w:w="7392" w:type="dxa"/>
                </w:tcPr>
                <w:p w14:paraId="38A0AF36" w14:textId="77777777" w:rsidR="0037118C" w:rsidRPr="00F23963" w:rsidRDefault="0037118C" w:rsidP="0037118C">
                  <w:pPr>
                    <w:pStyle w:val="Bngbiu-nidung"/>
                  </w:pPr>
                  <w:r w:rsidRPr="00F23963">
                    <w:t>Thông báo các đơn hàng có tỉ lệ thành công cao</w:t>
                  </w:r>
                </w:p>
              </w:tc>
            </w:tr>
            <w:tr w:rsidR="0037118C" w:rsidRPr="00F23963" w14:paraId="09DD232E" w14:textId="77777777" w:rsidTr="00EC1C58">
              <w:tc>
                <w:tcPr>
                  <w:tcW w:w="717" w:type="dxa"/>
                </w:tcPr>
                <w:p w14:paraId="349A5CA9" w14:textId="77777777" w:rsidR="0037118C" w:rsidRPr="00F23963" w:rsidRDefault="0037118C" w:rsidP="0037118C">
                  <w:pPr>
                    <w:pStyle w:val="Bngbiu-nidung"/>
                  </w:pPr>
                  <w:r w:rsidRPr="00F23963">
                    <w:t>21</w:t>
                  </w:r>
                </w:p>
              </w:tc>
              <w:tc>
                <w:tcPr>
                  <w:tcW w:w="7392" w:type="dxa"/>
                </w:tcPr>
                <w:p w14:paraId="20E199FC" w14:textId="77777777" w:rsidR="0037118C" w:rsidRPr="00F23963" w:rsidRDefault="0037118C" w:rsidP="0037118C">
                  <w:pPr>
                    <w:pStyle w:val="Bngbiu-nidung"/>
                  </w:pPr>
                  <w:r w:rsidRPr="00F23963">
                    <w:t>Giới tính của bạn</w:t>
                  </w:r>
                </w:p>
              </w:tc>
            </w:tr>
            <w:tr w:rsidR="0037118C" w:rsidRPr="00F23963" w14:paraId="64F1F65F" w14:textId="77777777" w:rsidTr="00EC1C58">
              <w:tc>
                <w:tcPr>
                  <w:tcW w:w="717" w:type="dxa"/>
                </w:tcPr>
                <w:p w14:paraId="039B4BE5" w14:textId="77777777" w:rsidR="0037118C" w:rsidRPr="00F23963" w:rsidRDefault="0037118C" w:rsidP="0037118C">
                  <w:pPr>
                    <w:pStyle w:val="Bngbiu-nidung"/>
                  </w:pPr>
                  <w:r w:rsidRPr="00F23963">
                    <w:t>22</w:t>
                  </w:r>
                </w:p>
              </w:tc>
              <w:tc>
                <w:tcPr>
                  <w:tcW w:w="7392" w:type="dxa"/>
                </w:tcPr>
                <w:p w14:paraId="77BB3BCC" w14:textId="14545E94" w:rsidR="0037118C" w:rsidRPr="00F23963" w:rsidRDefault="0037118C" w:rsidP="0037118C">
                  <w:pPr>
                    <w:pStyle w:val="Bngbiu-nidung"/>
                  </w:pPr>
                  <w:r>
                    <w:t>B</w:t>
                  </w:r>
                  <w:r w:rsidRPr="00F23963">
                    <w:t>ạn là nhân viên của phòng ban nào</w:t>
                  </w:r>
                </w:p>
              </w:tc>
            </w:tr>
            <w:tr w:rsidR="0037118C" w:rsidRPr="00F23963" w14:paraId="419E6E73" w14:textId="77777777" w:rsidTr="00EC1C58">
              <w:tc>
                <w:tcPr>
                  <w:tcW w:w="717" w:type="dxa"/>
                </w:tcPr>
                <w:p w14:paraId="31857EB1" w14:textId="77777777" w:rsidR="0037118C" w:rsidRPr="00F23963" w:rsidRDefault="0037118C" w:rsidP="0037118C">
                  <w:pPr>
                    <w:pStyle w:val="Bngbiu-nidung"/>
                  </w:pPr>
                  <w:r w:rsidRPr="00F23963">
                    <w:t>23</w:t>
                  </w:r>
                </w:p>
              </w:tc>
              <w:tc>
                <w:tcPr>
                  <w:tcW w:w="7392" w:type="dxa"/>
                </w:tcPr>
                <w:p w14:paraId="695A2085" w14:textId="1C8317A1" w:rsidR="0037118C" w:rsidRPr="00F23963" w:rsidRDefault="0037118C" w:rsidP="0037118C">
                  <w:pPr>
                    <w:pStyle w:val="Bngbiu-nidung"/>
                  </w:pPr>
                  <w:r>
                    <w:t>B</w:t>
                  </w:r>
                  <w:r w:rsidRPr="00F23963">
                    <w:t>ạn có từng sử dụng hệ thống crm nào trước đó không(nếu có là hệ thống gì)</w:t>
                  </w:r>
                </w:p>
              </w:tc>
            </w:tr>
            <w:tr w:rsidR="0037118C" w:rsidRPr="00F23963" w14:paraId="2DA6D57D" w14:textId="77777777" w:rsidTr="00EC1C58">
              <w:tc>
                <w:tcPr>
                  <w:tcW w:w="717" w:type="dxa"/>
                </w:tcPr>
                <w:p w14:paraId="76000D56" w14:textId="77777777" w:rsidR="0037118C" w:rsidRPr="00F23963" w:rsidRDefault="0037118C" w:rsidP="0037118C">
                  <w:pPr>
                    <w:pStyle w:val="Bngbiu-nidung"/>
                  </w:pPr>
                  <w:r w:rsidRPr="00F23963">
                    <w:lastRenderedPageBreak/>
                    <w:t>24</w:t>
                  </w:r>
                </w:p>
              </w:tc>
              <w:tc>
                <w:tcPr>
                  <w:tcW w:w="7392" w:type="dxa"/>
                </w:tcPr>
                <w:p w14:paraId="7B0C9B18" w14:textId="77777777" w:rsidR="0037118C" w:rsidRPr="00F23963" w:rsidRDefault="0037118C" w:rsidP="0037118C">
                  <w:pPr>
                    <w:pStyle w:val="Bngbiu-nidung"/>
                  </w:pPr>
                  <w:r w:rsidRPr="00F23963">
                    <w:t>Các tính năng và chức năng cụ thể mà nhân viên sale mong muốn hệ thống CRM mới có</w:t>
                  </w:r>
                </w:p>
              </w:tc>
            </w:tr>
            <w:tr w:rsidR="0037118C" w:rsidRPr="00F23963" w14:paraId="1A157B39" w14:textId="77777777" w:rsidTr="00EC1C58">
              <w:tc>
                <w:tcPr>
                  <w:tcW w:w="717" w:type="dxa"/>
                </w:tcPr>
                <w:p w14:paraId="7458FA4B" w14:textId="77777777" w:rsidR="0037118C" w:rsidRPr="00F23963" w:rsidRDefault="0037118C" w:rsidP="0037118C">
                  <w:pPr>
                    <w:pStyle w:val="Bngbiu-nidung"/>
                  </w:pPr>
                  <w:r w:rsidRPr="00F23963">
                    <w:t>25</w:t>
                  </w:r>
                </w:p>
              </w:tc>
              <w:tc>
                <w:tcPr>
                  <w:tcW w:w="7392" w:type="dxa"/>
                </w:tcPr>
                <w:p w14:paraId="1486FFF1" w14:textId="584316BE" w:rsidR="0037118C" w:rsidRPr="00F23963" w:rsidRDefault="0037118C" w:rsidP="0037118C">
                  <w:pPr>
                    <w:pStyle w:val="Bngbiu-nidung"/>
                  </w:pPr>
                  <w:r>
                    <w:t>N</w:t>
                  </w:r>
                  <w:r w:rsidRPr="00F23963">
                    <w:t>hững khó khăn nếu có sử dụng hệ thống crm khác trước đây</w:t>
                  </w:r>
                </w:p>
              </w:tc>
            </w:tr>
            <w:tr w:rsidR="0037118C" w:rsidRPr="00F23963" w14:paraId="4DA10B34" w14:textId="77777777" w:rsidTr="00EC1C58">
              <w:tc>
                <w:tcPr>
                  <w:tcW w:w="717" w:type="dxa"/>
                </w:tcPr>
                <w:p w14:paraId="4524F5CD" w14:textId="77777777" w:rsidR="0037118C" w:rsidRPr="00F23963" w:rsidRDefault="0037118C" w:rsidP="0037118C">
                  <w:pPr>
                    <w:pStyle w:val="Bngbiu-nidung"/>
                  </w:pPr>
                  <w:r w:rsidRPr="00F23963">
                    <w:t>26</w:t>
                  </w:r>
                </w:p>
              </w:tc>
              <w:tc>
                <w:tcPr>
                  <w:tcW w:w="7392" w:type="dxa"/>
                </w:tcPr>
                <w:p w14:paraId="35F686E0" w14:textId="77777777" w:rsidR="0037118C" w:rsidRPr="00F23963" w:rsidRDefault="0037118C" w:rsidP="0037118C">
                  <w:pPr>
                    <w:pStyle w:val="Bngbiu-nidung"/>
                  </w:pPr>
                  <w:r w:rsidRPr="00F23963">
                    <w:t>Hệ thống cần có khả năng phục hồi dữ liệu khách hàng sau sự cố</w:t>
                  </w:r>
                </w:p>
              </w:tc>
            </w:tr>
            <w:tr w:rsidR="0037118C" w:rsidRPr="00F23963" w14:paraId="299C1BC2" w14:textId="77777777" w:rsidTr="00EC1C58">
              <w:tc>
                <w:tcPr>
                  <w:tcW w:w="717" w:type="dxa"/>
                </w:tcPr>
                <w:p w14:paraId="36379CD6" w14:textId="77777777" w:rsidR="0037118C" w:rsidRPr="00F23963" w:rsidRDefault="0037118C" w:rsidP="0037118C">
                  <w:pPr>
                    <w:pStyle w:val="Bngbiu-nidung"/>
                  </w:pPr>
                  <w:r w:rsidRPr="00F23963">
                    <w:t>27</w:t>
                  </w:r>
                </w:p>
              </w:tc>
              <w:tc>
                <w:tcPr>
                  <w:tcW w:w="7392" w:type="dxa"/>
                </w:tcPr>
                <w:p w14:paraId="0E889A82" w14:textId="77777777" w:rsidR="0037118C" w:rsidRPr="00F23963" w:rsidRDefault="0037118C" w:rsidP="0037118C">
                  <w:pPr>
                    <w:pStyle w:val="Bngbiu-nidung"/>
                  </w:pPr>
                  <w:r w:rsidRPr="00F23963">
                    <w:t>Hệ thống cần sử dụng quy trình quản lý truy cập để kiểm soát quyền truy cập vào dữ liệu khách hàng</w:t>
                  </w:r>
                </w:p>
              </w:tc>
            </w:tr>
            <w:tr w:rsidR="0037118C" w:rsidRPr="00F23963" w14:paraId="2A75D1BC" w14:textId="77777777" w:rsidTr="00EC1C58">
              <w:tc>
                <w:tcPr>
                  <w:tcW w:w="717" w:type="dxa"/>
                </w:tcPr>
                <w:p w14:paraId="64E1B399" w14:textId="77777777" w:rsidR="0037118C" w:rsidRPr="00F23963" w:rsidRDefault="0037118C" w:rsidP="0037118C">
                  <w:pPr>
                    <w:pStyle w:val="Bngbiu-nidung"/>
                  </w:pPr>
                  <w:r w:rsidRPr="00F23963">
                    <w:t>28</w:t>
                  </w:r>
                </w:p>
              </w:tc>
              <w:tc>
                <w:tcPr>
                  <w:tcW w:w="7392" w:type="dxa"/>
                </w:tcPr>
                <w:p w14:paraId="41B3D16B" w14:textId="77777777" w:rsidR="0037118C" w:rsidRPr="00F23963" w:rsidRDefault="0037118C" w:rsidP="0037118C">
                  <w:pPr>
                    <w:pStyle w:val="Bngbiu-nidung"/>
                  </w:pPr>
                  <w:r w:rsidRPr="00F23963">
                    <w:t>Hệ thống cần có các tính năng hỗ trợ đào tạo người dùng</w:t>
                  </w:r>
                </w:p>
              </w:tc>
            </w:tr>
            <w:tr w:rsidR="0037118C" w:rsidRPr="00F23963" w14:paraId="48CEEFA1" w14:textId="77777777" w:rsidTr="00EC1C58">
              <w:tc>
                <w:tcPr>
                  <w:tcW w:w="717" w:type="dxa"/>
                </w:tcPr>
                <w:p w14:paraId="04FBE74D" w14:textId="77777777" w:rsidR="0037118C" w:rsidRPr="00F23963" w:rsidRDefault="0037118C" w:rsidP="0037118C">
                  <w:pPr>
                    <w:pStyle w:val="Bngbiu-nidung"/>
                  </w:pPr>
                  <w:r w:rsidRPr="00F23963">
                    <w:t>29</w:t>
                  </w:r>
                </w:p>
              </w:tc>
              <w:tc>
                <w:tcPr>
                  <w:tcW w:w="7392" w:type="dxa"/>
                </w:tcPr>
                <w:p w14:paraId="4EE52BD2" w14:textId="77777777" w:rsidR="0037118C" w:rsidRPr="00F23963" w:rsidRDefault="0037118C" w:rsidP="0037118C">
                  <w:pPr>
                    <w:pStyle w:val="Bngbiu-nidung"/>
                  </w:pPr>
                  <w:r w:rsidRPr="00F23963">
                    <w:t>Hệ thống cần có giao diện trực quan, đơn giản trong việc sử dụng</w:t>
                  </w:r>
                </w:p>
              </w:tc>
            </w:tr>
            <w:tr w:rsidR="0037118C" w:rsidRPr="00F23963" w14:paraId="76D67530" w14:textId="77777777" w:rsidTr="00EC1C58">
              <w:tc>
                <w:tcPr>
                  <w:tcW w:w="717" w:type="dxa"/>
                </w:tcPr>
                <w:p w14:paraId="45CBD33F" w14:textId="77777777" w:rsidR="0037118C" w:rsidRPr="00F23963" w:rsidRDefault="0037118C" w:rsidP="0037118C">
                  <w:pPr>
                    <w:pStyle w:val="Bngbiu-nidung"/>
                  </w:pPr>
                  <w:r w:rsidRPr="00F23963">
                    <w:t>30</w:t>
                  </w:r>
                </w:p>
              </w:tc>
              <w:tc>
                <w:tcPr>
                  <w:tcW w:w="7392" w:type="dxa"/>
                </w:tcPr>
                <w:p w14:paraId="3773F6F9" w14:textId="77777777" w:rsidR="0037118C" w:rsidRPr="00F23963" w:rsidRDefault="0037118C" w:rsidP="0037118C">
                  <w:pPr>
                    <w:pStyle w:val="Bngbiu-nidung"/>
                  </w:pPr>
                  <w:r w:rsidRPr="00F23963">
                    <w:t>Hệ thống CRM cần có tính khả dụng cao để nhân viên sale có thể truy cập và sử dụng bất cứ lúc nào.</w:t>
                  </w:r>
                </w:p>
              </w:tc>
            </w:tr>
            <w:tr w:rsidR="0037118C" w:rsidRPr="00F23963" w14:paraId="607C4140" w14:textId="77777777" w:rsidTr="00EC1C58">
              <w:tc>
                <w:tcPr>
                  <w:tcW w:w="717" w:type="dxa"/>
                </w:tcPr>
                <w:p w14:paraId="1C5A9E43" w14:textId="77777777" w:rsidR="0037118C" w:rsidRPr="00F23963" w:rsidRDefault="0037118C" w:rsidP="0037118C">
                  <w:pPr>
                    <w:pStyle w:val="Bngbiu-nidung"/>
                  </w:pPr>
                  <w:r w:rsidRPr="00F23963">
                    <w:t>31</w:t>
                  </w:r>
                </w:p>
              </w:tc>
              <w:tc>
                <w:tcPr>
                  <w:tcW w:w="7392" w:type="dxa"/>
                </w:tcPr>
                <w:p w14:paraId="5B763280" w14:textId="77777777" w:rsidR="0037118C" w:rsidRPr="00F23963" w:rsidRDefault="0037118C" w:rsidP="0037118C">
                  <w:pPr>
                    <w:pStyle w:val="Bngbiu-nidung"/>
                    <w:keepNext/>
                  </w:pPr>
                  <w:r w:rsidRPr="00F23963">
                    <w:t>Hệ thống cần cho phép nhân viên sale tạo và quản lý các chiến dịch tiếp thị và bán hàng</w:t>
                  </w:r>
                </w:p>
              </w:tc>
            </w:tr>
          </w:tbl>
          <w:p w14:paraId="19E00B8B" w14:textId="72FBC31D" w:rsidR="0037118C" w:rsidRPr="00F23963" w:rsidRDefault="0037118C" w:rsidP="0037118C">
            <w:pPr>
              <w:pStyle w:val="Caption"/>
              <w:rPr>
                <w:b/>
                <w:color w:val="000000"/>
              </w:rPr>
            </w:pPr>
            <w:bookmarkStart w:id="6" w:name="_Toc151069047"/>
            <w:r>
              <w:t xml:space="preserve">Bảng </w:t>
            </w:r>
            <w:r>
              <w:fldChar w:fldCharType="begin"/>
            </w:r>
            <w:r>
              <w:instrText xml:space="preserve"> SEQ Bảng \* ARABIC </w:instrText>
            </w:r>
            <w:r>
              <w:fldChar w:fldCharType="separate"/>
            </w:r>
            <w:r w:rsidR="00532D4C">
              <w:rPr>
                <w:noProof/>
              </w:rPr>
              <w:t>1</w:t>
            </w:r>
            <w:r>
              <w:fldChar w:fldCharType="end"/>
            </w:r>
            <w:r>
              <w:t xml:space="preserve"> Question table</w:t>
            </w:r>
            <w:bookmarkEnd w:id="6"/>
          </w:p>
        </w:tc>
        <w:tc>
          <w:tcPr>
            <w:tcW w:w="23452" w:type="dxa"/>
            <w:tcBorders>
              <w:top w:val="nil"/>
              <w:left w:val="nil"/>
              <w:bottom w:val="nil"/>
              <w:right w:val="nil"/>
            </w:tcBorders>
            <w:shd w:val="clear" w:color="auto" w:fill="auto"/>
            <w:noWrap/>
            <w:vAlign w:val="bottom"/>
          </w:tcPr>
          <w:p w14:paraId="43279E6D" w14:textId="77777777" w:rsidR="0037118C" w:rsidRPr="00F23963" w:rsidRDefault="0037118C" w:rsidP="00EC1C58">
            <w:pPr>
              <w:rPr>
                <w:b/>
                <w:bCs/>
                <w:color w:val="000000"/>
                <w:sz w:val="26"/>
                <w:szCs w:val="26"/>
              </w:rPr>
            </w:pPr>
          </w:p>
        </w:tc>
      </w:tr>
    </w:tbl>
    <w:p w14:paraId="78788E7C" w14:textId="32596FA0" w:rsidR="0037118C" w:rsidRDefault="0037118C" w:rsidP="0037118C">
      <w:r>
        <w:lastRenderedPageBreak/>
        <w:br w:type="page"/>
      </w:r>
    </w:p>
    <w:p w14:paraId="7BDEF1E2" w14:textId="6E41A326" w:rsidR="007B1A23" w:rsidRPr="00880D36" w:rsidRDefault="007B1A23" w:rsidP="004A7C39">
      <w:pPr>
        <w:pStyle w:val="Chng"/>
      </w:pPr>
      <w:bookmarkStart w:id="7" w:name="_Toc151069092"/>
      <w:r w:rsidRPr="00880D36">
        <w:lastRenderedPageBreak/>
        <w:t>C</w:t>
      </w:r>
      <w:r w:rsidR="00CD13EC" w:rsidRPr="00880D36">
        <w:t>HƯƠNG 1</w:t>
      </w:r>
      <w:r w:rsidR="0064189C">
        <w:t xml:space="preserve"> – </w:t>
      </w:r>
      <w:r w:rsidR="00C413BB">
        <w:t>TỔNG QUAN ĐỀ TÀI</w:t>
      </w:r>
      <w:bookmarkEnd w:id="7"/>
    </w:p>
    <w:p w14:paraId="32F25B92" w14:textId="77777777" w:rsidR="00CD13EC" w:rsidRPr="0064189C" w:rsidRDefault="00CD13EC" w:rsidP="00F075AE">
      <w:pPr>
        <w:pStyle w:val="Tiumccp1"/>
      </w:pPr>
      <w:bookmarkStart w:id="8" w:name="_Toc151069093"/>
      <w:r w:rsidRPr="0064189C">
        <w:t xml:space="preserve">1.1 </w:t>
      </w:r>
      <w:r w:rsidR="00C413BB">
        <w:t>Giới thiệu đề tài</w:t>
      </w:r>
      <w:bookmarkEnd w:id="8"/>
    </w:p>
    <w:p w14:paraId="32B557B2" w14:textId="3C9A400B" w:rsidR="00365DC0" w:rsidRDefault="00365DC0" w:rsidP="00A44B9D">
      <w:pPr>
        <w:pStyle w:val="Tiumccp2"/>
        <w:numPr>
          <w:ilvl w:val="2"/>
          <w:numId w:val="4"/>
        </w:numPr>
      </w:pPr>
      <w:bookmarkStart w:id="9" w:name="_Toc151069094"/>
      <w:r>
        <w:t>N</w:t>
      </w:r>
      <w:r w:rsidRPr="00365DC0">
        <w:t>ội</w:t>
      </w:r>
      <w:r>
        <w:t xml:space="preserve"> dung đ</w:t>
      </w:r>
      <w:r w:rsidRPr="00365DC0">
        <w:t>ề</w:t>
      </w:r>
      <w:r>
        <w:t xml:space="preserve"> t</w:t>
      </w:r>
      <w:r w:rsidRPr="00365DC0">
        <w:t>ài</w:t>
      </w:r>
      <w:bookmarkEnd w:id="9"/>
    </w:p>
    <w:p w14:paraId="70949A83" w14:textId="77777777" w:rsidR="00272492" w:rsidRDefault="00272492" w:rsidP="00C6048D">
      <w:pPr>
        <w:pStyle w:val="Nidungvnbn"/>
        <w:spacing w:after="120"/>
      </w:pPr>
      <w:r w:rsidRPr="00272492">
        <w:t xml:space="preserve">Thị trường kinh doanh hiện nay không đơn giản chỉ là bán và cung cấp dịch vụ đơn thuần, để phát triển doanh nghiệp cũng như tối ưu hóa lợi nhuận từ khách hàng thì các hệ thống hỗ trợ như CRM system là 1 điều cần thiết. CRM system mang lại cho doanh nghiệp rất nhiều lợi ích có thể kể đến như: </w:t>
      </w:r>
    </w:p>
    <w:p w14:paraId="48275F97" w14:textId="00955547" w:rsidR="00272492" w:rsidRDefault="00272492" w:rsidP="00A44B9D">
      <w:pPr>
        <w:pStyle w:val="Nidungvnbn"/>
        <w:numPr>
          <w:ilvl w:val="0"/>
          <w:numId w:val="5"/>
        </w:numPr>
        <w:spacing w:after="120"/>
      </w:pPr>
      <w:r w:rsidRPr="00272492">
        <w:t xml:space="preserve">Quản lý và cá nhân hóa các sản phẩm của doanh nghiệp cho khách hàng </w:t>
      </w:r>
    </w:p>
    <w:p w14:paraId="56E7D45D" w14:textId="3059771F" w:rsidR="00272492" w:rsidRDefault="00272492" w:rsidP="00A44B9D">
      <w:pPr>
        <w:pStyle w:val="Nidungvnbn"/>
        <w:numPr>
          <w:ilvl w:val="0"/>
          <w:numId w:val="5"/>
        </w:numPr>
        <w:spacing w:after="120"/>
      </w:pPr>
      <w:r w:rsidRPr="00272492">
        <w:t xml:space="preserve">Tối ưu hóa lợi nhuận và độ hài lòng của khách hàng trong quá trình mua bán </w:t>
      </w:r>
    </w:p>
    <w:p w14:paraId="3C0111B4" w14:textId="3FEF11D9" w:rsidR="00272492" w:rsidRDefault="00272492" w:rsidP="00A44B9D">
      <w:pPr>
        <w:pStyle w:val="Nidungvnbn"/>
        <w:numPr>
          <w:ilvl w:val="0"/>
          <w:numId w:val="5"/>
        </w:numPr>
        <w:spacing w:after="120"/>
      </w:pPr>
      <w:r w:rsidRPr="00272492">
        <w:t xml:space="preserve">Tự động hóa quy trình bán hàng từ khâu gặp gỡ khách hàng cho tới lúc “chốt deal” </w:t>
      </w:r>
    </w:p>
    <w:p w14:paraId="7EB16615" w14:textId="4BA97B15" w:rsidR="00272492" w:rsidRDefault="00272492" w:rsidP="00A44B9D">
      <w:pPr>
        <w:pStyle w:val="Nidungvnbn"/>
        <w:numPr>
          <w:ilvl w:val="0"/>
          <w:numId w:val="5"/>
        </w:numPr>
        <w:spacing w:after="120"/>
      </w:pPr>
      <w:r w:rsidRPr="00272492">
        <w:t>Giúp các phòng ban khác nhau dễ dàng hợp tá</w:t>
      </w:r>
      <w:r w:rsidR="00C6048D">
        <w:t>c, đồng bộ và chia sẻ thông tin</w:t>
      </w:r>
      <w:r w:rsidRPr="00272492">
        <w:t>, ví dụ như: Marketing,</w:t>
      </w:r>
      <w:r w:rsidR="000D392C">
        <w:t xml:space="preserve"> </w:t>
      </w:r>
      <w:r w:rsidRPr="00272492">
        <w:t>Sales,</w:t>
      </w:r>
      <w:r w:rsidR="000D392C">
        <w:t xml:space="preserve"> </w:t>
      </w:r>
      <w:r w:rsidRPr="00272492">
        <w:t xml:space="preserve">Service </w:t>
      </w:r>
    </w:p>
    <w:p w14:paraId="4EE56911" w14:textId="420BFCBC" w:rsidR="00272492" w:rsidRDefault="00272492" w:rsidP="00C6048D">
      <w:pPr>
        <w:pStyle w:val="Nidungvnbn"/>
        <w:spacing w:after="120"/>
      </w:pPr>
      <w:r w:rsidRPr="00272492">
        <w:t>Do đó nhóm em chọn đề tài "Thiết kế và triển khai hệ thống CRM cho cửa</w:t>
      </w:r>
      <w:r w:rsidR="00C6048D">
        <w:t xml:space="preserve"> hàng cung cấp văn phòng phẩm (O</w:t>
      </w:r>
      <w:r w:rsidRPr="00272492">
        <w:t>ffice supplies)"</w:t>
      </w:r>
    </w:p>
    <w:p w14:paraId="1E4194CC" w14:textId="77777777" w:rsidR="00F075AE" w:rsidRDefault="00F075AE" w:rsidP="00F075AE">
      <w:pPr>
        <w:pStyle w:val="Nidungvnbn"/>
        <w:jc w:val="left"/>
      </w:pPr>
    </w:p>
    <w:p w14:paraId="65F1CD52" w14:textId="77777777" w:rsidR="007B1A23" w:rsidRDefault="0064189C" w:rsidP="00F075AE">
      <w:pPr>
        <w:pStyle w:val="Tiumccp1"/>
      </w:pPr>
      <w:bookmarkStart w:id="10" w:name="_Toc151069095"/>
      <w:r>
        <w:t xml:space="preserve">1.2 </w:t>
      </w:r>
      <w:r w:rsidR="00C413BB">
        <w:t>Đặc tả hệ thống</w:t>
      </w:r>
      <w:bookmarkEnd w:id="10"/>
    </w:p>
    <w:p w14:paraId="085EA9BF" w14:textId="77777777" w:rsidR="004C6B67" w:rsidRDefault="004C6B67" w:rsidP="00F075AE">
      <w:pPr>
        <w:pStyle w:val="Tiumccp2"/>
      </w:pPr>
      <w:bookmarkStart w:id="11" w:name="_Toc151069096"/>
      <w:r>
        <w:t>1.2.1 Đặc tả yêu cầu</w:t>
      </w:r>
      <w:bookmarkEnd w:id="11"/>
    </w:p>
    <w:p w14:paraId="32A2A787" w14:textId="77777777" w:rsidR="004C6B67" w:rsidRPr="004C6B67" w:rsidRDefault="004C6B67" w:rsidP="00C6048D">
      <w:pPr>
        <w:pStyle w:val="Nidungvnbn"/>
      </w:pPr>
      <w:r w:rsidRPr="004C6B67">
        <w:t xml:space="preserve">Đối với một </w:t>
      </w:r>
      <w:r w:rsidRPr="004C6B67">
        <w:rPr>
          <w:b/>
          <w:bCs/>
        </w:rPr>
        <w:t>hệ thống CRM hoàn chỉnh thì phạm vi chức năng của nó tương đối lớn</w:t>
      </w:r>
      <w:r w:rsidRPr="004C6B67">
        <w:t xml:space="preserve">, có thể bao gồm rất nhiều chức năng chính chia thành nhiều module như: quản lý khách hàng, quản lý chiến dịch marketing, quản lý sales, quản lý customer satisfaction/complaint,.. Tuy nhiên do scope và thời gian của đề tài lần này là có giới hạn nên nhóm chúng em sẽ </w:t>
      </w:r>
      <w:r w:rsidRPr="004C6B67">
        <w:rPr>
          <w:b/>
          <w:bCs/>
        </w:rPr>
        <w:t xml:space="preserve">tập trung vào một chức năng chính là quản lý Lead/Oppurtunity, </w:t>
      </w:r>
      <w:r w:rsidRPr="004C6B67">
        <w:t xml:space="preserve">các chức năng còn lại sẽ có nhưng không được hoàn thiện hoàn toàn và chỉ phục vụ cho mục đích demo </w:t>
      </w:r>
    </w:p>
    <w:p w14:paraId="2501C727" w14:textId="602A43AF" w:rsidR="004C6B67" w:rsidRPr="004C6B67" w:rsidRDefault="004C6B67" w:rsidP="00C6048D">
      <w:pPr>
        <w:pStyle w:val="Nidungvnbn"/>
      </w:pPr>
      <w:r w:rsidRPr="004C6B67">
        <w:lastRenderedPageBreak/>
        <w:t>Các actor chính tham gia vào hệ thống</w:t>
      </w:r>
      <w:r w:rsidR="00272492">
        <w:t>:</w:t>
      </w:r>
    </w:p>
    <w:p w14:paraId="5041E63A" w14:textId="05EF4712" w:rsidR="004C6B67" w:rsidRPr="004C6B67" w:rsidRDefault="004C6B67" w:rsidP="00A44B9D">
      <w:pPr>
        <w:pStyle w:val="Nidungvnbn"/>
        <w:numPr>
          <w:ilvl w:val="0"/>
          <w:numId w:val="6"/>
        </w:numPr>
      </w:pPr>
      <w:r w:rsidRPr="004C6B67">
        <w:t>Nhân viên phòng ban Sales</w:t>
      </w:r>
    </w:p>
    <w:p w14:paraId="6C4EEEAE" w14:textId="769F15A0" w:rsidR="004C6B67" w:rsidRDefault="004C6B67" w:rsidP="00A44B9D">
      <w:pPr>
        <w:pStyle w:val="Nidungvnbn"/>
        <w:numPr>
          <w:ilvl w:val="0"/>
          <w:numId w:val="6"/>
        </w:numPr>
      </w:pPr>
      <w:r w:rsidRPr="004C6B67">
        <w:t>Nhân viên phòng ban Marketing</w:t>
      </w:r>
    </w:p>
    <w:tbl>
      <w:tblPr>
        <w:tblStyle w:val="TableGrid"/>
        <w:tblW w:w="0" w:type="auto"/>
        <w:tblLook w:val="04A0" w:firstRow="1" w:lastRow="0" w:firstColumn="1" w:lastColumn="0" w:noHBand="0" w:noVBand="1"/>
      </w:tblPr>
      <w:tblGrid>
        <w:gridCol w:w="1954"/>
        <w:gridCol w:w="7157"/>
      </w:tblGrid>
      <w:tr w:rsidR="004C6B67" w:rsidRPr="00C6048D" w14:paraId="253FEB28" w14:textId="77777777" w:rsidTr="00C6048D">
        <w:tc>
          <w:tcPr>
            <w:tcW w:w="9350" w:type="dxa"/>
            <w:gridSpan w:val="2"/>
          </w:tcPr>
          <w:p w14:paraId="2B277F00" w14:textId="77777777" w:rsidR="004C6B67" w:rsidRPr="00E563F8" w:rsidRDefault="004C6B67" w:rsidP="00C6048D">
            <w:pPr>
              <w:pStyle w:val="Bngbiu-nidung"/>
              <w:rPr>
                <w:b/>
              </w:rPr>
            </w:pPr>
            <w:r w:rsidRPr="00E563F8">
              <w:rPr>
                <w:b/>
              </w:rPr>
              <w:t>ĐẶC TẢ YÊU CẦU</w:t>
            </w:r>
          </w:p>
        </w:tc>
      </w:tr>
      <w:tr w:rsidR="004C6B67" w:rsidRPr="00C6048D" w14:paraId="7CD033F1" w14:textId="77777777" w:rsidTr="00C6048D">
        <w:tc>
          <w:tcPr>
            <w:tcW w:w="1975" w:type="dxa"/>
          </w:tcPr>
          <w:p w14:paraId="202D344D" w14:textId="77777777" w:rsidR="004C6B67" w:rsidRPr="00E563F8" w:rsidRDefault="004C6B67" w:rsidP="00E563F8">
            <w:pPr>
              <w:pStyle w:val="Bngbiu-nidung"/>
              <w:rPr>
                <w:b/>
              </w:rPr>
            </w:pPr>
            <w:r w:rsidRPr="00E563F8">
              <w:rPr>
                <w:b/>
              </w:rPr>
              <w:t>Loại yêu cầu</w:t>
            </w:r>
          </w:p>
        </w:tc>
        <w:tc>
          <w:tcPr>
            <w:tcW w:w="7375" w:type="dxa"/>
          </w:tcPr>
          <w:p w14:paraId="013C2E7D" w14:textId="77777777" w:rsidR="004C6B67" w:rsidRPr="00E563F8" w:rsidRDefault="004C6B67" w:rsidP="00C6048D">
            <w:pPr>
              <w:pStyle w:val="Bngbiu-nidung"/>
              <w:rPr>
                <w:b/>
              </w:rPr>
            </w:pPr>
            <w:r w:rsidRPr="00E563F8">
              <w:rPr>
                <w:b/>
              </w:rPr>
              <w:t>Chi tiết</w:t>
            </w:r>
          </w:p>
        </w:tc>
      </w:tr>
      <w:tr w:rsidR="004C6B67" w:rsidRPr="00C6048D" w14:paraId="545DE9D7" w14:textId="77777777" w:rsidTr="00C6048D">
        <w:tc>
          <w:tcPr>
            <w:tcW w:w="1975" w:type="dxa"/>
          </w:tcPr>
          <w:p w14:paraId="5A65B024" w14:textId="77777777" w:rsidR="004C6B67" w:rsidRPr="00E563F8" w:rsidRDefault="004C6B67" w:rsidP="00C6048D">
            <w:pPr>
              <w:pStyle w:val="Bngbiu-nidung"/>
              <w:rPr>
                <w:b/>
              </w:rPr>
            </w:pPr>
            <w:r w:rsidRPr="00E563F8">
              <w:rPr>
                <w:b/>
              </w:rPr>
              <w:t>Yêu cầu chức năng</w:t>
            </w:r>
          </w:p>
        </w:tc>
        <w:tc>
          <w:tcPr>
            <w:tcW w:w="7375" w:type="dxa"/>
          </w:tcPr>
          <w:p w14:paraId="0A2349BF" w14:textId="77777777" w:rsidR="004C6B67" w:rsidRPr="00C6048D" w:rsidRDefault="004C6B67" w:rsidP="00C6048D">
            <w:pPr>
              <w:pStyle w:val="Bngbiu-nidung"/>
            </w:pPr>
            <w:r w:rsidRPr="00C6048D">
              <w:t>Hệ thống hỗ trợ nhân viên đăng nhập</w:t>
            </w:r>
          </w:p>
          <w:p w14:paraId="06D0D0C0" w14:textId="77777777" w:rsidR="004C6B67" w:rsidRPr="00C6048D" w:rsidRDefault="004C6B67" w:rsidP="00C6048D">
            <w:pPr>
              <w:pStyle w:val="Bngbiu-nidung"/>
            </w:pPr>
            <w:r w:rsidRPr="00C6048D">
              <w:t>Hệ thống hỗ trợ quản lý khách hàng</w:t>
            </w:r>
          </w:p>
          <w:p w14:paraId="13E4F73F" w14:textId="77777777" w:rsidR="004C6B67" w:rsidRPr="00C6048D" w:rsidRDefault="004C6B67" w:rsidP="00C6048D">
            <w:pPr>
              <w:pStyle w:val="Bngbiu-nidung"/>
            </w:pPr>
            <w:r w:rsidRPr="00C6048D">
              <w:t>Hệ thống hỗ trợ quản lý sales team</w:t>
            </w:r>
          </w:p>
          <w:p w14:paraId="51EDE6C8" w14:textId="77777777" w:rsidR="004C6B67" w:rsidRPr="00C6048D" w:rsidRDefault="004C6B67" w:rsidP="00C6048D">
            <w:pPr>
              <w:pStyle w:val="Bngbiu-nidung"/>
            </w:pPr>
            <w:r w:rsidRPr="00C6048D">
              <w:t>Hệ thống hỗ trợ quản lý stage</w:t>
            </w:r>
          </w:p>
          <w:p w14:paraId="2EBB57A8" w14:textId="77777777" w:rsidR="004C6B67" w:rsidRPr="00C6048D" w:rsidRDefault="004C6B67" w:rsidP="00C6048D">
            <w:pPr>
              <w:pStyle w:val="Bngbiu-nidung"/>
            </w:pPr>
            <w:r w:rsidRPr="00C6048D">
              <w:t>Hệ thống hỗ trợ quản lý pipeline</w:t>
            </w:r>
          </w:p>
          <w:p w14:paraId="641E8911" w14:textId="77777777" w:rsidR="004C6B67" w:rsidRPr="00C6048D" w:rsidRDefault="004C6B67" w:rsidP="00C6048D">
            <w:pPr>
              <w:pStyle w:val="Bngbiu-nidung"/>
            </w:pPr>
            <w:r w:rsidRPr="00C6048D">
              <w:t>Hệ thống hỗ trợ quản lý lead/oppurtunity</w:t>
            </w:r>
          </w:p>
          <w:p w14:paraId="027D447F" w14:textId="77777777" w:rsidR="004C6B67" w:rsidRPr="00C6048D" w:rsidRDefault="004C6B67" w:rsidP="00C6048D">
            <w:pPr>
              <w:pStyle w:val="Bngbiu-nidung"/>
            </w:pPr>
            <w:r w:rsidRPr="00C6048D">
              <w:t>Hệ thống hỗ trợ quản lý lead source</w:t>
            </w:r>
          </w:p>
          <w:p w14:paraId="1AB95E28" w14:textId="77777777" w:rsidR="004C6B67" w:rsidRPr="00C6048D" w:rsidRDefault="004C6B67" w:rsidP="00C6048D">
            <w:pPr>
              <w:pStyle w:val="Bngbiu-nidung"/>
            </w:pPr>
            <w:r w:rsidRPr="00C6048D">
              <w:t>Hệ thống hỗ trợ quản lý marketing campaign</w:t>
            </w:r>
          </w:p>
        </w:tc>
      </w:tr>
      <w:tr w:rsidR="004C6B67" w:rsidRPr="00C6048D" w14:paraId="2C3310B3" w14:textId="77777777" w:rsidTr="00C6048D">
        <w:tc>
          <w:tcPr>
            <w:tcW w:w="1975" w:type="dxa"/>
          </w:tcPr>
          <w:p w14:paraId="31E0CE9F" w14:textId="77777777" w:rsidR="004C6B67" w:rsidRPr="00E563F8" w:rsidRDefault="004C6B67" w:rsidP="00C6048D">
            <w:pPr>
              <w:pStyle w:val="Bngbiu-nidung"/>
              <w:rPr>
                <w:b/>
              </w:rPr>
            </w:pPr>
            <w:r w:rsidRPr="00E563F8">
              <w:rPr>
                <w:b/>
              </w:rPr>
              <w:t>Yêu cầu phi chức năng</w:t>
            </w:r>
          </w:p>
        </w:tc>
        <w:tc>
          <w:tcPr>
            <w:tcW w:w="7375" w:type="dxa"/>
          </w:tcPr>
          <w:p w14:paraId="18638AB9" w14:textId="77777777" w:rsidR="004C6B67" w:rsidRPr="00C6048D" w:rsidRDefault="004C6B67" w:rsidP="00C6048D">
            <w:pPr>
              <w:pStyle w:val="Bngbiu-nidung"/>
            </w:pPr>
            <w:r w:rsidRPr="00C6048D">
              <w:t>Hiệu suất hoạt động hệ thống</w:t>
            </w:r>
          </w:p>
          <w:p w14:paraId="3DCD9055" w14:textId="77777777" w:rsidR="004C6B67" w:rsidRPr="00C6048D" w:rsidRDefault="004C6B67" w:rsidP="00C6048D">
            <w:pPr>
              <w:pStyle w:val="Bngbiu-nidung"/>
            </w:pPr>
            <w:r w:rsidRPr="00C6048D">
              <w:t>Sao lưu dữ liệu</w:t>
            </w:r>
          </w:p>
          <w:p w14:paraId="1226DE67" w14:textId="6B60EC78" w:rsidR="004C6B67" w:rsidRPr="00C6048D" w:rsidRDefault="004C6B67" w:rsidP="00C6048D">
            <w:pPr>
              <w:pStyle w:val="Bngbiu-nidung"/>
            </w:pPr>
            <w:r w:rsidRPr="00C6048D">
              <w:t>Cho phép người dùng tương tác dễ dàng</w:t>
            </w:r>
          </w:p>
          <w:p w14:paraId="782EE0DE" w14:textId="77777777" w:rsidR="004C6B67" w:rsidRPr="00C6048D" w:rsidRDefault="004C6B67" w:rsidP="00C6048D">
            <w:pPr>
              <w:pStyle w:val="Bngbiu-nidung"/>
            </w:pPr>
            <w:r w:rsidRPr="00C6048D">
              <w:t>Bảo mật thông tin khách hàng</w:t>
            </w:r>
          </w:p>
          <w:p w14:paraId="3975A17B" w14:textId="77777777" w:rsidR="004C6B67" w:rsidRPr="00C6048D" w:rsidRDefault="004C6B67" w:rsidP="00C6048D">
            <w:pPr>
              <w:pStyle w:val="Bngbiu-nidung"/>
            </w:pPr>
            <w:r w:rsidRPr="00C6048D">
              <w:t>Khả năng tương thích với đa nền tảng</w:t>
            </w:r>
          </w:p>
          <w:p w14:paraId="70C0B6D6" w14:textId="77777777" w:rsidR="004C6B67" w:rsidRPr="00C6048D" w:rsidRDefault="004C6B67" w:rsidP="00463C29">
            <w:pPr>
              <w:pStyle w:val="Bngbiu-nidung"/>
              <w:keepNext/>
            </w:pPr>
            <w:r w:rsidRPr="00C6048D">
              <w:t>Khả năng bảo trì hệ thống</w:t>
            </w:r>
          </w:p>
        </w:tc>
      </w:tr>
    </w:tbl>
    <w:p w14:paraId="134410B7" w14:textId="235535E3" w:rsidR="00463C29" w:rsidRDefault="00463C29">
      <w:pPr>
        <w:pStyle w:val="Caption"/>
      </w:pPr>
      <w:bookmarkStart w:id="12" w:name="_Toc151069048"/>
      <w:r>
        <w:t xml:space="preserve">Bảng </w:t>
      </w:r>
      <w:r w:rsidR="00FD06DB">
        <w:fldChar w:fldCharType="begin"/>
      </w:r>
      <w:r w:rsidR="00FD06DB">
        <w:instrText xml:space="preserve"> SEQ Bảng \* ARABIC </w:instrText>
      </w:r>
      <w:r w:rsidR="00FD06DB">
        <w:fldChar w:fldCharType="separate"/>
      </w:r>
      <w:r w:rsidR="00532D4C">
        <w:rPr>
          <w:noProof/>
        </w:rPr>
        <w:t>2</w:t>
      </w:r>
      <w:r w:rsidR="00FD06DB">
        <w:rPr>
          <w:noProof/>
        </w:rPr>
        <w:fldChar w:fldCharType="end"/>
      </w:r>
      <w:r>
        <w:t>.1 Đặc tả yêu cầu</w:t>
      </w:r>
      <w:bookmarkEnd w:id="12"/>
    </w:p>
    <w:p w14:paraId="3E147EAA" w14:textId="16A213E4" w:rsidR="004C6B67" w:rsidRPr="004C6B67" w:rsidRDefault="004C6B67" w:rsidP="00C6048D">
      <w:pPr>
        <w:pStyle w:val="Nidungvnbn"/>
      </w:pPr>
      <w:r w:rsidRPr="004C6B67">
        <w:lastRenderedPageBreak/>
        <w:t>Trước khi đi vào yêu cầu chức năng thì ta sẽ đi qua 1 số khái niệm thường gặp trong CRM để hiểu rõ hơn</w:t>
      </w:r>
    </w:p>
    <w:p w14:paraId="334C1F38" w14:textId="3352C04D" w:rsidR="004C6B67" w:rsidRPr="004C6B67" w:rsidRDefault="004C6B67" w:rsidP="00A44B9D">
      <w:pPr>
        <w:pStyle w:val="Nidungvnbn"/>
        <w:numPr>
          <w:ilvl w:val="0"/>
          <w:numId w:val="7"/>
        </w:numPr>
        <w:rPr>
          <w:b/>
          <w:bCs/>
        </w:rPr>
      </w:pPr>
      <w:r w:rsidRPr="004C6B67">
        <w:t xml:space="preserve">Lead: </w:t>
      </w:r>
      <w:r w:rsidRPr="004C6B67">
        <w:rPr>
          <w:b/>
          <w:bCs/>
        </w:rPr>
        <w:t>khách hàng tiềm năng</w:t>
      </w:r>
      <w:r w:rsidRPr="004C6B67">
        <w:t xml:space="preserve"> của doanh nghiệp, đây là những người chưa mua hàng hoặc sử dụng dịch vụ của doanh nghiệp bao giờ nhưng nếu được tiếp cận đúng cách thì có thể chuyển đổi họ thành </w:t>
      </w:r>
      <w:r w:rsidRPr="004C6B67">
        <w:rPr>
          <w:b/>
          <w:bCs/>
        </w:rPr>
        <w:t xml:space="preserve">khách hàng chính thức </w:t>
      </w:r>
      <w:r w:rsidRPr="004C6B67">
        <w:t>(những người đã mua hoặc sử dụng dịch vụ của doanh nghiệp). Lead có thể là 1 cá nhân hoặc 1 doanh nghiệp khác</w:t>
      </w:r>
    </w:p>
    <w:p w14:paraId="0A566A8F" w14:textId="1973B3E8" w:rsidR="004C6B67" w:rsidRPr="004C6B67" w:rsidRDefault="004C6B67" w:rsidP="00A44B9D">
      <w:pPr>
        <w:pStyle w:val="Nidungvnbn"/>
        <w:numPr>
          <w:ilvl w:val="0"/>
          <w:numId w:val="7"/>
        </w:numPr>
      </w:pPr>
      <w:r w:rsidRPr="004C6B67">
        <w:t>Oppurtunity: Cơ hội kinh doanh, bán hàng cụ thể cho 1 Lead nào đó. Sau khi đã tiếp cận và marketing cho 1 lead thành công thì họ muốn mua sản phẩm của doanh nghiệp =&gt; ta gọi đây là 1 oppurtunity</w:t>
      </w:r>
    </w:p>
    <w:p w14:paraId="3042A0CE" w14:textId="372913CC" w:rsidR="004C6B67" w:rsidRPr="004C6B67" w:rsidRDefault="004C6B67" w:rsidP="00A44B9D">
      <w:pPr>
        <w:pStyle w:val="Nidungvnbn"/>
        <w:numPr>
          <w:ilvl w:val="0"/>
          <w:numId w:val="7"/>
        </w:numPr>
      </w:pPr>
      <w:r w:rsidRPr="004C6B67">
        <w:t>Stage: stage trong CRM chính là từng bước nhỏ nằm trong 1 quy trình bán hàng của doanh nghiệp</w:t>
      </w:r>
    </w:p>
    <w:p w14:paraId="071FC2CD" w14:textId="706C1B40" w:rsidR="004C6B67" w:rsidRPr="004C6B67" w:rsidRDefault="004C6B67" w:rsidP="00A44B9D">
      <w:pPr>
        <w:pStyle w:val="Nidungvnbn"/>
        <w:numPr>
          <w:ilvl w:val="0"/>
          <w:numId w:val="7"/>
        </w:numPr>
      </w:pPr>
      <w:r w:rsidRPr="004C6B67">
        <w:t>Pipeline: pipeline trong CRM là 1 quy trình bán hàng hoàn chỉnh, trong 1 pipeline sẽ có nhiều stage khác nhau được xếp theo 1 thứ tự nhất định</w:t>
      </w:r>
    </w:p>
    <w:p w14:paraId="6880DC48" w14:textId="156A9C92" w:rsidR="004C6B67" w:rsidRPr="004C6B67" w:rsidRDefault="004C6B67" w:rsidP="00A44B9D">
      <w:pPr>
        <w:pStyle w:val="Nidungvnbn"/>
        <w:numPr>
          <w:ilvl w:val="0"/>
          <w:numId w:val="7"/>
        </w:numPr>
      </w:pPr>
      <w:r w:rsidRPr="004C6B67">
        <w:t>Marketing campagin: một chiến dịch quảng cáo được tạo bởi doanh nghiệp nhằm thu hút thêm lead và tạo ra oppurtunity</w:t>
      </w:r>
    </w:p>
    <w:p w14:paraId="328F9DA2" w14:textId="7CFAB2E1" w:rsidR="004C6B67" w:rsidRPr="004C6B67" w:rsidRDefault="004C6B67" w:rsidP="00A44B9D">
      <w:pPr>
        <w:pStyle w:val="Nidungvnbn"/>
        <w:numPr>
          <w:ilvl w:val="0"/>
          <w:numId w:val="7"/>
        </w:numPr>
      </w:pPr>
      <w:r w:rsidRPr="004C6B67">
        <w:t>Lead source: kênh bán hàng mà khách hàng dùng để tìm thấy doanh nghiệp của bạn, ví dụ nếu bạn biết tới doanh nghiệp thông qua Facebook Ads thì lead source chính là Facebook</w:t>
      </w:r>
    </w:p>
    <w:p w14:paraId="4A9F23C5" w14:textId="77777777" w:rsidR="004C6B67" w:rsidRDefault="004C6B67" w:rsidP="004C6B67">
      <w:pPr>
        <w:pStyle w:val="Tiumccp2"/>
      </w:pPr>
      <w:bookmarkStart w:id="13" w:name="_Toc151069097"/>
      <w:r>
        <w:t>1.2.2 Yêu cầu chức năng</w:t>
      </w:r>
      <w:bookmarkEnd w:id="13"/>
    </w:p>
    <w:p w14:paraId="562C2730" w14:textId="77777777" w:rsidR="004C6B67" w:rsidRPr="004C6B67" w:rsidRDefault="004C6B67" w:rsidP="00C6048D">
      <w:pPr>
        <w:pStyle w:val="Nidungvnbn"/>
      </w:pPr>
      <w:r w:rsidRPr="004C6B67">
        <w:rPr>
          <w:b/>
          <w:bCs/>
        </w:rPr>
        <w:t>*</w:t>
      </w:r>
      <w:r w:rsidRPr="004C6B67">
        <w:t>Khi nói đến “quản lý” tức là bao gồm 4 chức năng: CRUD</w:t>
      </w:r>
    </w:p>
    <w:p w14:paraId="76E8487B" w14:textId="77777777" w:rsidR="004C6B67" w:rsidRPr="004C6B67" w:rsidRDefault="004C6B67" w:rsidP="00C6048D">
      <w:pPr>
        <w:pStyle w:val="Nidungvnbn"/>
        <w:rPr>
          <w:b/>
          <w:bCs/>
        </w:rPr>
      </w:pPr>
      <w:r w:rsidRPr="004C6B67">
        <w:rPr>
          <w:b/>
          <w:bCs/>
        </w:rPr>
        <w:t>Đối với nhân viên sales/marketing</w:t>
      </w:r>
    </w:p>
    <w:p w14:paraId="4831940A" w14:textId="2F8181BA" w:rsidR="004C6B67" w:rsidRPr="004C6B67" w:rsidRDefault="004C6B67" w:rsidP="00A44B9D">
      <w:pPr>
        <w:pStyle w:val="Nidungvnbn"/>
        <w:numPr>
          <w:ilvl w:val="0"/>
          <w:numId w:val="8"/>
        </w:numPr>
      </w:pPr>
      <w:r w:rsidRPr="004C6B67">
        <w:t>Quản lý thông tin khách hàng: Cho phép người dùng xem và quản lý thông tin cá nhân (họ tên, email,...) của khách hàng</w:t>
      </w:r>
    </w:p>
    <w:p w14:paraId="31091921" w14:textId="2DEDA6B0" w:rsidR="004C6B67" w:rsidRPr="004C6B67" w:rsidRDefault="004C6B67" w:rsidP="00A44B9D">
      <w:pPr>
        <w:pStyle w:val="Nidungvnbn"/>
        <w:numPr>
          <w:ilvl w:val="0"/>
          <w:numId w:val="8"/>
        </w:numPr>
        <w:rPr>
          <w:b/>
          <w:bCs/>
        </w:rPr>
      </w:pPr>
      <w:r w:rsidRPr="004C6B67">
        <w:t xml:space="preserve">Quản lý lead/oppurtunity: Chỉ cho phép người dùng tạo và quản lý lead/oppurturnity </w:t>
      </w:r>
      <w:r w:rsidRPr="004C6B67">
        <w:rPr>
          <w:b/>
          <w:bCs/>
        </w:rPr>
        <w:t xml:space="preserve">thuộc về team của mình. </w:t>
      </w:r>
      <w:r w:rsidRPr="004C6B67">
        <w:t xml:space="preserve">1 oppurtunity được tạo ra sẽ </w:t>
      </w:r>
      <w:r w:rsidRPr="004C6B67">
        <w:lastRenderedPageBreak/>
        <w:t xml:space="preserve">được assign cho 1 employee duy nhất và employee đó phải được gán sales_team trước khi tạo oppurturnity </w:t>
      </w:r>
    </w:p>
    <w:p w14:paraId="4515C421" w14:textId="77777777" w:rsidR="004C6B67" w:rsidRPr="004C6B67" w:rsidRDefault="004C6B67" w:rsidP="00C6048D">
      <w:pPr>
        <w:pStyle w:val="Nidungvnbn"/>
        <w:rPr>
          <w:b/>
          <w:bCs/>
        </w:rPr>
      </w:pPr>
      <w:r w:rsidRPr="004C6B67">
        <w:rPr>
          <w:b/>
          <w:bCs/>
        </w:rPr>
        <w:t>Đối với trưởng phòng hoặc các cấp bậc quản lý cao hơn trong phòng ban sales/marketing thì có thêm các chức năng chính sau</w:t>
      </w:r>
    </w:p>
    <w:p w14:paraId="6F120837" w14:textId="7084DAE4" w:rsidR="004C6B67" w:rsidRPr="004C6B67" w:rsidRDefault="004C6B67" w:rsidP="00A44B9D">
      <w:pPr>
        <w:pStyle w:val="Nidungvnbn"/>
        <w:numPr>
          <w:ilvl w:val="0"/>
          <w:numId w:val="9"/>
        </w:numPr>
      </w:pPr>
      <w:r w:rsidRPr="004C6B67">
        <w:t>Quản lý stage: Cho phép người dùng quản lý stage</w:t>
      </w:r>
    </w:p>
    <w:p w14:paraId="21D22B35" w14:textId="5487BA10" w:rsidR="004C6B67" w:rsidRPr="004C6B67" w:rsidRDefault="004C6B67" w:rsidP="00A44B9D">
      <w:pPr>
        <w:pStyle w:val="Nidungvnbn"/>
        <w:numPr>
          <w:ilvl w:val="0"/>
          <w:numId w:val="9"/>
        </w:numPr>
      </w:pPr>
      <w:r w:rsidRPr="004C6B67">
        <w:t>Quản lý pipeline: Cho phép người dùng tạo và định nghĩa pipeline. Pipeline bao gồm nhiều stage có 1 thứ tự cụ thể</w:t>
      </w:r>
    </w:p>
    <w:p w14:paraId="16D0423C" w14:textId="14E6FBC4" w:rsidR="004C6B67" w:rsidRPr="004C6B67" w:rsidRDefault="004C6B67" w:rsidP="00A44B9D">
      <w:pPr>
        <w:pStyle w:val="Nidungvnbn"/>
        <w:numPr>
          <w:ilvl w:val="0"/>
          <w:numId w:val="9"/>
        </w:numPr>
      </w:pPr>
      <w:r w:rsidRPr="004C6B67">
        <w:t xml:space="preserve">Quản lý sales team: Cho phép người dùng tạo team, gán pipeline cho team và quản lý thành viên trong team đó. Trong 1 team sẽ bao gồm 1 team leader và các thành viên, mỗi sales team chỉ được có 1 pipeline </w:t>
      </w:r>
    </w:p>
    <w:p w14:paraId="4E89B131" w14:textId="3B7B8924" w:rsidR="004C6B67" w:rsidRPr="004C6B67" w:rsidRDefault="004C6B67" w:rsidP="00A44B9D">
      <w:pPr>
        <w:pStyle w:val="Nidungvnbn"/>
        <w:numPr>
          <w:ilvl w:val="0"/>
          <w:numId w:val="9"/>
        </w:numPr>
      </w:pPr>
      <w:r w:rsidRPr="004C6B67">
        <w:t>Quản lý lead source: Cho phép người dùng quản lý lead source</w:t>
      </w:r>
    </w:p>
    <w:p w14:paraId="135F83E3" w14:textId="799C4A16" w:rsidR="004C6B67" w:rsidRDefault="004C6B67" w:rsidP="00A44B9D">
      <w:pPr>
        <w:pStyle w:val="Nidungvnbn"/>
        <w:numPr>
          <w:ilvl w:val="0"/>
          <w:numId w:val="9"/>
        </w:numPr>
      </w:pPr>
      <w:r w:rsidRPr="0039754C">
        <w:t>Quản lý marketing campaign: Cho phép người dùng quản lý marketing campaign</w:t>
      </w:r>
    </w:p>
    <w:p w14:paraId="7BD32892" w14:textId="4EED606C" w:rsidR="0005055E" w:rsidRDefault="0005055E" w:rsidP="00C6048D">
      <w:pPr>
        <w:pStyle w:val="Tiumccp2"/>
      </w:pPr>
      <w:bookmarkStart w:id="14" w:name="_Toc151069098"/>
      <w:r>
        <w:t>1.2.3 Đ</w:t>
      </w:r>
      <w:r w:rsidR="00E85E57">
        <w:t>ặc</w:t>
      </w:r>
      <w:r>
        <w:t xml:space="preserve"> tả</w:t>
      </w:r>
      <w:r w:rsidR="00E85E57">
        <w:t xml:space="preserve"> Cơ sở dữ liệu (Database)</w:t>
      </w:r>
      <w:bookmarkEnd w:id="14"/>
    </w:p>
    <w:p w14:paraId="2622F5F7" w14:textId="35ABC637" w:rsidR="00E563F8" w:rsidRDefault="00E563F8" w:rsidP="00E563F8">
      <w:pPr>
        <w:pStyle w:val="Nidungvnbn"/>
        <w:spacing w:after="120"/>
      </w:pPr>
      <w:r w:rsidRPr="00E563F8">
        <w:t xml:space="preserve">Customer và product là 2 tables độc lập, phục vụ cho chức năng demo </w:t>
      </w:r>
    </w:p>
    <w:p w14:paraId="26CBAAE5" w14:textId="19E00107" w:rsidR="00E563F8" w:rsidRDefault="00E563F8" w:rsidP="00E563F8">
      <w:pPr>
        <w:pStyle w:val="Nidungvnbn"/>
        <w:spacing w:after="120"/>
      </w:pPr>
      <w:r w:rsidRPr="00E563F8">
        <w:t xml:space="preserve">Mỗi một member (member ở đây có thể hiểu là nhân viên trong công ty/phòng ban) chỉ thuộc 1 team và mỗi team có thể có 1 hoặc nhiều member </w:t>
      </w:r>
    </w:p>
    <w:p w14:paraId="1FB20C3F" w14:textId="4194233D" w:rsidR="00E563F8" w:rsidRDefault="00E563F8" w:rsidP="00E563F8">
      <w:pPr>
        <w:pStyle w:val="Nidungvnbn"/>
        <w:spacing w:after="120"/>
      </w:pPr>
      <w:r w:rsidRPr="00E563F8">
        <w:t>Pipeline chính là 1 quy trình hoàn chỉnh và mỗi team chỉ được có duy nhất 1 pipeline. Ví dụ sales pipeline là 1 quy trình bán hàng hoàn chỉnh, trong đó bao gồm nhiều stage khác nhau</w:t>
      </w:r>
    </w:p>
    <w:p w14:paraId="23897FA2" w14:textId="2D1B5BBA" w:rsidR="00E563F8" w:rsidRDefault="00E563F8" w:rsidP="00E563F8">
      <w:pPr>
        <w:pStyle w:val="Nidungvnbn"/>
        <w:spacing w:after="120"/>
      </w:pPr>
      <w:r w:rsidRPr="00E563F8">
        <w:t xml:space="preserve">Mỗi stage (stage là từng bước nhỏ trong 1 quy trình) có thể thuộc 1 hoặc nhiều pipeline và ngược lại mỗi pipeline có 1 hoặc nhiều stage </w:t>
      </w:r>
    </w:p>
    <w:p w14:paraId="0398EB1A" w14:textId="0D9AB588" w:rsidR="00E563F8" w:rsidRDefault="00E563F8" w:rsidP="00E563F8">
      <w:pPr>
        <w:pStyle w:val="Nidungvnbn"/>
        <w:spacing w:after="120"/>
      </w:pPr>
      <w:r w:rsidRPr="00E563F8">
        <w:t>Mỗi Lead (trong CRM, lead là 1 cơ hội để thực hiện quá trình bán cho khách hàng) sẽ do 1 team phụ trách"</w:t>
      </w:r>
    </w:p>
    <w:p w14:paraId="63EB03FC" w14:textId="77777777" w:rsidR="00C413BB" w:rsidRDefault="00C413BB" w:rsidP="00C413BB">
      <w:pPr>
        <w:pStyle w:val="Tiumccp1"/>
      </w:pPr>
      <w:bookmarkStart w:id="15" w:name="_Toc151069099"/>
      <w:r>
        <w:t>1.3 Mục tiêu đề tài</w:t>
      </w:r>
      <w:bookmarkEnd w:id="15"/>
    </w:p>
    <w:p w14:paraId="3ECE3FCF" w14:textId="77777777" w:rsidR="00F075AE" w:rsidRPr="00F075AE" w:rsidRDefault="00F075AE" w:rsidP="00E563F8">
      <w:pPr>
        <w:pStyle w:val="Nidungvnbn"/>
        <w:spacing w:after="120"/>
      </w:pPr>
      <w:r w:rsidRPr="00F075AE">
        <w:lastRenderedPageBreak/>
        <w:t xml:space="preserve">Mục tiêu của dự án lần này chính là xây dựng hệ thống CRM cho FreshPaper nhằm giải quyết các nhược điểm nói trên của công ty trong quá trình số hóa </w:t>
      </w:r>
    </w:p>
    <w:p w14:paraId="0972AD70" w14:textId="77777777" w:rsidR="00F075AE" w:rsidRPr="00F075AE" w:rsidRDefault="00F075AE" w:rsidP="00E563F8">
      <w:pPr>
        <w:pStyle w:val="Nidungvnbn"/>
        <w:spacing w:after="120"/>
      </w:pPr>
      <w:r w:rsidRPr="00F075AE">
        <w:t>Ngân sách của dự án là 500 triệu VNĐ cho việc xây dựng hệ thống CRM, và 100-150 triệu VNĐ để bảo trì hệ thống đó hằng năm</w:t>
      </w:r>
    </w:p>
    <w:p w14:paraId="4A04C2FF" w14:textId="59A6FBC6" w:rsidR="00C413BB" w:rsidRDefault="00F075AE" w:rsidP="00E563F8">
      <w:pPr>
        <w:pStyle w:val="Nidungvnbn"/>
        <w:spacing w:after="120"/>
      </w:pPr>
      <w:r w:rsidRPr="00F075AE">
        <w:t>Thời gian xây dựng và triển khai dự kiến từ 1-3 tháng và thời gian hoàn vốn dự kiến là 3 năm</w:t>
      </w:r>
    </w:p>
    <w:p w14:paraId="1917561B" w14:textId="77777777" w:rsidR="00DE1472" w:rsidRDefault="00DE1472" w:rsidP="00DE1472">
      <w:pPr>
        <w:pStyle w:val="Caption"/>
        <w:keepNext/>
      </w:pPr>
      <w:r>
        <w:rPr>
          <w:noProof/>
        </w:rPr>
        <w:drawing>
          <wp:inline distT="0" distB="0" distL="0" distR="0" wp14:anchorId="60CEC6F7" wp14:editId="7F768586">
            <wp:extent cx="5791835" cy="148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5).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1489075"/>
                    </a:xfrm>
                    <a:prstGeom prst="rect">
                      <a:avLst/>
                    </a:prstGeom>
                  </pic:spPr>
                </pic:pic>
              </a:graphicData>
            </a:graphic>
          </wp:inline>
        </w:drawing>
      </w:r>
    </w:p>
    <w:p w14:paraId="7615B943" w14:textId="4632D2D6" w:rsidR="00F075AE" w:rsidRPr="00F075AE" w:rsidRDefault="00DE1472" w:rsidP="00DE1472">
      <w:pPr>
        <w:pStyle w:val="Caption"/>
      </w:pPr>
      <w:bookmarkStart w:id="16" w:name="_Toc151069073"/>
      <w:r>
        <w:t xml:space="preserve">Hình </w:t>
      </w:r>
      <w:r w:rsidR="00FD06DB">
        <w:fldChar w:fldCharType="begin"/>
      </w:r>
      <w:r w:rsidR="00FD06DB">
        <w:instrText xml:space="preserve"> SEQ Hình \* ARABIC </w:instrText>
      </w:r>
      <w:r w:rsidR="00FD06DB">
        <w:fldChar w:fldCharType="separate"/>
      </w:r>
      <w:r w:rsidR="00D869C5">
        <w:rPr>
          <w:noProof/>
        </w:rPr>
        <w:t>1</w:t>
      </w:r>
      <w:r w:rsidR="00FD06DB">
        <w:rPr>
          <w:noProof/>
        </w:rPr>
        <w:fldChar w:fldCharType="end"/>
      </w:r>
      <w:r>
        <w:t>.1 C</w:t>
      </w:r>
      <w:r w:rsidRPr="00DE1472">
        <w:t>as</w:t>
      </w:r>
      <w:r>
        <w:t>hflow table</w:t>
      </w:r>
      <w:bookmarkEnd w:id="16"/>
    </w:p>
    <w:p w14:paraId="33B9926B" w14:textId="77777777" w:rsidR="00C413BB" w:rsidRDefault="00C413BB" w:rsidP="00C413BB">
      <w:pPr>
        <w:pStyle w:val="Tiumccp1"/>
      </w:pPr>
      <w:bookmarkStart w:id="17" w:name="_Toc151069100"/>
      <w:r w:rsidRPr="00C413BB">
        <w:t>1.4 Phạm vi đề tài</w:t>
      </w:r>
      <w:bookmarkEnd w:id="17"/>
    </w:p>
    <w:p w14:paraId="482C9DD2" w14:textId="42EE48C1" w:rsidR="00F075AE" w:rsidRPr="0064189C" w:rsidRDefault="00F075AE" w:rsidP="00F075AE">
      <w:pPr>
        <w:pStyle w:val="Tiumccp2"/>
      </w:pPr>
      <w:bookmarkStart w:id="18" w:name="_Toc151069101"/>
      <w:r w:rsidRPr="0064189C">
        <w:t>1.</w:t>
      </w:r>
      <w:r>
        <w:t>4</w:t>
      </w:r>
      <w:r w:rsidRPr="0064189C">
        <w:t xml:space="preserve">.1 </w:t>
      </w:r>
      <w:r>
        <w:t>Giới thiệu về doanh nghiệp</w:t>
      </w:r>
      <w:bookmarkEnd w:id="18"/>
    </w:p>
    <w:p w14:paraId="72AF6B89" w14:textId="77777777" w:rsidR="00F075AE" w:rsidRPr="004B05DA" w:rsidRDefault="00F075AE" w:rsidP="00E563F8">
      <w:pPr>
        <w:pStyle w:val="Nidungvnbn"/>
        <w:spacing w:after="120"/>
      </w:pPr>
      <w:r w:rsidRPr="004B05DA">
        <w:t>Công ty văn phòng phẩm FreshPaper được thành lập vào ngày 20/03/2015. FreshPaper chuyên bán các loại văn phòng phẩm như giấy, mực, bút,.. cho khách hàng nhỏ lẻ, ngoài ra FreshPaper còn là đối tác để cung cấp sĩ văn phòng phẩm cho các doanh nghiệp với mức giá ưu đãi nếu mua số lượng lớn. Cho tới hiện nay công ty đã có hơn 10 cửa hàng trên toàn quốc với hơn 100 nhân viên, các khách và đối tác lớn của công ty bao gồm: Những doanh nghiệp vừa và nhỏ, những công ty hàng chuyên cung cấp sĩ bút, giấy,…</w:t>
      </w:r>
    </w:p>
    <w:p w14:paraId="4EBD5656" w14:textId="31D76086" w:rsidR="00F075AE" w:rsidRDefault="00F075AE" w:rsidP="00F075AE">
      <w:pPr>
        <w:pStyle w:val="Tiumccp2"/>
      </w:pPr>
      <w:bookmarkStart w:id="19" w:name="_Toc151069102"/>
      <w:r>
        <w:t>1.4.2 Khó khăn hiện tại mà doanh nghiệp đang gặp phải</w:t>
      </w:r>
      <w:bookmarkEnd w:id="19"/>
    </w:p>
    <w:p w14:paraId="50A60CEA" w14:textId="77777777" w:rsidR="00F075AE" w:rsidRPr="004B05DA" w:rsidRDefault="00F075AE" w:rsidP="00DE1472">
      <w:pPr>
        <w:pStyle w:val="Nidungvnbn"/>
      </w:pPr>
      <w:r w:rsidRPr="004B05DA">
        <w:t xml:space="preserve">Cung cấp văn phòng phẩm là một thị trường tương đối lâu đời và có phần truyền thống, do đó hầu hết các quy trình bán hàng của FreshPaper đều thực hiện thủ công và qua giấy tờ, từ khâu thu thập thông tin khách hàng cho tới lúc “Chốt deal” thành công. </w:t>
      </w:r>
      <w:r w:rsidRPr="004B05DA">
        <w:lastRenderedPageBreak/>
        <w:t>Sau khi thực hiện sales thành công thì dữ liệu (data) bán hàng sẽ được ghi lên các file excel để lưu trữ</w:t>
      </w:r>
    </w:p>
    <w:p w14:paraId="0D4A4786" w14:textId="77777777" w:rsidR="00F075AE" w:rsidRPr="004B05DA" w:rsidRDefault="00F075AE" w:rsidP="00DE1472">
      <w:pPr>
        <w:pStyle w:val="Nidungvnbn"/>
      </w:pPr>
      <w:r w:rsidRPr="004B05DA">
        <w:t>Cho tới đầu năm 2020 khi mà dịch Covid bùng phát thì FreshPaper phải chuyển dần các quy trình bán hàng của mình từ bàn giấy sang mạng internet, tới lúc này thì doanh nghiệp bắt đầu lộ rõ những yếu điểm khi chưa có cơ sở hạ tầng và phần mềm để quản lý quy trình bán hàng/khách hàng nói chung:</w:t>
      </w:r>
    </w:p>
    <w:p w14:paraId="75A6A356" w14:textId="4B07DF8E" w:rsidR="00F075AE" w:rsidRPr="00E563F8" w:rsidRDefault="00F075AE" w:rsidP="00DE1472">
      <w:pPr>
        <w:pStyle w:val="Nidungvnbn"/>
      </w:pPr>
      <w:r w:rsidRPr="00E563F8">
        <w:t>Data của khách hàng có thể không chính xác hoặc bị mất mát do quá trình thu thập và lưu trữ đều là do nhân viên sales làm thủ công</w:t>
      </w:r>
    </w:p>
    <w:p w14:paraId="14D51B46" w14:textId="249951FE" w:rsidR="00F075AE" w:rsidRPr="00E563F8" w:rsidRDefault="00F075AE" w:rsidP="00DE1472">
      <w:pPr>
        <w:pStyle w:val="Nidungvnbn"/>
      </w:pPr>
      <w:r w:rsidRPr="00E563F8">
        <w:t>Việc lưu trữ data bán hàng trên các file excel dẫn tới thông tin bị phân tán và tốn thời gian tìm kiếm. Trong trường hợp tệ nhất, có quá nhiều excel file sẽ dẫn tới tình trạng “Excel hell” khi data trở nên vô tổ chức và không có 1 nguồn thống nhất</w:t>
      </w:r>
    </w:p>
    <w:p w14:paraId="4E83F7D0" w14:textId="536900CE" w:rsidR="00F075AE" w:rsidRPr="00E563F8" w:rsidRDefault="00F075AE" w:rsidP="00DE1472">
      <w:pPr>
        <w:pStyle w:val="Nidungvnbn"/>
      </w:pPr>
      <w:r w:rsidRPr="00E563F8">
        <w:t>Quy trình tìm kiếm nguồn khách hàng tiềm năng mới cũng khó hơn do thông tin khách hàng nằm rải rác ở những file excel khác nhau và không có liên kết với các thông tin khác</w:t>
      </w:r>
    </w:p>
    <w:p w14:paraId="37C6C6EC" w14:textId="71B2A7F4" w:rsidR="00F075AE" w:rsidRPr="00E563F8" w:rsidRDefault="00F075AE" w:rsidP="00DE1472">
      <w:pPr>
        <w:pStyle w:val="Nidungvnbn"/>
      </w:pPr>
      <w:r w:rsidRPr="00E563F8">
        <w:t>Khi số lượng sales qua mạng internet tăng lên do dịch Covid, nhân viên sales không thể nào theo dõi hết các lead (lead trong CRM nghĩa là 1 cơ hội để bán sản phẩm mà doanh nghiệp đang cung cấp cho 1 khách hàng nào đó) và trưởng phòng sales cũng không thể nào giám sát chi tiết quy trình bán hàng của nhân viên mình được</w:t>
      </w:r>
    </w:p>
    <w:p w14:paraId="5FCA15D6" w14:textId="772656EE" w:rsidR="00F075AE" w:rsidRPr="00E563F8" w:rsidRDefault="00F075AE" w:rsidP="00DE1472">
      <w:pPr>
        <w:pStyle w:val="Nidungvnbn"/>
      </w:pPr>
      <w:r w:rsidRPr="00E563F8">
        <w:t>Không nắm bắt được các kênh bán hàng quan trọng mà khách hàng hay sử dụng để mua hàng của doanh nghiệp</w:t>
      </w:r>
    </w:p>
    <w:p w14:paraId="66B4A53B" w14:textId="58839BAB" w:rsidR="00F075AE" w:rsidRPr="00E563F8" w:rsidRDefault="00F075AE" w:rsidP="00DE1472">
      <w:pPr>
        <w:pStyle w:val="Nidungvnbn"/>
      </w:pPr>
      <w:r w:rsidRPr="00E563F8">
        <w:t>Vấn đề bảo mật và rò rỉ thông tin khi sử dụng excel file</w:t>
      </w:r>
    </w:p>
    <w:p w14:paraId="7132EE48" w14:textId="4328595E" w:rsidR="00C413BB" w:rsidRDefault="00F075AE" w:rsidP="00DE1472">
      <w:pPr>
        <w:pStyle w:val="Nidungvnbn"/>
        <w:rPr>
          <w:b/>
          <w:bCs/>
        </w:rPr>
      </w:pPr>
      <w:r w:rsidRPr="004B05DA">
        <w:rPr>
          <w:b/>
          <w:bCs/>
        </w:rPr>
        <w:t>=&gt; Với rất nhiều vấn đề nói trên, FreshPaper đang tìm kiếm một giải pháp All-in-one</w:t>
      </w:r>
    </w:p>
    <w:p w14:paraId="7DF94150" w14:textId="77777777" w:rsidR="00F075AE" w:rsidRPr="00F075AE" w:rsidRDefault="00F075AE" w:rsidP="00F075AE">
      <w:pPr>
        <w:spacing w:after="120" w:line="360" w:lineRule="auto"/>
        <w:ind w:firstLine="720"/>
        <w:jc w:val="both"/>
        <w:rPr>
          <w:b/>
          <w:bCs/>
          <w:sz w:val="26"/>
          <w:szCs w:val="26"/>
        </w:rPr>
      </w:pPr>
    </w:p>
    <w:p w14:paraId="49EC3113" w14:textId="77777777" w:rsidR="00C413BB" w:rsidRDefault="00C413BB" w:rsidP="00C413BB">
      <w:pPr>
        <w:pStyle w:val="Tiumccp1"/>
      </w:pPr>
      <w:bookmarkStart w:id="20" w:name="_Toc151069103"/>
      <w:r>
        <w:t>1.5 Ý nghĩa thực tiễn</w:t>
      </w:r>
      <w:bookmarkEnd w:id="20"/>
    </w:p>
    <w:p w14:paraId="3087F7C5" w14:textId="77777777" w:rsidR="00F075AE" w:rsidRPr="00F075AE" w:rsidRDefault="00F075AE" w:rsidP="00DE1472">
      <w:pPr>
        <w:pStyle w:val="Nidungvnbn"/>
        <w:rPr>
          <w:b/>
          <w:bCs/>
        </w:rPr>
      </w:pPr>
      <w:r w:rsidRPr="00F075AE">
        <w:lastRenderedPageBreak/>
        <w:t>Thông qua dự án lần này, nhóm chúng tôi đã giúp cho từng thành viên trong nhóm hiểu đươc thêm về 1 hệ thống CRM hoạt động ra sao, các bảng dữ liệu trong đó thường bao gồm những thông tin gì và liên kết với nhau như thế nào</w:t>
      </w:r>
    </w:p>
    <w:p w14:paraId="6B390FFD" w14:textId="77777777" w:rsidR="00F075AE" w:rsidRPr="00F075AE" w:rsidRDefault="00F075AE" w:rsidP="00DE1472">
      <w:pPr>
        <w:pStyle w:val="Nidungvnbn"/>
        <w:rPr>
          <w:b/>
          <w:bCs/>
        </w:rPr>
      </w:pPr>
      <w:r w:rsidRPr="00F075AE">
        <w:t>Các thành viên còn biết được thêm về quy trình phát triển phần mềm nói chung và hệ thống CRM nói riêng, các yêu cầu đầu vào và đầu ra của từng quy trình (ví dụ: để implement được cơ sở dữ liệu ở mức vật lý thì ta ít nhất phải có 2 biểu đồ ERD/DFD với file đặc tả yêu cầu)</w:t>
      </w:r>
    </w:p>
    <w:p w14:paraId="035CDDED" w14:textId="1257C3B1" w:rsidR="00453AB1" w:rsidRDefault="00F075AE" w:rsidP="00582BFD">
      <w:pPr>
        <w:pStyle w:val="Nidungvnbn"/>
      </w:pPr>
      <w:r w:rsidRPr="00F075AE">
        <w:t>Ngoài ra các thành viên còn được giới thiệu về 1 số thuật ngữ trong CRM và quy trình sales như: Lead, Oppurtunity, Sales pipeline, Stage,…</w:t>
      </w:r>
      <w:r w:rsidR="00453AB1">
        <w:br w:type="page"/>
      </w:r>
    </w:p>
    <w:p w14:paraId="1CBA8EBD" w14:textId="77777777" w:rsidR="00852DB3" w:rsidRDefault="00453AB1" w:rsidP="00852DB3">
      <w:pPr>
        <w:pStyle w:val="Chng"/>
      </w:pPr>
      <w:bookmarkStart w:id="21" w:name="_Toc151069104"/>
      <w:r w:rsidRPr="004A7C39">
        <w:lastRenderedPageBreak/>
        <w:t>CHƯƠNG 2</w:t>
      </w:r>
      <w:r w:rsidR="00024496">
        <w:t xml:space="preserve"> – </w:t>
      </w:r>
      <w:r w:rsidR="00852DB3">
        <w:t>PHÂN TÍCH VÀ THIẾT KẾ HỆ THỐNG</w:t>
      </w:r>
      <w:bookmarkEnd w:id="21"/>
    </w:p>
    <w:p w14:paraId="3C02A0A2" w14:textId="5396F812" w:rsidR="00CE5555" w:rsidRDefault="00852DB3" w:rsidP="00852DB3">
      <w:pPr>
        <w:pStyle w:val="Tiumccp1"/>
      </w:pPr>
      <w:bookmarkStart w:id="22" w:name="_Toc151069105"/>
      <w:r>
        <w:t>2.1</w:t>
      </w:r>
      <w:r w:rsidR="00024496">
        <w:t xml:space="preserve"> T</w:t>
      </w:r>
      <w:r>
        <w:t>hu thập yêu cầu chức năng</w:t>
      </w:r>
      <w:bookmarkEnd w:id="22"/>
    </w:p>
    <w:p w14:paraId="6F621C29" w14:textId="77777777" w:rsidR="0039754C" w:rsidRPr="0039754C" w:rsidRDefault="0039754C" w:rsidP="00DE1472">
      <w:pPr>
        <w:pStyle w:val="Nidungvnbn"/>
      </w:pPr>
      <w:r w:rsidRPr="0039754C">
        <w:t>Bảng hỏi có bao nhiêu câu?</w:t>
      </w:r>
    </w:p>
    <w:p w14:paraId="0BE14451" w14:textId="5CE0C5D6" w:rsidR="0039754C" w:rsidRPr="00E563F8" w:rsidRDefault="0039754C" w:rsidP="00A44B9D">
      <w:pPr>
        <w:pStyle w:val="Nidungvnbn"/>
        <w:numPr>
          <w:ilvl w:val="0"/>
          <w:numId w:val="10"/>
        </w:numPr>
      </w:pPr>
      <w:r w:rsidRPr="00E563F8">
        <w:t>Có 30 câu hỏi</w:t>
      </w:r>
    </w:p>
    <w:p w14:paraId="5C0694B7" w14:textId="6918B184" w:rsidR="0039754C" w:rsidRPr="0039754C" w:rsidRDefault="0039754C" w:rsidP="00DE1472">
      <w:pPr>
        <w:pStyle w:val="Nidungvnbn"/>
      </w:pPr>
      <w:r w:rsidRPr="0039754C">
        <w:t>Tỉ trọng từng loại câu hỏi?</w:t>
      </w:r>
    </w:p>
    <w:p w14:paraId="7EE556EB" w14:textId="31CBD150" w:rsidR="0039754C" w:rsidRPr="00E563F8" w:rsidRDefault="0039754C" w:rsidP="00A44B9D">
      <w:pPr>
        <w:pStyle w:val="Nidungvnbn"/>
        <w:numPr>
          <w:ilvl w:val="0"/>
          <w:numId w:val="10"/>
        </w:numPr>
      </w:pPr>
      <w:r w:rsidRPr="00E563F8">
        <w:t>Có 20 câu functional, 5 câu non-functional và 5 câu infomation user</w:t>
      </w:r>
    </w:p>
    <w:p w14:paraId="3F4474AD" w14:textId="77777777" w:rsidR="0039754C" w:rsidRPr="0039754C" w:rsidRDefault="0039754C" w:rsidP="00DE1472">
      <w:pPr>
        <w:pStyle w:val="Nidungvnbn"/>
      </w:pPr>
      <w:r w:rsidRPr="0039754C">
        <w:t>Bảng hỏi gửi tới những đối tượng nào? Tại sao?</w:t>
      </w:r>
    </w:p>
    <w:p w14:paraId="79C54D79" w14:textId="6C4FF3F4" w:rsidR="0039754C" w:rsidRPr="00E563F8" w:rsidRDefault="0039754C" w:rsidP="00A44B9D">
      <w:pPr>
        <w:pStyle w:val="Nidungvnbn"/>
        <w:numPr>
          <w:ilvl w:val="0"/>
          <w:numId w:val="10"/>
        </w:numPr>
      </w:pPr>
      <w:r w:rsidRPr="00E563F8">
        <w:t>Bảng hỏi gửi tới đối tượng nhân viên và quản lý của các phòng ban trong công ty. Vì 2 đối tượng trên là những người trực tiếp sử dụng và tương tác chính với hệ thống CRM.</w:t>
      </w:r>
    </w:p>
    <w:p w14:paraId="213A06EE" w14:textId="77777777" w:rsidR="0039754C" w:rsidRPr="0039754C" w:rsidRDefault="0039754C" w:rsidP="00DE1472">
      <w:pPr>
        <w:pStyle w:val="Nidungvnbn"/>
      </w:pPr>
      <w:r w:rsidRPr="0039754C">
        <w:t>Được delivery tới đối tượng như thế nào?</w:t>
      </w:r>
    </w:p>
    <w:p w14:paraId="14D75676" w14:textId="3B70B6B1" w:rsidR="0039754C" w:rsidRPr="00E563F8" w:rsidRDefault="0039754C" w:rsidP="00A44B9D">
      <w:pPr>
        <w:pStyle w:val="Nidungvnbn"/>
        <w:numPr>
          <w:ilvl w:val="0"/>
          <w:numId w:val="10"/>
        </w:numPr>
      </w:pPr>
      <w:r w:rsidRPr="00E563F8">
        <w:t xml:space="preserve">Được đưa tới người thực hiện thông qua google form </w:t>
      </w:r>
    </w:p>
    <w:p w14:paraId="241C9E8C" w14:textId="77777777" w:rsidR="0039754C" w:rsidRPr="0039754C" w:rsidRDefault="0039754C" w:rsidP="00DE1472">
      <w:pPr>
        <w:pStyle w:val="Nidungvnbn"/>
      </w:pPr>
      <w:r w:rsidRPr="0039754C">
        <w:t>Làm gì dựa trên kết quả bảng hỏi?</w:t>
      </w:r>
    </w:p>
    <w:p w14:paraId="78FB24BE" w14:textId="1D8EC9E4" w:rsidR="0039754C" w:rsidRPr="00E563F8" w:rsidRDefault="0039754C" w:rsidP="00A44B9D">
      <w:pPr>
        <w:pStyle w:val="Nidungvnbn"/>
        <w:numPr>
          <w:ilvl w:val="0"/>
          <w:numId w:val="10"/>
        </w:numPr>
      </w:pPr>
      <w:r w:rsidRPr="00E563F8">
        <w:t>Câu hỏi thu nhập thông tin cá nhân dùng để phân loại user và lấy thêm ngữ cảnh</w:t>
      </w:r>
    </w:p>
    <w:p w14:paraId="55BD7C97" w14:textId="4FAF5074" w:rsidR="0039754C" w:rsidRPr="00E563F8" w:rsidRDefault="0039754C" w:rsidP="00A44B9D">
      <w:pPr>
        <w:pStyle w:val="Nidungvnbn"/>
        <w:numPr>
          <w:ilvl w:val="0"/>
          <w:numId w:val="10"/>
        </w:numPr>
      </w:pPr>
      <w:r w:rsidRPr="00E563F8">
        <w:t>Câu hỏi chức năng dùng để xác định các chức năng nào nên có trong hệ thống CRM và tối ưu hoá dựa trên nhu cầu của người sử dụng để tăng hiệu quả của hệ thống.</w:t>
      </w:r>
    </w:p>
    <w:p w14:paraId="61619887" w14:textId="683A88C5" w:rsidR="0039754C" w:rsidRPr="00E563F8" w:rsidRDefault="0039754C" w:rsidP="00A44B9D">
      <w:pPr>
        <w:pStyle w:val="Nidungvnbn"/>
        <w:numPr>
          <w:ilvl w:val="0"/>
          <w:numId w:val="10"/>
        </w:numPr>
      </w:pPr>
      <w:r w:rsidRPr="00E563F8">
        <w:t>Câu hỏi phi chức năng giúp hiểu rõ hơn về nhu cầu của nhân viên sale đối với hệ thống CRM. Các câu hỏi phi chức năng có thể giúp doanh nghiệp hiểu rõ hơn về những yếu tố quan trọng đối với nhân viên sale, từ đó lựa chọn hệ thống CRM phù hợp nhất với nhu cầu của doanh nghiệp và nhân viên sale.</w:t>
      </w:r>
    </w:p>
    <w:p w14:paraId="78254D8E" w14:textId="77777777" w:rsidR="0039754C" w:rsidRPr="0039754C" w:rsidRDefault="0039754C" w:rsidP="0039754C">
      <w:pPr>
        <w:spacing w:after="120" w:line="360" w:lineRule="auto"/>
        <w:ind w:firstLine="720"/>
        <w:jc w:val="both"/>
        <w:rPr>
          <w:sz w:val="26"/>
          <w:szCs w:val="26"/>
        </w:rPr>
      </w:pPr>
    </w:p>
    <w:p w14:paraId="4A1D2A9C" w14:textId="77777777" w:rsidR="0039754C" w:rsidRDefault="0039754C" w:rsidP="0039754C"/>
    <w:p w14:paraId="5BF87D69" w14:textId="77777777" w:rsidR="0039754C" w:rsidRDefault="0039754C" w:rsidP="0039754C"/>
    <w:p w14:paraId="61B7ACB2" w14:textId="77777777" w:rsidR="0039754C" w:rsidRPr="00B10E7E" w:rsidRDefault="0039754C" w:rsidP="0039754C">
      <w:pPr>
        <w:pStyle w:val="Nidungvnbn"/>
      </w:pPr>
    </w:p>
    <w:p w14:paraId="4BD934A0" w14:textId="509B1F9A" w:rsidR="00CE5555" w:rsidRDefault="00852DB3" w:rsidP="00CE5555">
      <w:pPr>
        <w:pStyle w:val="Tiumccp1"/>
      </w:pPr>
      <w:bookmarkStart w:id="23" w:name="_Toc151069106"/>
      <w:r>
        <w:lastRenderedPageBreak/>
        <w:t>2.</w:t>
      </w:r>
      <w:r w:rsidR="00CE5555">
        <w:t xml:space="preserve">2 </w:t>
      </w:r>
      <w:r>
        <w:t>Đặt tả yêu cầu phi chức năng</w:t>
      </w:r>
      <w:bookmarkEnd w:id="23"/>
    </w:p>
    <w:p w14:paraId="557EAB32" w14:textId="77777777" w:rsidR="0039754C" w:rsidRPr="0039754C" w:rsidRDefault="0039754C" w:rsidP="00E563F8">
      <w:pPr>
        <w:spacing w:after="120" w:line="360" w:lineRule="auto"/>
        <w:ind w:firstLine="720"/>
        <w:jc w:val="both"/>
        <w:rPr>
          <w:sz w:val="26"/>
          <w:szCs w:val="26"/>
        </w:rPr>
      </w:pPr>
      <w:r w:rsidRPr="0039754C">
        <w:rPr>
          <w:b/>
          <w:bCs/>
          <w:noProof/>
          <w:sz w:val="26"/>
          <w:szCs w:val="26"/>
        </w:rPr>
        <w:t>Tính bảo mật và phân quyền cho user</w:t>
      </w:r>
      <w:r w:rsidRPr="0039754C">
        <w:rPr>
          <w:noProof/>
          <w:sz w:val="26"/>
          <w:szCs w:val="26"/>
        </w:rPr>
        <w:t>: Hệ thống yêu cầu user phải đăng nhập trước khi sử dụng. Giao diện hệ thống phụ thuộc vào tài khoản mà user đăng nhập, ví dụ: nếu user là nhân viên sales/marketing thì giao diện chỉ hiện 2 chức năng là quản lý khách hàng/lead</w:t>
      </w:r>
    </w:p>
    <w:p w14:paraId="777A8B88"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Hiệu năng cao (performance):</w:t>
      </w:r>
      <w:r w:rsidRPr="0039754C">
        <w:rPr>
          <w:noProof/>
          <w:sz w:val="26"/>
          <w:szCs w:val="26"/>
        </w:rPr>
        <w:t xml:space="preserve"> Với điều kiện kết nốt mạng ổn định, hệ thống phải có khả năng xử lý requests của ít nhất 200 users cùng 1 lúc đăng nhập và sử dụng</w:t>
      </w:r>
    </w:p>
    <w:p w14:paraId="3347CF9A" w14:textId="77777777" w:rsidR="0039754C" w:rsidRPr="0039754C" w:rsidRDefault="0039754C" w:rsidP="00E563F8">
      <w:pPr>
        <w:spacing w:after="120" w:line="360" w:lineRule="auto"/>
        <w:ind w:firstLine="720"/>
        <w:jc w:val="both"/>
        <w:rPr>
          <w:noProof/>
          <w:sz w:val="26"/>
          <w:szCs w:val="26"/>
        </w:rPr>
      </w:pPr>
      <w:r w:rsidRPr="0039754C">
        <w:rPr>
          <w:b/>
          <w:bCs/>
          <w:noProof/>
          <w:sz w:val="26"/>
          <w:szCs w:val="26"/>
        </w:rPr>
        <w:t>Khả năng mở rộng (scalability):</w:t>
      </w:r>
      <w:r w:rsidRPr="0039754C">
        <w:rPr>
          <w:noProof/>
          <w:sz w:val="26"/>
          <w:szCs w:val="26"/>
        </w:rPr>
        <w:t xml:space="preserve"> Nếu quy mô công ty và số lượng user tăng lên, hệ thống phải có khả năng mở rộng tới tối đa 500 users cùng 1 lúc đăng nhập và sử dụng</w:t>
      </w:r>
    </w:p>
    <w:p w14:paraId="64F40FB3"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tương thích với đa nền tảng (compatiablity): </w:t>
      </w:r>
      <w:r w:rsidRPr="0039754C">
        <w:rPr>
          <w:noProof/>
          <w:sz w:val="26"/>
          <w:szCs w:val="26"/>
        </w:rPr>
        <w:t>Hệ thống cho phép đăng nhập trên nhiều nền tảng hệ điều hành khác nhau như Window, Android, IOS và nhiều thiết bị như PC, Tablet, Smarthphone</w:t>
      </w:r>
    </w:p>
    <w:p w14:paraId="020B2E2F"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Khả năng bảo trì hệ thống (maintainability): </w:t>
      </w:r>
      <w:r w:rsidRPr="0039754C">
        <w:rPr>
          <w:noProof/>
          <w:sz w:val="26"/>
          <w:szCs w:val="26"/>
        </w:rPr>
        <w:t>Hệ thống phải được viết dưới dạng từng module, mỗi module là độc lập và không phụ thuộc vào nhau. Nếu user cần chức năng nào thì chỉ cần install module có chức năng ấy</w:t>
      </w:r>
    </w:p>
    <w:p w14:paraId="01F760A0" w14:textId="77777777" w:rsidR="0039754C" w:rsidRPr="0039754C" w:rsidRDefault="0039754C" w:rsidP="00E563F8">
      <w:pPr>
        <w:spacing w:after="120" w:line="360" w:lineRule="auto"/>
        <w:ind w:firstLine="720"/>
        <w:jc w:val="both"/>
        <w:rPr>
          <w:b/>
          <w:bCs/>
          <w:noProof/>
          <w:sz w:val="26"/>
          <w:szCs w:val="26"/>
        </w:rPr>
      </w:pPr>
      <w:r w:rsidRPr="0039754C">
        <w:rPr>
          <w:b/>
          <w:bCs/>
          <w:noProof/>
          <w:sz w:val="26"/>
          <w:szCs w:val="26"/>
        </w:rPr>
        <w:t xml:space="preserve">Tính sẵn dùng (availability): </w:t>
      </w:r>
      <w:r w:rsidRPr="0039754C">
        <w:rPr>
          <w:noProof/>
          <w:sz w:val="26"/>
          <w:szCs w:val="26"/>
        </w:rPr>
        <w:t>Hệ thống phải hoạt động 24/7 với tính khả dụng tối thiểu (minium availability) là 95%. Thời gian downtime hằng tuần không quá 5 tiếng</w:t>
      </w:r>
    </w:p>
    <w:p w14:paraId="6A183055" w14:textId="77777777" w:rsidR="0039754C" w:rsidRDefault="0039754C" w:rsidP="0039754C">
      <w:pPr>
        <w:pStyle w:val="Nidungvnbn"/>
      </w:pPr>
    </w:p>
    <w:p w14:paraId="1D066F7B" w14:textId="77777777" w:rsidR="00C42D80" w:rsidRDefault="00852DB3" w:rsidP="0039754C">
      <w:pPr>
        <w:pStyle w:val="Tiumccp1"/>
      </w:pPr>
      <w:bookmarkStart w:id="24" w:name="_Toc151069107"/>
      <w:r w:rsidRPr="00852DB3">
        <w:t>2.3 Lược đồ chức năng (Use-case diagram)</w:t>
      </w:r>
      <w:bookmarkEnd w:id="24"/>
    </w:p>
    <w:p w14:paraId="606050FD" w14:textId="0380C9E6" w:rsidR="00C42D80" w:rsidRDefault="00C42D80" w:rsidP="00C42D80">
      <w:pPr>
        <w:pStyle w:val="Tiumccp2"/>
      </w:pPr>
      <w:bookmarkStart w:id="25" w:name="_Toc151069108"/>
      <w:r>
        <w:t>2.3.1 Lược đồ Use-case tổng quát</w:t>
      </w:r>
      <w:bookmarkEnd w:id="25"/>
    </w:p>
    <w:p w14:paraId="238C032F" w14:textId="77777777" w:rsidR="00463C29" w:rsidRDefault="00C42D80" w:rsidP="00463C29">
      <w:pPr>
        <w:pStyle w:val="Caption"/>
        <w:keepNext/>
      </w:pPr>
      <w:r>
        <w:rPr>
          <w:noProof/>
        </w:rPr>
        <w:lastRenderedPageBreak/>
        <w:drawing>
          <wp:inline distT="0" distB="0" distL="0" distR="0" wp14:anchorId="377EC834" wp14:editId="49AEB2CF">
            <wp:extent cx="5791835" cy="3462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3462655"/>
                    </a:xfrm>
                    <a:prstGeom prst="rect">
                      <a:avLst/>
                    </a:prstGeom>
                  </pic:spPr>
                </pic:pic>
              </a:graphicData>
            </a:graphic>
          </wp:inline>
        </w:drawing>
      </w:r>
    </w:p>
    <w:p w14:paraId="4D62E3B6" w14:textId="4F7CBAE7" w:rsidR="00463C29" w:rsidRDefault="00463C29" w:rsidP="00463C29">
      <w:pPr>
        <w:pStyle w:val="Caption"/>
      </w:pPr>
      <w:bookmarkStart w:id="26" w:name="_Toc151069074"/>
      <w:r>
        <w:t xml:space="preserve">Hình </w:t>
      </w:r>
      <w:r w:rsidR="00FD06DB">
        <w:fldChar w:fldCharType="begin"/>
      </w:r>
      <w:r w:rsidR="00FD06DB">
        <w:instrText xml:space="preserve"> SEQ Hình \* ARABIC </w:instrText>
      </w:r>
      <w:r w:rsidR="00FD06DB">
        <w:fldChar w:fldCharType="separate"/>
      </w:r>
      <w:r w:rsidR="00D869C5">
        <w:rPr>
          <w:noProof/>
        </w:rPr>
        <w:t>2</w:t>
      </w:r>
      <w:r w:rsidR="00FD06DB">
        <w:rPr>
          <w:noProof/>
        </w:rPr>
        <w:fldChar w:fldCharType="end"/>
      </w:r>
      <w:r>
        <w:t>.2 Lược đồ Usecase tổng quát</w:t>
      </w:r>
      <w:bookmarkEnd w:id="26"/>
    </w:p>
    <w:p w14:paraId="6FC605C8" w14:textId="61AC2172" w:rsidR="000D392C" w:rsidRDefault="00463C29" w:rsidP="00463C29">
      <w:pPr>
        <w:pStyle w:val="Caption"/>
        <w:keepNext/>
      </w:pPr>
      <w:r>
        <w:t xml:space="preserve"> </w:t>
      </w:r>
    </w:p>
    <w:p w14:paraId="35A7F9FA" w14:textId="4C6EBE7A" w:rsidR="00C42D80" w:rsidRDefault="000D392C" w:rsidP="000D392C">
      <w:pPr>
        <w:pStyle w:val="Tiumccp2"/>
      </w:pPr>
      <w:bookmarkStart w:id="27" w:name="_Toc151069109"/>
      <w:r>
        <w:t xml:space="preserve">2.3.2 </w:t>
      </w:r>
      <w:r w:rsidR="00C42D80">
        <w:t>Lược đồ Use-case từng chức năng và bảng đặc tả Use-case</w:t>
      </w:r>
      <w:bookmarkEnd w:id="27"/>
    </w:p>
    <w:p w14:paraId="6A56E2F9" w14:textId="01BC1334" w:rsidR="00C42D80" w:rsidRPr="008E0B66" w:rsidRDefault="008E0B66" w:rsidP="008E0B66">
      <w:pPr>
        <w:pStyle w:val="Tiumccp3"/>
      </w:pPr>
      <w:bookmarkStart w:id="28" w:name="_Toc151069110"/>
      <w:r>
        <w:t>2.3.2.1 Use-case Quản lý thông tin khách hàng</w:t>
      </w:r>
      <w:bookmarkEnd w:id="28"/>
    </w:p>
    <w:p w14:paraId="632DDCAE" w14:textId="77777777" w:rsidR="00463C29" w:rsidRDefault="00C42D80" w:rsidP="00463C29">
      <w:pPr>
        <w:pStyle w:val="Caption"/>
        <w:keepNext/>
      </w:pPr>
      <w:r>
        <w:rPr>
          <w:b/>
          <w:noProof/>
        </w:rPr>
        <w:lastRenderedPageBreak/>
        <w:drawing>
          <wp:inline distT="0" distB="0" distL="0" distR="0" wp14:anchorId="47C63AD6" wp14:editId="2EFB1779">
            <wp:extent cx="5791835" cy="2828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2828925"/>
                    </a:xfrm>
                    <a:prstGeom prst="rect">
                      <a:avLst/>
                    </a:prstGeom>
                    <a:noFill/>
                    <a:ln>
                      <a:noFill/>
                    </a:ln>
                  </pic:spPr>
                </pic:pic>
              </a:graphicData>
            </a:graphic>
          </wp:inline>
        </w:drawing>
      </w:r>
    </w:p>
    <w:p w14:paraId="501B55F8" w14:textId="405D5EB6" w:rsidR="000D392C" w:rsidRDefault="00463C29" w:rsidP="00463C29">
      <w:pPr>
        <w:pStyle w:val="Caption"/>
      </w:pPr>
      <w:bookmarkStart w:id="29" w:name="_Toc151069075"/>
      <w:r>
        <w:t>Hình 2.</w:t>
      </w:r>
      <w:r w:rsidR="00FD06DB">
        <w:fldChar w:fldCharType="begin"/>
      </w:r>
      <w:r w:rsidR="00FD06DB">
        <w:instrText xml:space="preserve"> SEQ Hình \* ARABIC </w:instrText>
      </w:r>
      <w:r w:rsidR="00FD06DB">
        <w:fldChar w:fldCharType="separate"/>
      </w:r>
      <w:r w:rsidR="00D869C5">
        <w:rPr>
          <w:noProof/>
        </w:rPr>
        <w:t>3</w:t>
      </w:r>
      <w:r w:rsidR="00FD06DB">
        <w:rPr>
          <w:noProof/>
        </w:rPr>
        <w:fldChar w:fldCharType="end"/>
      </w:r>
      <w:r>
        <w:t xml:space="preserve"> Lược đồ Usecase Quản lý thông tin khách hàng</w:t>
      </w:r>
      <w:bookmarkEnd w:id="29"/>
    </w:p>
    <w:p w14:paraId="303D022B" w14:textId="3B37AAFE" w:rsidR="00C42D80" w:rsidRPr="00857BC5" w:rsidRDefault="00C42D80" w:rsidP="000D392C">
      <w:pPr>
        <w:pStyle w:val="Caption"/>
        <w:jc w:val="left"/>
      </w:pPr>
    </w:p>
    <w:p w14:paraId="37192C3D"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25"/>
        <w:gridCol w:w="3078"/>
      </w:tblGrid>
      <w:tr w:rsidR="00C42D80" w14:paraId="19E6BC2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BC2EA0A"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95F37" w14:textId="77777777" w:rsidR="00C42D80" w:rsidRDefault="00C42D80" w:rsidP="00E563F8">
            <w:pPr>
              <w:pStyle w:val="Bngbiu-nidung"/>
            </w:pPr>
            <w:r>
              <w:t>UC - 1</w:t>
            </w:r>
          </w:p>
        </w:tc>
      </w:tr>
      <w:tr w:rsidR="00C42D80" w14:paraId="2F5FBBE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CD6269"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5371A" w14:textId="77777777" w:rsidR="00C42D80" w:rsidRDefault="00C42D80" w:rsidP="00E563F8">
            <w:pPr>
              <w:pStyle w:val="Bngbiu-nidung"/>
            </w:pPr>
            <w:r>
              <w:t>Quản lý thông tin khách hàng</w:t>
            </w:r>
          </w:p>
        </w:tc>
      </w:tr>
      <w:tr w:rsidR="00C42D80" w14:paraId="4B4ECB7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B9915A"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809CECA" w14:textId="77777777" w:rsidR="00C42D80" w:rsidRDefault="00C42D80" w:rsidP="00E563F8">
            <w:pPr>
              <w:pStyle w:val="Bngbiu-nidung"/>
            </w:pPr>
            <w:r>
              <w:t>Chọn chức năng “Quản lý thông tin khách hàng”</w:t>
            </w:r>
          </w:p>
        </w:tc>
      </w:tr>
      <w:tr w:rsidR="00C42D80" w14:paraId="1B3D0CC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E1456A"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30C687" w14:textId="77777777" w:rsidR="00C42D80" w:rsidRDefault="00C42D80" w:rsidP="00E563F8">
            <w:pPr>
              <w:pStyle w:val="Bngbiu-nidung"/>
            </w:pPr>
            <w:r>
              <w:t>Trưởng phòng ban hoặc nhân viên phòng ban sales/marketing chọn chức năng ”Quản lý thông tin khách hàng”</w:t>
            </w:r>
          </w:p>
        </w:tc>
      </w:tr>
      <w:tr w:rsidR="00C42D80" w14:paraId="343E3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1FD8B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0C943E3"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53D04B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17BA3E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F4C17E2" w14:textId="77777777" w:rsidR="00C42D80" w:rsidRDefault="00C42D80" w:rsidP="00E563F8">
            <w:pPr>
              <w:pStyle w:val="Bngbiu-nidung"/>
            </w:pPr>
            <w:r>
              <w:t>Trưởng phòng ban hoặc nhân viên phòng ban sales/marketing</w:t>
            </w:r>
          </w:p>
        </w:tc>
      </w:tr>
      <w:tr w:rsidR="00C42D80" w14:paraId="4D2A5B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EA51C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850C1DE"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2488E85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FE47D"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BD91A3" w14:textId="77777777" w:rsidR="00C42D80" w:rsidRDefault="00C42D80" w:rsidP="00E563F8">
            <w:pPr>
              <w:pStyle w:val="Bngbiu-nidung"/>
            </w:pPr>
            <w:r>
              <w:t>Người dùng đăng nhập thành công vào hệ thống</w:t>
            </w:r>
          </w:p>
        </w:tc>
      </w:tr>
      <w:tr w:rsidR="00C42D80" w14:paraId="5D11F290"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34722E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13FAEC"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88E103E" w14:textId="77777777" w:rsidR="00C42D80" w:rsidRDefault="00C42D80" w:rsidP="00E563F8">
            <w:pPr>
              <w:pStyle w:val="Bngbiu-nidung"/>
            </w:pPr>
            <w:r>
              <w:t>System</w:t>
            </w:r>
          </w:p>
        </w:tc>
      </w:tr>
      <w:tr w:rsidR="00C42D80" w14:paraId="10D9B5E2"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936890"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61F2584" w14:textId="77777777" w:rsidR="00C42D80" w:rsidRDefault="00C42D80" w:rsidP="00E563F8">
            <w:pPr>
              <w:pStyle w:val="Bngbiu-nidung"/>
            </w:pPr>
            <w:r>
              <w:t>1. Trưởng phòng ban hoặc nhân viên phòng ban sales/marketing chọn chức năng ”Quản lý thông tin khách hàng”</w:t>
            </w:r>
          </w:p>
          <w:p w14:paraId="23EF248D" w14:textId="77777777" w:rsidR="00C42D80" w:rsidRDefault="00C42D80" w:rsidP="00E563F8">
            <w:pPr>
              <w:pStyle w:val="Bngbiu-nidung"/>
            </w:pPr>
            <w:r>
              <w:t>2. Trưởng phòng ban hoặc nhân viên phòng ban sales/marketing chọn chức năng cần thi hành (thêm thông tin khách hàng, sửa thông tin khách hàng, xóa thông tin khách hàng, xem thông tin chi tiết của khách hàng, tìm kiếm thông tin khách hàng, xuất danh sách khách hàng)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85A08C5" w14:textId="77777777" w:rsidR="00C42D80" w:rsidRDefault="00C42D80" w:rsidP="00E563F8">
            <w:pPr>
              <w:pStyle w:val="Bngbiu-nidung"/>
              <w:rPr>
                <w:rFonts w:eastAsiaTheme="minorHAnsi"/>
              </w:rPr>
            </w:pPr>
            <w:r>
              <w:t>1.1 Hệ thống hiển thị giao diện thông tin các khách hàng</w:t>
            </w:r>
          </w:p>
          <w:p w14:paraId="210F355A" w14:textId="77777777" w:rsidR="00C42D80" w:rsidRDefault="00C42D80" w:rsidP="00E563F8">
            <w:pPr>
              <w:pStyle w:val="Bngbiu-nidung"/>
            </w:pPr>
          </w:p>
          <w:p w14:paraId="5F7E719E"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189A17A2" w14:textId="77777777" w:rsidTr="00C42D80">
        <w:trPr>
          <w:trHeight w:val="1393"/>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235FC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671DB2AD" w14:textId="77777777" w:rsidR="00C42D80" w:rsidRDefault="00C42D80" w:rsidP="00E563F8">
            <w:pPr>
              <w:pStyle w:val="Bngbiu-nidung"/>
            </w:pPr>
            <w:r>
              <w:t>1.1.1 Hệ thống xảy ra lỗi trong quá trình xử lý dữ liệu, hiển thị thông báo lỗi</w:t>
            </w:r>
          </w:p>
          <w:p w14:paraId="795C73D5" w14:textId="77777777" w:rsidR="00C42D80" w:rsidRDefault="00C42D80" w:rsidP="00E563F8">
            <w:pPr>
              <w:pStyle w:val="Bngbiu-nidung"/>
            </w:pPr>
            <w:r>
              <w:t>2.1 Lỗi nhập liệu – Nếu thông tin nhập vào không hơp lệ, hệ thống báo lỗi và yêu cầu nhập lại</w:t>
            </w:r>
          </w:p>
          <w:p w14:paraId="6AD49C2D" w14:textId="77777777" w:rsidR="00C42D80" w:rsidRDefault="00C42D80" w:rsidP="00E563F8">
            <w:pPr>
              <w:pStyle w:val="Bngbiu-nidung"/>
            </w:pPr>
            <w:r>
              <w:lastRenderedPageBreak/>
              <w:t>2.2 Khi người dùng chọn chức năng Tìm kiếm thông tin khách hàng, hoặc xem chi tiết, nếu khách hàng không tồn tại, hệ thống báo lỗi</w:t>
            </w:r>
          </w:p>
          <w:p w14:paraId="79785677" w14:textId="77777777" w:rsidR="00C42D80" w:rsidRDefault="00C42D80" w:rsidP="00610A32">
            <w:pPr>
              <w:pStyle w:val="Bngbiu-nidung"/>
              <w:keepNext/>
            </w:pPr>
            <w:r>
              <w:t>Khi người dùng chọn chức năng Tìm kiếm thông tin khách hàng, hoặc xem chi tiết, nếu khách hàng không tồn tại, hệ thống báo lỗi</w:t>
            </w:r>
          </w:p>
        </w:tc>
      </w:tr>
    </w:tbl>
    <w:p w14:paraId="2960671C" w14:textId="61B37CC0" w:rsidR="00610A32" w:rsidRDefault="00610A32">
      <w:pPr>
        <w:pStyle w:val="Caption"/>
      </w:pPr>
      <w:bookmarkStart w:id="30" w:name="_Toc151069049"/>
      <w:r>
        <w:lastRenderedPageBreak/>
        <w:t>Bảng 2.</w:t>
      </w:r>
      <w:r w:rsidR="00FD06DB">
        <w:fldChar w:fldCharType="begin"/>
      </w:r>
      <w:r w:rsidR="00FD06DB">
        <w:instrText xml:space="preserve"> SEQ Bảng \* ARABIC </w:instrText>
      </w:r>
      <w:r w:rsidR="00FD06DB">
        <w:fldChar w:fldCharType="separate"/>
      </w:r>
      <w:r w:rsidR="00532D4C">
        <w:rPr>
          <w:noProof/>
        </w:rPr>
        <w:t>3</w:t>
      </w:r>
      <w:r w:rsidR="00FD06DB">
        <w:rPr>
          <w:noProof/>
        </w:rPr>
        <w:fldChar w:fldCharType="end"/>
      </w:r>
      <w:r>
        <w:t xml:space="preserve"> Mô tả Usecase Quản lý thông tin khách hàng</w:t>
      </w:r>
      <w:bookmarkEnd w:id="30"/>
    </w:p>
    <w:p w14:paraId="3A637739" w14:textId="73BD86CF" w:rsidR="008E0B66" w:rsidRPr="008E0B66" w:rsidRDefault="008E0B66" w:rsidP="008E0B66">
      <w:pPr>
        <w:pStyle w:val="Tiumccp3"/>
      </w:pPr>
      <w:bookmarkStart w:id="31" w:name="_Toc151069111"/>
      <w:r>
        <w:t>2.3.2.2 Use-case Quản lý Sales team</w:t>
      </w:r>
      <w:bookmarkEnd w:id="31"/>
    </w:p>
    <w:p w14:paraId="6909B747" w14:textId="77777777" w:rsidR="00610A32" w:rsidRDefault="00C42D80" w:rsidP="00610A32">
      <w:pPr>
        <w:pStyle w:val="Caption"/>
        <w:keepNext/>
      </w:pPr>
      <w:r>
        <w:rPr>
          <w:noProof/>
        </w:rPr>
        <w:drawing>
          <wp:inline distT="0" distB="0" distL="0" distR="0" wp14:anchorId="60BF05E8" wp14:editId="41022743">
            <wp:extent cx="5791835" cy="2587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2587689"/>
                    </a:xfrm>
                    <a:prstGeom prst="rect">
                      <a:avLst/>
                    </a:prstGeom>
                    <a:noFill/>
                    <a:ln>
                      <a:noFill/>
                    </a:ln>
                  </pic:spPr>
                </pic:pic>
              </a:graphicData>
            </a:graphic>
          </wp:inline>
        </w:drawing>
      </w:r>
    </w:p>
    <w:p w14:paraId="48F0487A" w14:textId="0923933B" w:rsidR="00C42D80" w:rsidRDefault="00610A32" w:rsidP="00610A32">
      <w:pPr>
        <w:pStyle w:val="Caption"/>
      </w:pPr>
      <w:bookmarkStart w:id="32" w:name="_Toc151069076"/>
      <w:r>
        <w:t>Hình 2</w:t>
      </w:r>
      <w:r w:rsidR="009E665A">
        <w:t>.</w:t>
      </w:r>
      <w:r w:rsidR="00FD06DB">
        <w:fldChar w:fldCharType="begin"/>
      </w:r>
      <w:r w:rsidR="00FD06DB">
        <w:instrText xml:space="preserve"> SEQ Hình \* ARABIC </w:instrText>
      </w:r>
      <w:r w:rsidR="00FD06DB">
        <w:fldChar w:fldCharType="separate"/>
      </w:r>
      <w:r w:rsidR="00D869C5">
        <w:rPr>
          <w:noProof/>
        </w:rPr>
        <w:t>4</w:t>
      </w:r>
      <w:r w:rsidR="00FD06DB">
        <w:rPr>
          <w:noProof/>
        </w:rPr>
        <w:fldChar w:fldCharType="end"/>
      </w:r>
      <w:r>
        <w:t xml:space="preserve"> Lược đồ Usecase Quản lý Sales team</w:t>
      </w:r>
      <w:bookmarkEnd w:id="32"/>
    </w:p>
    <w:p w14:paraId="52CD5CB0" w14:textId="77777777" w:rsidR="008E0B66" w:rsidRPr="008E0B66" w:rsidRDefault="008E0B66" w:rsidP="008E0B66"/>
    <w:p w14:paraId="4F959A5C"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3"/>
        <w:gridCol w:w="3090"/>
      </w:tblGrid>
      <w:tr w:rsidR="00C42D80" w14:paraId="4E46E52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4F96D6"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5A5A4C" w14:textId="77777777" w:rsidR="00C42D80" w:rsidRPr="00E563F8" w:rsidRDefault="00C42D80" w:rsidP="00E563F8">
            <w:pPr>
              <w:pStyle w:val="Bngbiu-nidung"/>
            </w:pPr>
            <w:r w:rsidRPr="00E563F8">
              <w:t>UC - 2</w:t>
            </w:r>
          </w:p>
        </w:tc>
      </w:tr>
      <w:tr w:rsidR="00C42D80" w14:paraId="4493D51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0D3122C" w14:textId="77777777" w:rsidR="00C42D80" w:rsidRPr="00E563F8" w:rsidRDefault="00C42D80" w:rsidP="00E563F8">
            <w:pPr>
              <w:pStyle w:val="Bngbiu-nidung"/>
              <w:rPr>
                <w:b/>
              </w:rPr>
            </w:pPr>
            <w:r w:rsidRPr="00E563F8">
              <w:rPr>
                <w:b/>
              </w:rPr>
              <w:lastRenderedPageBreak/>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6CCA26" w14:textId="77777777" w:rsidR="00C42D80" w:rsidRPr="00E563F8" w:rsidRDefault="00C42D80" w:rsidP="00E563F8">
            <w:pPr>
              <w:pStyle w:val="Bngbiu-nidung"/>
            </w:pPr>
            <w:r w:rsidRPr="00E563F8">
              <w:t>Quản lý sales team</w:t>
            </w:r>
          </w:p>
        </w:tc>
      </w:tr>
      <w:tr w:rsidR="00C42D80" w14:paraId="1FF2056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61CF07"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150484A" w14:textId="77777777" w:rsidR="00C42D80" w:rsidRPr="00E563F8" w:rsidRDefault="00C42D80" w:rsidP="00E563F8">
            <w:pPr>
              <w:pStyle w:val="Bngbiu-nidung"/>
            </w:pPr>
            <w:r w:rsidRPr="00E563F8">
              <w:t>Chọn chức năng “Quản lý sales team”</w:t>
            </w:r>
          </w:p>
        </w:tc>
      </w:tr>
      <w:tr w:rsidR="00C42D80" w14:paraId="52CA6AE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C5A43F"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3AD357" w14:textId="77777777" w:rsidR="00C42D80" w:rsidRPr="00E563F8" w:rsidRDefault="00C42D80" w:rsidP="00E563F8">
            <w:pPr>
              <w:pStyle w:val="Bngbiu-nidung"/>
            </w:pPr>
            <w:r w:rsidRPr="00E563F8">
              <w:t>Trưởng phòng ban hoặc nhân viên phòng ban sales/marketing chọn chức năng ”Quản lý sales team”</w:t>
            </w:r>
          </w:p>
        </w:tc>
      </w:tr>
      <w:tr w:rsidR="00C42D80" w14:paraId="37C11A7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73DF88"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53466B" w14:textId="77777777" w:rsidR="00C42D80" w:rsidRPr="00E563F8" w:rsidRDefault="00C42D80" w:rsidP="00E563F8">
            <w:pPr>
              <w:pStyle w:val="Bngbiu-nidung"/>
            </w:pPr>
            <w:r w:rsidRPr="00E563F8">
              <w:t>Trưởng phòng ban hoặc nhân viên phòng ban sales/marketing sử dụng tài khoản được cấp để đăng nhập vào hệ thống</w:t>
            </w:r>
          </w:p>
        </w:tc>
      </w:tr>
      <w:tr w:rsidR="00C42D80" w14:paraId="2E312C5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21056D"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D9D0EF" w14:textId="77777777" w:rsidR="00C42D80" w:rsidRPr="00E563F8" w:rsidRDefault="00C42D80" w:rsidP="00E563F8">
            <w:pPr>
              <w:pStyle w:val="Bngbiu-nidung"/>
            </w:pPr>
            <w:r w:rsidRPr="00E563F8">
              <w:t>Trưởng phòng ban hoặc nhân viên phòng ban sales/marketing</w:t>
            </w:r>
          </w:p>
        </w:tc>
      </w:tr>
      <w:tr w:rsidR="00C42D80" w14:paraId="0F265A3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7F562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181D3C" w14:textId="77777777" w:rsidR="00C42D80" w:rsidRPr="00E563F8" w:rsidRDefault="00C42D80" w:rsidP="00E563F8">
            <w:pPr>
              <w:pStyle w:val="Bngbiu-nidung"/>
            </w:pPr>
            <w:r w:rsidRPr="00E563F8">
              <w:t>Tài khoản được tạo sẵn, được phân quyền cấp quản lý hoặc nhân viên và được kết nối internet khi thực hiện đăng nhập</w:t>
            </w:r>
          </w:p>
        </w:tc>
      </w:tr>
      <w:tr w:rsidR="00C42D80" w14:paraId="4C22855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5EEA02"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D443142" w14:textId="77777777" w:rsidR="00C42D80" w:rsidRPr="00E563F8" w:rsidRDefault="00C42D80" w:rsidP="00E563F8">
            <w:pPr>
              <w:pStyle w:val="Bngbiu-nidung"/>
            </w:pPr>
            <w:r w:rsidRPr="00E563F8">
              <w:t>Người dùng đăng nhập thành công vào hệ thống</w:t>
            </w:r>
          </w:p>
        </w:tc>
      </w:tr>
      <w:tr w:rsidR="00C42D80" w14:paraId="25245064"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626F09" w14:textId="77777777" w:rsidR="00C42D80" w:rsidRPr="00E563F8" w:rsidRDefault="00C42D80" w:rsidP="00E563F8">
            <w:pPr>
              <w:pStyle w:val="Bngbiu-nidung"/>
              <w:rPr>
                <w:b/>
              </w:rPr>
            </w:pPr>
            <w:r w:rsidRPr="00E563F8">
              <w:rPr>
                <w:b/>
              </w:rPr>
              <w:lastRenderedPageBreak/>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4AA5F4" w14:textId="77777777" w:rsidR="00C42D80" w:rsidRPr="00E563F8" w:rsidRDefault="00C42D80" w:rsidP="00E563F8">
            <w:pPr>
              <w:pStyle w:val="Bngbiu-nidung"/>
            </w:pPr>
            <w:r w:rsidRPr="00E563F8">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4CD5AE2" w14:textId="77777777" w:rsidR="00C42D80" w:rsidRPr="00E563F8" w:rsidRDefault="00C42D80" w:rsidP="00E563F8">
            <w:pPr>
              <w:pStyle w:val="Bngbiu-nidung"/>
            </w:pPr>
            <w:r w:rsidRPr="00E563F8">
              <w:t>System</w:t>
            </w:r>
          </w:p>
        </w:tc>
      </w:tr>
      <w:tr w:rsidR="00C42D80" w14:paraId="383CE666"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2CE05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DA69B61" w14:textId="77777777" w:rsidR="00C42D80" w:rsidRPr="00E563F8" w:rsidRDefault="00C42D80" w:rsidP="00E563F8">
            <w:pPr>
              <w:pStyle w:val="Bngbiu-nidung"/>
            </w:pPr>
            <w:r w:rsidRPr="00E563F8">
              <w:t>1. Trưởng phòng ban hoặc nhân viên phòng ban sales/marketing chọn chức năng ”Quản lý sales team”</w:t>
            </w:r>
          </w:p>
          <w:p w14:paraId="3BA3C02A" w14:textId="77777777" w:rsidR="00C42D80" w:rsidRPr="00E563F8" w:rsidRDefault="00C42D80" w:rsidP="00E563F8">
            <w:pPr>
              <w:pStyle w:val="Bngbiu-nidung"/>
            </w:pPr>
            <w:r w:rsidRPr="00E563F8">
              <w:t>2. Trưởng phòng ban hoặc nhân viên phòng ban sales/marketing chọn chức năng cần thi hành (quản lý thành viên trong team đó như gán pipeline cho team, tạo, cập nhật thông tin, xóa, xếp hạng và đánh giá hiệu suất, phân công nhiệm vụ của thành viên trong team)</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0FE2A1" w14:textId="77777777" w:rsidR="00C42D80" w:rsidRPr="00E563F8" w:rsidRDefault="00C42D80" w:rsidP="00E563F8">
            <w:pPr>
              <w:pStyle w:val="Bngbiu-nidung"/>
              <w:rPr>
                <w:rFonts w:eastAsiaTheme="minorHAnsi"/>
              </w:rPr>
            </w:pPr>
            <w:r w:rsidRPr="00E563F8">
              <w:t>1.1 Hệ thống hiển thị giao diện quản lý các sales team</w:t>
            </w:r>
          </w:p>
          <w:p w14:paraId="4075E606" w14:textId="77777777" w:rsidR="00C42D80" w:rsidRPr="00E563F8" w:rsidRDefault="00C42D80" w:rsidP="00E563F8">
            <w:pPr>
              <w:pStyle w:val="Bngbiu-nidung"/>
            </w:pPr>
          </w:p>
          <w:p w14:paraId="06063C1D" w14:textId="77777777" w:rsidR="00C42D80" w:rsidRPr="00E563F8" w:rsidRDefault="00C42D80" w:rsidP="00E563F8">
            <w:pPr>
              <w:pStyle w:val="Bngbiu-nidung"/>
            </w:pPr>
            <w:r w:rsidRPr="00E563F8">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476B64F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5FA3EF"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5720C93C" w14:textId="77777777" w:rsidR="00C42D80" w:rsidRPr="00E563F8" w:rsidRDefault="00C42D80" w:rsidP="00E563F8">
            <w:pPr>
              <w:pStyle w:val="Bngbiu-nidung"/>
            </w:pPr>
            <w:r w:rsidRPr="00E563F8">
              <w:t>1.1.1 Hệ thống xảy ra lỗi trong quá trình xử lý dữ liệu, hiển thị thông báo lỗi</w:t>
            </w:r>
          </w:p>
          <w:p w14:paraId="1FD4F298" w14:textId="77777777" w:rsidR="00C42D80" w:rsidRPr="00E563F8" w:rsidRDefault="00C42D80" w:rsidP="00610A32">
            <w:pPr>
              <w:pStyle w:val="Bngbiu-nidung"/>
              <w:keepNext/>
            </w:pPr>
            <w:r w:rsidRPr="00E563F8">
              <w:t>2.1 Khi người dùng chọn chức năng Tìm kiếm thông tin thành viên team, nếu thành viên không tồn tại, hệ thống báo lỗi</w:t>
            </w:r>
          </w:p>
        </w:tc>
      </w:tr>
    </w:tbl>
    <w:p w14:paraId="2E624289" w14:textId="28B8F064" w:rsidR="00610A32" w:rsidRDefault="00610A32" w:rsidP="00610A32">
      <w:pPr>
        <w:pStyle w:val="Caption"/>
      </w:pPr>
      <w:bookmarkStart w:id="33" w:name="_Toc151069050"/>
      <w:r>
        <w:t>Bảng 2</w:t>
      </w:r>
      <w:r w:rsidR="009E665A">
        <w:t>.</w:t>
      </w:r>
      <w:r w:rsidR="00FD06DB">
        <w:fldChar w:fldCharType="begin"/>
      </w:r>
      <w:r w:rsidR="00FD06DB">
        <w:instrText xml:space="preserve"> SEQ Bảng \* ARABIC </w:instrText>
      </w:r>
      <w:r w:rsidR="00FD06DB">
        <w:fldChar w:fldCharType="separate"/>
      </w:r>
      <w:r w:rsidR="00532D4C">
        <w:rPr>
          <w:noProof/>
        </w:rPr>
        <w:t>4</w:t>
      </w:r>
      <w:r w:rsidR="00FD06DB">
        <w:rPr>
          <w:noProof/>
        </w:rPr>
        <w:fldChar w:fldCharType="end"/>
      </w:r>
      <w:r>
        <w:t xml:space="preserve"> Mô tả Usecase Quản lý Sales team</w:t>
      </w:r>
      <w:bookmarkEnd w:id="33"/>
    </w:p>
    <w:p w14:paraId="7E0E51D1" w14:textId="34843F92" w:rsidR="00C42D80" w:rsidRDefault="00C42D80" w:rsidP="00610A32">
      <w:pPr>
        <w:pStyle w:val="Caption"/>
      </w:pPr>
    </w:p>
    <w:p w14:paraId="634FC799" w14:textId="0C64F515" w:rsidR="008E0B66" w:rsidRPr="008E0B66" w:rsidRDefault="008E0B66" w:rsidP="008E0B66">
      <w:pPr>
        <w:pStyle w:val="Tiumccp3"/>
      </w:pPr>
      <w:bookmarkStart w:id="34" w:name="_Toc151069112"/>
      <w:r>
        <w:t>2.3.2.3 Use-case Quản lý Stage</w:t>
      </w:r>
      <w:bookmarkEnd w:id="34"/>
    </w:p>
    <w:p w14:paraId="7CC52F07" w14:textId="77777777" w:rsidR="00610A32" w:rsidRDefault="008E0B66" w:rsidP="00610A32">
      <w:pPr>
        <w:pStyle w:val="Caption"/>
        <w:keepNext/>
      </w:pPr>
      <w:r>
        <w:rPr>
          <w:noProof/>
        </w:rPr>
        <w:drawing>
          <wp:inline distT="0" distB="0" distL="0" distR="0" wp14:anchorId="30E1E83B" wp14:editId="4592EE69">
            <wp:extent cx="5791835" cy="2769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275EC99" w14:textId="6B02F6BC" w:rsidR="008E0B66" w:rsidRDefault="00610A32" w:rsidP="00610A32">
      <w:pPr>
        <w:pStyle w:val="Caption"/>
      </w:pPr>
      <w:bookmarkStart w:id="35" w:name="_Toc151069077"/>
      <w:r>
        <w:t>Hình 2</w:t>
      </w:r>
      <w:r w:rsidR="009E665A">
        <w:t>.</w:t>
      </w:r>
      <w:r w:rsidR="00FD06DB">
        <w:fldChar w:fldCharType="begin"/>
      </w:r>
      <w:r w:rsidR="00FD06DB">
        <w:instrText xml:space="preserve"> SEQ Hình \* ARABIC </w:instrText>
      </w:r>
      <w:r w:rsidR="00FD06DB">
        <w:fldChar w:fldCharType="separate"/>
      </w:r>
      <w:r w:rsidR="00D869C5">
        <w:rPr>
          <w:noProof/>
        </w:rPr>
        <w:t>5</w:t>
      </w:r>
      <w:r w:rsidR="00FD06DB">
        <w:rPr>
          <w:noProof/>
        </w:rPr>
        <w:fldChar w:fldCharType="end"/>
      </w:r>
      <w:r>
        <w:t xml:space="preserve"> Lược đồ Usecase Quản lý Stage</w:t>
      </w:r>
      <w:bookmarkEnd w:id="35"/>
    </w:p>
    <w:p w14:paraId="7F39CE72"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3"/>
        <w:gridCol w:w="3090"/>
      </w:tblGrid>
      <w:tr w:rsidR="00C42D80" w14:paraId="5705018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7B1E91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F47228B" w14:textId="77777777" w:rsidR="00C42D80" w:rsidRDefault="00C42D80" w:rsidP="00E563F8">
            <w:pPr>
              <w:pStyle w:val="Bngbiu-nidung"/>
            </w:pPr>
            <w:r>
              <w:t>UC - 3</w:t>
            </w:r>
          </w:p>
        </w:tc>
      </w:tr>
      <w:tr w:rsidR="00C42D80" w14:paraId="328B12FB"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61808AE"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11F25A" w14:textId="77777777" w:rsidR="00C42D80" w:rsidRDefault="00C42D80" w:rsidP="00E563F8">
            <w:pPr>
              <w:pStyle w:val="Bngbiu-nidung"/>
            </w:pPr>
            <w:r>
              <w:t>Quản lý stage</w:t>
            </w:r>
          </w:p>
        </w:tc>
      </w:tr>
      <w:tr w:rsidR="00C42D80" w14:paraId="64FD0A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C63E81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CADFEB" w14:textId="77777777" w:rsidR="00C42D80" w:rsidRDefault="00C42D80" w:rsidP="00E563F8">
            <w:pPr>
              <w:pStyle w:val="Bngbiu-nidung"/>
            </w:pPr>
            <w:r>
              <w:t>Chọn chức năng “Quản lý stage”</w:t>
            </w:r>
          </w:p>
        </w:tc>
      </w:tr>
      <w:tr w:rsidR="00C42D80" w14:paraId="21C047B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A9B9D32"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EA68B9" w14:textId="77777777" w:rsidR="00C42D80" w:rsidRDefault="00C42D80" w:rsidP="00E563F8">
            <w:pPr>
              <w:pStyle w:val="Bngbiu-nidung"/>
            </w:pPr>
            <w:r>
              <w:t>Trưởng phòng ban hoặc nhân viên phòng ban sales/marketing chọn chức năng ”Quản lý stage”</w:t>
            </w:r>
          </w:p>
        </w:tc>
      </w:tr>
      <w:tr w:rsidR="00C42D80" w14:paraId="0E0B8E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8C0E65"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0112D81"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13E8049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676A4B"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665A140" w14:textId="77777777" w:rsidR="00C42D80" w:rsidRDefault="00C42D80" w:rsidP="00E563F8">
            <w:pPr>
              <w:pStyle w:val="Bngbiu-nidung"/>
            </w:pPr>
            <w:r>
              <w:t>Trưởng phòng ban hoặc nhân viên phòng ban sales/marketing</w:t>
            </w:r>
          </w:p>
        </w:tc>
      </w:tr>
      <w:tr w:rsidR="00C42D80" w14:paraId="1A19D6E2"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704133B"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2628F23"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4A29F33"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55532C"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064C33C" w14:textId="77777777" w:rsidR="00C42D80" w:rsidRDefault="00C42D80" w:rsidP="00E563F8">
            <w:pPr>
              <w:pStyle w:val="Bngbiu-nidung"/>
            </w:pPr>
            <w:r>
              <w:t>Người dùng đăng nhập thành công vào hệ thống</w:t>
            </w:r>
          </w:p>
        </w:tc>
      </w:tr>
      <w:tr w:rsidR="00C42D80" w14:paraId="45DE08A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C24F86"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271CC61"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BA7318" w14:textId="77777777" w:rsidR="00C42D80" w:rsidRDefault="00C42D80" w:rsidP="00E563F8">
            <w:pPr>
              <w:pStyle w:val="Bngbiu-nidung"/>
            </w:pPr>
            <w:r>
              <w:t>System</w:t>
            </w:r>
          </w:p>
        </w:tc>
      </w:tr>
      <w:tr w:rsidR="00C42D80" w14:paraId="6AD648D5"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FDE91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34E34D8D" w14:textId="77777777" w:rsidR="00C42D80" w:rsidRDefault="00C42D80" w:rsidP="00E563F8">
            <w:pPr>
              <w:pStyle w:val="Bngbiu-nidung"/>
            </w:pPr>
            <w:r>
              <w:t xml:space="preserve">1. Trưởng phòng ban hoặc nhân viên phòng ban </w:t>
            </w:r>
            <w:r>
              <w:lastRenderedPageBreak/>
              <w:t>sales/marketing chọn chức năng ”Quản lý stage”</w:t>
            </w:r>
          </w:p>
          <w:p w14:paraId="0F22F75D" w14:textId="77777777" w:rsidR="00C42D80" w:rsidRDefault="00C42D80" w:rsidP="00E563F8">
            <w:pPr>
              <w:pStyle w:val="Bngbiu-nidung"/>
            </w:pPr>
            <w:r>
              <w:t>2. Trưởng phòng ban hoặc nhân viên phòng ban sales/marketing chọn chức năng cần thi hành (quản lý stage trong pipeline như tạo, cập nhật thông tin, xóa, xem tiến độ trong stage)</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7855CB" w14:textId="77777777" w:rsidR="00C42D80" w:rsidRDefault="00C42D80" w:rsidP="00E563F8">
            <w:pPr>
              <w:pStyle w:val="Bngbiu-nidung"/>
              <w:rPr>
                <w:rFonts w:eastAsiaTheme="minorHAnsi"/>
              </w:rPr>
            </w:pPr>
            <w:r>
              <w:lastRenderedPageBreak/>
              <w:t>1.1 Hệ thống hiển thị giao diện quản lý stage</w:t>
            </w:r>
          </w:p>
          <w:p w14:paraId="628030A0" w14:textId="77777777" w:rsidR="00C42D80" w:rsidRDefault="00C42D80" w:rsidP="00E563F8">
            <w:pPr>
              <w:pStyle w:val="Bngbiu-nidung"/>
            </w:pPr>
            <w:r>
              <w:lastRenderedPageBreak/>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6DCD518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9B503F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06727C6" w14:textId="77777777" w:rsidR="00C42D80" w:rsidRDefault="00C42D80" w:rsidP="00E563F8">
            <w:pPr>
              <w:pStyle w:val="Bngbiu-nidung"/>
            </w:pPr>
            <w:r>
              <w:t>1.1.1 Hệ thống xảy ra lỗi trong quá trình xử lý dữ liệu, hiển thị thông báo lỗi</w:t>
            </w:r>
          </w:p>
          <w:p w14:paraId="406DC47A" w14:textId="77777777" w:rsidR="00C42D80" w:rsidRDefault="00C42D80" w:rsidP="00E563F8">
            <w:pPr>
              <w:pStyle w:val="Bngbiu-nidung"/>
            </w:pPr>
            <w:r>
              <w:t>2.1 Khi người dùng chọn chức năng Tạo stage, hệ thống gặp lỗi kĩ thuật hoặc hạn chế, hiển thị thông báo lỗi</w:t>
            </w:r>
          </w:p>
          <w:p w14:paraId="4E174560" w14:textId="77777777" w:rsidR="00C42D80" w:rsidRDefault="00C42D80" w:rsidP="00610A32">
            <w:pPr>
              <w:pStyle w:val="Bngbiu-nidung"/>
              <w:keepNext/>
            </w:pPr>
            <w:r>
              <w:t>2.2 Khi người dùng chọn chức năng Xem tiến độ của stage, hệ thống gặp lỗi kĩ thuật hoặc hạn chế, hiển thị thông báo lỗi</w:t>
            </w:r>
          </w:p>
        </w:tc>
      </w:tr>
    </w:tbl>
    <w:p w14:paraId="52054D76" w14:textId="00764EB8" w:rsidR="00610A32" w:rsidRDefault="00610A32">
      <w:pPr>
        <w:pStyle w:val="Caption"/>
      </w:pPr>
      <w:bookmarkStart w:id="36" w:name="_Toc151069051"/>
      <w:r>
        <w:t>Bảng 2</w:t>
      </w:r>
      <w:r w:rsidR="009E665A">
        <w:t>.</w:t>
      </w:r>
      <w:r w:rsidR="00FD06DB">
        <w:fldChar w:fldCharType="begin"/>
      </w:r>
      <w:r w:rsidR="00FD06DB">
        <w:instrText xml:space="preserve"> SEQ Bảng \* ARABIC </w:instrText>
      </w:r>
      <w:r w:rsidR="00FD06DB">
        <w:fldChar w:fldCharType="separate"/>
      </w:r>
      <w:r w:rsidR="00532D4C">
        <w:rPr>
          <w:noProof/>
        </w:rPr>
        <w:t>5</w:t>
      </w:r>
      <w:r w:rsidR="00FD06DB">
        <w:rPr>
          <w:noProof/>
        </w:rPr>
        <w:fldChar w:fldCharType="end"/>
      </w:r>
      <w:r>
        <w:t xml:space="preserve"> </w:t>
      </w:r>
      <w:r w:rsidR="009E665A">
        <w:t xml:space="preserve">Mô tả </w:t>
      </w:r>
      <w:r>
        <w:t>Usecase Quản lý Stage</w:t>
      </w:r>
      <w:bookmarkEnd w:id="36"/>
    </w:p>
    <w:p w14:paraId="71444FEB" w14:textId="6C682C1D" w:rsidR="008E0B66" w:rsidRPr="008E0B66" w:rsidRDefault="008E0B66" w:rsidP="008E0B66">
      <w:pPr>
        <w:pStyle w:val="Tiumccp3"/>
      </w:pPr>
      <w:bookmarkStart w:id="37" w:name="_Toc151069113"/>
      <w:r>
        <w:t>2.3.2.4 Use-case Quản lý Pipeline</w:t>
      </w:r>
      <w:bookmarkEnd w:id="37"/>
    </w:p>
    <w:p w14:paraId="17B36976" w14:textId="77777777" w:rsidR="00610A32" w:rsidRDefault="008E0B66" w:rsidP="00610A32">
      <w:pPr>
        <w:pStyle w:val="Caption"/>
        <w:keepNext/>
      </w:pPr>
      <w:r>
        <w:rPr>
          <w:noProof/>
        </w:rPr>
        <w:lastRenderedPageBreak/>
        <w:drawing>
          <wp:inline distT="0" distB="0" distL="0" distR="0" wp14:anchorId="64347E12" wp14:editId="3271AAE3">
            <wp:extent cx="5791835" cy="276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3C58CEA9" w14:textId="10270C72" w:rsidR="008E0B66" w:rsidRDefault="00610A32" w:rsidP="00610A32">
      <w:pPr>
        <w:pStyle w:val="Caption"/>
      </w:pPr>
      <w:bookmarkStart w:id="38" w:name="_Toc151069078"/>
      <w:r>
        <w:t xml:space="preserve">Hình </w:t>
      </w:r>
      <w:r w:rsidR="009E665A">
        <w:t>2.</w:t>
      </w:r>
      <w:r w:rsidR="00FD06DB">
        <w:fldChar w:fldCharType="begin"/>
      </w:r>
      <w:r w:rsidR="00FD06DB">
        <w:instrText xml:space="preserve"> SEQ Hình \* ARABIC </w:instrText>
      </w:r>
      <w:r w:rsidR="00FD06DB">
        <w:fldChar w:fldCharType="separate"/>
      </w:r>
      <w:r w:rsidR="00D869C5">
        <w:rPr>
          <w:noProof/>
        </w:rPr>
        <w:t>6</w:t>
      </w:r>
      <w:r w:rsidR="00FD06DB">
        <w:rPr>
          <w:noProof/>
        </w:rPr>
        <w:fldChar w:fldCharType="end"/>
      </w:r>
      <w:r w:rsidR="009E665A">
        <w:t xml:space="preserve"> Lược đồ Usecase Quản lý Pipeline</w:t>
      </w:r>
      <w:bookmarkEnd w:id="38"/>
    </w:p>
    <w:p w14:paraId="7726BE90"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581CCC0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46993EC"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15C9716" w14:textId="77777777" w:rsidR="00C42D80" w:rsidRDefault="00C42D80" w:rsidP="00E563F8">
            <w:pPr>
              <w:pStyle w:val="Bngbiu-nidung"/>
            </w:pPr>
            <w:r>
              <w:t>UC - 4</w:t>
            </w:r>
          </w:p>
        </w:tc>
      </w:tr>
      <w:tr w:rsidR="00C42D80" w14:paraId="4F82950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CB383A"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638E3AA" w14:textId="77777777" w:rsidR="00C42D80" w:rsidRDefault="00C42D80" w:rsidP="00E563F8">
            <w:pPr>
              <w:pStyle w:val="Bngbiu-nidung"/>
            </w:pPr>
            <w:r>
              <w:t>Quản lý pipeline</w:t>
            </w:r>
          </w:p>
        </w:tc>
      </w:tr>
      <w:tr w:rsidR="00C42D80" w14:paraId="03F9B79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F9BDDB8"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5D42D" w14:textId="77777777" w:rsidR="00C42D80" w:rsidRDefault="00C42D80" w:rsidP="00E563F8">
            <w:pPr>
              <w:pStyle w:val="Bngbiu-nidung"/>
            </w:pPr>
            <w:r>
              <w:t>Chọn chức năng “Quản lý pipeline”</w:t>
            </w:r>
          </w:p>
        </w:tc>
      </w:tr>
      <w:tr w:rsidR="00C42D80" w14:paraId="0D03DCA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E05BFDA"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D9DE26A" w14:textId="77777777" w:rsidR="00C42D80" w:rsidRDefault="00C42D80" w:rsidP="00E563F8">
            <w:pPr>
              <w:pStyle w:val="Bngbiu-nidung"/>
            </w:pPr>
            <w:r>
              <w:t>Trưởng phòng ban hoặc nhân viên phòng ban sales/marketing chọn chức năng ”Quản lý pipeline”</w:t>
            </w:r>
          </w:p>
        </w:tc>
      </w:tr>
      <w:tr w:rsidR="00C42D80" w14:paraId="031B446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345B23" w14:textId="77777777" w:rsidR="00C42D80" w:rsidRPr="00E563F8" w:rsidRDefault="00C42D80" w:rsidP="00E563F8">
            <w:pPr>
              <w:pStyle w:val="Bngbiu-nidung"/>
              <w:rPr>
                <w:b/>
              </w:rPr>
            </w:pPr>
            <w:r w:rsidRPr="00E563F8">
              <w:rPr>
                <w:b/>
              </w:rPr>
              <w:lastRenderedPageBreak/>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B994C9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3A676AE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81AC75A"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65EB58B" w14:textId="77777777" w:rsidR="00C42D80" w:rsidRDefault="00C42D80" w:rsidP="00E563F8">
            <w:pPr>
              <w:pStyle w:val="Bngbiu-nidung"/>
            </w:pPr>
            <w:r>
              <w:t>Trưởng phòng ban hoặc nhân viên phòng ban sales/marketing</w:t>
            </w:r>
          </w:p>
        </w:tc>
      </w:tr>
      <w:tr w:rsidR="00C42D80" w14:paraId="52791C5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C7D6F8C"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32D0DD9"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C487E8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B402B24"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C3C425" w14:textId="77777777" w:rsidR="00C42D80" w:rsidRDefault="00C42D80" w:rsidP="00E563F8">
            <w:pPr>
              <w:pStyle w:val="Bngbiu-nidung"/>
            </w:pPr>
            <w:r>
              <w:t>Người dùng đăng nhập thành công vào hệ thống</w:t>
            </w:r>
          </w:p>
        </w:tc>
      </w:tr>
      <w:tr w:rsidR="00C42D80" w14:paraId="7A3F7DA3"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42AFF0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856383"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847817D" w14:textId="77777777" w:rsidR="00C42D80" w:rsidRDefault="00C42D80" w:rsidP="00E563F8">
            <w:pPr>
              <w:pStyle w:val="Bngbiu-nidung"/>
            </w:pPr>
            <w:r>
              <w:t>System</w:t>
            </w:r>
          </w:p>
        </w:tc>
      </w:tr>
      <w:tr w:rsidR="00C42D80" w14:paraId="28F946EA"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C3BF4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08D60A8" w14:textId="77777777" w:rsidR="00C42D80" w:rsidRDefault="00C42D80" w:rsidP="00E563F8">
            <w:pPr>
              <w:pStyle w:val="Bngbiu-nidung"/>
            </w:pPr>
            <w:r>
              <w:t>1. Trưởng phòng ban hoặc nhân viên phòng ban sales/marketing chọn chức năng ”Quản lý pipeline”</w:t>
            </w:r>
          </w:p>
          <w:p w14:paraId="6AC1D57C" w14:textId="77777777" w:rsidR="00C42D80" w:rsidRDefault="00C42D80" w:rsidP="00E563F8">
            <w:pPr>
              <w:pStyle w:val="Bngbiu-nidung"/>
            </w:pPr>
            <w:r>
              <w:lastRenderedPageBreak/>
              <w:t>2. Trưởng phòng ban hoặc nhân viên phòng ban sales/marketing chọn chức năng cần thi hành (tạo pipeline,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27E8B0" w14:textId="77777777" w:rsidR="00C42D80" w:rsidRDefault="00C42D80" w:rsidP="00E563F8">
            <w:pPr>
              <w:pStyle w:val="Bngbiu-nidung"/>
              <w:rPr>
                <w:rFonts w:eastAsiaTheme="minorHAnsi"/>
              </w:rPr>
            </w:pPr>
            <w:r>
              <w:lastRenderedPageBreak/>
              <w:t>1.1 Hệ thống hiển thị giao diện quản lý pipeline</w:t>
            </w:r>
          </w:p>
          <w:p w14:paraId="7B167E54" w14:textId="77777777" w:rsidR="00C42D80" w:rsidRDefault="00C42D80" w:rsidP="00E563F8">
            <w:pPr>
              <w:pStyle w:val="Bngbiu-nidung"/>
            </w:pPr>
            <w:r>
              <w:t xml:space="preserve">2.1 Hệ thống hiển thị giao diện chức năng đã chọn, tùy vào chức năng và thao tác </w:t>
            </w:r>
            <w:r>
              <w:lastRenderedPageBreak/>
              <w:t>người dùng chọn mà luồng sự kiện đó sẽ được thi hành và hiển thị giao diện trả về theo luông sự kiện đó</w:t>
            </w:r>
          </w:p>
        </w:tc>
      </w:tr>
      <w:tr w:rsidR="00C42D80" w14:paraId="1267F849"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E225625"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064FD32A" w14:textId="77777777" w:rsidR="00C42D80" w:rsidRDefault="00C42D80" w:rsidP="00E563F8">
            <w:pPr>
              <w:pStyle w:val="Bngbiu-nidung"/>
            </w:pPr>
            <w:r>
              <w:t>1.1.1 Hệ thống xảy ra lỗi trong quá trình xử lý dữ liệu, hiển thị thông báo lỗi</w:t>
            </w:r>
          </w:p>
          <w:p w14:paraId="3F64A057" w14:textId="77777777" w:rsidR="00C42D80" w:rsidRDefault="00C42D80" w:rsidP="009E665A">
            <w:pPr>
              <w:pStyle w:val="Bngbiu-nidung"/>
              <w:keepNext/>
            </w:pPr>
            <w:r>
              <w:t>2.1 Khi người dùng chọn chức năng Tạo pipeline, hệ thống gặp lỗi kĩ thuật hoặc hạn chế, hiển thị thông báo lỗi</w:t>
            </w:r>
          </w:p>
        </w:tc>
      </w:tr>
    </w:tbl>
    <w:p w14:paraId="28F7B6A4" w14:textId="4CE323D4" w:rsidR="009E665A" w:rsidRDefault="009E665A">
      <w:pPr>
        <w:pStyle w:val="Caption"/>
      </w:pPr>
      <w:bookmarkStart w:id="39" w:name="_Toc151069052"/>
      <w:r>
        <w:t>Bảng 2.</w:t>
      </w:r>
      <w:r w:rsidR="00FD06DB">
        <w:fldChar w:fldCharType="begin"/>
      </w:r>
      <w:r w:rsidR="00FD06DB">
        <w:instrText xml:space="preserve"> SEQ Bảng \* ARABIC </w:instrText>
      </w:r>
      <w:r w:rsidR="00FD06DB">
        <w:fldChar w:fldCharType="separate"/>
      </w:r>
      <w:r w:rsidR="00532D4C">
        <w:rPr>
          <w:noProof/>
        </w:rPr>
        <w:t>6</w:t>
      </w:r>
      <w:r w:rsidR="00FD06DB">
        <w:rPr>
          <w:noProof/>
        </w:rPr>
        <w:fldChar w:fldCharType="end"/>
      </w:r>
      <w:r>
        <w:t xml:space="preserve"> Mô tả Usecase Quản lý Pipeline</w:t>
      </w:r>
      <w:bookmarkEnd w:id="39"/>
    </w:p>
    <w:p w14:paraId="21859B55" w14:textId="1530E98C" w:rsidR="008E0B66" w:rsidRPr="008E0B66" w:rsidRDefault="008E0B66" w:rsidP="008E0B66">
      <w:pPr>
        <w:pStyle w:val="Tiumccp3"/>
      </w:pPr>
      <w:bookmarkStart w:id="40" w:name="_Toc151069114"/>
      <w:r>
        <w:t>2.3.2.5 Use-case Quản lý Lead/Oppurtunity</w:t>
      </w:r>
      <w:bookmarkEnd w:id="40"/>
    </w:p>
    <w:p w14:paraId="151329FF" w14:textId="77777777" w:rsidR="009E665A" w:rsidRDefault="008E0B66" w:rsidP="009E665A">
      <w:pPr>
        <w:pStyle w:val="Caption"/>
        <w:keepNext/>
      </w:pPr>
      <w:r>
        <w:rPr>
          <w:noProof/>
        </w:rPr>
        <w:drawing>
          <wp:inline distT="0" distB="0" distL="0" distR="0" wp14:anchorId="73D5A97A" wp14:editId="5CE0CC5D">
            <wp:extent cx="5791835" cy="2442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835" cy="2442966"/>
                    </a:xfrm>
                    <a:prstGeom prst="rect">
                      <a:avLst/>
                    </a:prstGeom>
                    <a:noFill/>
                    <a:ln>
                      <a:noFill/>
                    </a:ln>
                  </pic:spPr>
                </pic:pic>
              </a:graphicData>
            </a:graphic>
          </wp:inline>
        </w:drawing>
      </w:r>
    </w:p>
    <w:p w14:paraId="23ACA5E8" w14:textId="77D55E98" w:rsidR="008E0B66" w:rsidRDefault="009E665A" w:rsidP="009E665A">
      <w:pPr>
        <w:pStyle w:val="Caption"/>
      </w:pPr>
      <w:bookmarkStart w:id="41" w:name="_Toc151069079"/>
      <w:r>
        <w:t>Hình 2.</w:t>
      </w:r>
      <w:r w:rsidR="00FD06DB">
        <w:fldChar w:fldCharType="begin"/>
      </w:r>
      <w:r w:rsidR="00FD06DB">
        <w:instrText xml:space="preserve"> SEQ Hình \* ARABIC </w:instrText>
      </w:r>
      <w:r w:rsidR="00FD06DB">
        <w:fldChar w:fldCharType="separate"/>
      </w:r>
      <w:r w:rsidR="00D869C5">
        <w:rPr>
          <w:noProof/>
        </w:rPr>
        <w:t>7</w:t>
      </w:r>
      <w:r w:rsidR="00FD06DB">
        <w:rPr>
          <w:noProof/>
        </w:rPr>
        <w:fldChar w:fldCharType="end"/>
      </w:r>
      <w:r>
        <w:t xml:space="preserve"> Lược đồ Usecase Quản lý Lead/Oppurtunity</w:t>
      </w:r>
      <w:bookmarkEnd w:id="41"/>
    </w:p>
    <w:p w14:paraId="79EE2770" w14:textId="77777777" w:rsidR="00C42D80" w:rsidRDefault="00C42D80" w:rsidP="008E0B66">
      <w:pPr>
        <w:rPr>
          <w:b/>
          <w:sz w:val="26"/>
          <w:szCs w:val="26"/>
        </w:rPr>
      </w:pPr>
    </w:p>
    <w:tbl>
      <w:tblPr>
        <w:tblW w:w="0" w:type="auto"/>
        <w:tblLook w:val="04A0" w:firstRow="1" w:lastRow="0" w:firstColumn="1" w:lastColumn="0" w:noHBand="0" w:noVBand="1"/>
      </w:tblPr>
      <w:tblGrid>
        <w:gridCol w:w="2508"/>
        <w:gridCol w:w="3511"/>
        <w:gridCol w:w="3092"/>
      </w:tblGrid>
      <w:tr w:rsidR="00C42D80" w14:paraId="1D014A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6BDE29"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36A915" w14:textId="77777777" w:rsidR="00C42D80" w:rsidRDefault="00C42D80" w:rsidP="00E563F8">
            <w:pPr>
              <w:pStyle w:val="Bngbiu-nidung"/>
            </w:pPr>
            <w:r>
              <w:t>UC - 5</w:t>
            </w:r>
          </w:p>
        </w:tc>
      </w:tr>
      <w:tr w:rsidR="00C42D80" w14:paraId="74293B9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592AE24"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72F7F08" w14:textId="77777777" w:rsidR="00C42D80" w:rsidRDefault="00C42D80" w:rsidP="00E563F8">
            <w:pPr>
              <w:pStyle w:val="Bngbiu-nidung"/>
            </w:pPr>
            <w:r>
              <w:t>Quản lý lead/oppurtunity</w:t>
            </w:r>
          </w:p>
        </w:tc>
      </w:tr>
      <w:tr w:rsidR="00C42D80" w14:paraId="0E182C3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CDFAFB3"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C644782" w14:textId="77777777" w:rsidR="00C42D80" w:rsidRDefault="00C42D80" w:rsidP="00E563F8">
            <w:pPr>
              <w:pStyle w:val="Bngbiu-nidung"/>
            </w:pPr>
            <w:r>
              <w:t>Chọn chức năng “Quản lý lead/oppurtunity”</w:t>
            </w:r>
          </w:p>
        </w:tc>
      </w:tr>
      <w:tr w:rsidR="00C42D80" w14:paraId="4600E4C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064A8E5"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0B04982" w14:textId="77777777" w:rsidR="00C42D80" w:rsidRDefault="00C42D80" w:rsidP="00E563F8">
            <w:pPr>
              <w:pStyle w:val="Bngbiu-nidung"/>
            </w:pPr>
            <w:r>
              <w:t>Trưởng phòng ban hoặc nhân viên phòng ban sales/marketing chọn chức năng ”Quản lý lead/oppurtunity”</w:t>
            </w:r>
          </w:p>
        </w:tc>
      </w:tr>
      <w:tr w:rsidR="00C42D80" w14:paraId="3E3292E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B559D5B"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827797"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4A8279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53B7B58"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F7B25D" w14:textId="77777777" w:rsidR="00C42D80" w:rsidRDefault="00C42D80" w:rsidP="00E563F8">
            <w:pPr>
              <w:pStyle w:val="Bngbiu-nidung"/>
            </w:pPr>
            <w:r>
              <w:t>Trưởng phòng ban hoặc nhân viên phòng ban sales/marketing</w:t>
            </w:r>
          </w:p>
        </w:tc>
      </w:tr>
      <w:tr w:rsidR="00C42D80" w14:paraId="1A451EF7"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A8EE7CF" w14:textId="77777777" w:rsidR="00C42D80" w:rsidRPr="00E563F8" w:rsidRDefault="00C42D80" w:rsidP="00E563F8">
            <w:pPr>
              <w:pStyle w:val="Bngbiu-nidung"/>
              <w:rPr>
                <w:b/>
              </w:rPr>
            </w:pPr>
            <w:r w:rsidRPr="00E563F8">
              <w:rPr>
                <w:b/>
              </w:rPr>
              <w:lastRenderedPageBreak/>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75F9E35"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60861FFF"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8C196AF"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BEB72D" w14:textId="77777777" w:rsidR="00C42D80" w:rsidRDefault="00C42D80" w:rsidP="00E563F8">
            <w:pPr>
              <w:pStyle w:val="Bngbiu-nidung"/>
            </w:pPr>
            <w:r>
              <w:t>Người dùng đăng nhập thành công vào hệ thống</w:t>
            </w:r>
          </w:p>
        </w:tc>
      </w:tr>
      <w:tr w:rsidR="00C42D80" w14:paraId="4AF224FC"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673FF"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51CC8DE"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52AE36" w14:textId="77777777" w:rsidR="00C42D80" w:rsidRDefault="00C42D80" w:rsidP="00E563F8">
            <w:pPr>
              <w:pStyle w:val="Bngbiu-nidung"/>
            </w:pPr>
            <w:r>
              <w:t>System</w:t>
            </w:r>
          </w:p>
        </w:tc>
      </w:tr>
      <w:tr w:rsidR="00C42D80" w14:paraId="09EA9778"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81A972"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74E4258" w14:textId="77777777" w:rsidR="00C42D80" w:rsidRDefault="00C42D80" w:rsidP="00E563F8">
            <w:pPr>
              <w:pStyle w:val="Bngbiu-nidung"/>
            </w:pPr>
            <w:r>
              <w:t>1. Trưởng phòng ban hoặc nhân viên phòng ban sales/marketing chọn chức năng ”Quản lý lead/oppurtunity”</w:t>
            </w:r>
          </w:p>
          <w:p w14:paraId="10541232" w14:textId="77777777" w:rsidR="00C42D80" w:rsidRDefault="00C42D80" w:rsidP="00E563F8">
            <w:pPr>
              <w:pStyle w:val="Bngbiu-nidung"/>
            </w:pPr>
            <w:r>
              <w:t>2. Trưởng phòng ban hoặc nhân viên phòng ban sales/marketing chọn chức năng cần thi hành (tạo oppurtunity, cập nhật, xóa, chuyển trạng thái oppurtunity (“Tiềm năng” hoặc “Giao dịch đóng”))</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4AD51F" w14:textId="77777777" w:rsidR="00C42D80" w:rsidRDefault="00C42D80" w:rsidP="00E563F8">
            <w:pPr>
              <w:pStyle w:val="Bngbiu-nidung"/>
              <w:rPr>
                <w:rFonts w:eastAsiaTheme="minorHAnsi"/>
              </w:rPr>
            </w:pPr>
            <w:r>
              <w:t>1.1 Hệ thống hiển thị giao diện quản lý lead/oppurtunity</w:t>
            </w:r>
          </w:p>
          <w:p w14:paraId="45DEA847"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0ACAD7B8"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18ABF" w14:textId="77777777" w:rsidR="00C42D80" w:rsidRPr="00E563F8" w:rsidRDefault="00C42D80" w:rsidP="00E563F8">
            <w:pPr>
              <w:pStyle w:val="Bngbiu-nidung"/>
              <w:rPr>
                <w:b/>
              </w:rPr>
            </w:pPr>
            <w:r w:rsidRPr="00E563F8">
              <w:rPr>
                <w:b/>
              </w:rPr>
              <w:lastRenderedPageBreak/>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6F4850C" w14:textId="77777777" w:rsidR="00C42D80" w:rsidRDefault="00C42D80" w:rsidP="00E563F8">
            <w:pPr>
              <w:pStyle w:val="Bngbiu-nidung"/>
            </w:pPr>
            <w:r>
              <w:t>1.1.1 Hệ thống xảy ra lỗi trong quá trình xử lý dữ liệu, hiển thị thông báo lỗi</w:t>
            </w:r>
          </w:p>
          <w:p w14:paraId="0DA0F807" w14:textId="77777777" w:rsidR="00C42D80" w:rsidRDefault="00C42D80" w:rsidP="00E563F8">
            <w:pPr>
              <w:pStyle w:val="Bngbiu-nidung"/>
            </w:pPr>
            <w:r>
              <w:t>2.1 Khi người dùng chọn chức năng Tạo oppoturnity, hệ thống gặp lỗi kĩ thuật hoặc hạn chế, hiển thị thông báo lỗi</w:t>
            </w:r>
          </w:p>
          <w:p w14:paraId="7357CFC6" w14:textId="77777777" w:rsidR="00C42D80" w:rsidRDefault="00C42D80" w:rsidP="009E665A">
            <w:pPr>
              <w:pStyle w:val="Bngbiu-nidung"/>
              <w:keepNext/>
            </w:pPr>
            <w:r>
              <w:t>2.2 Khi người dùng chọn chuyển trạng thái oppoturnity, hệ thống gặp lỗi kĩ thuật hoặc hạn chế, hiển thị thông báo lỗi</w:t>
            </w:r>
          </w:p>
        </w:tc>
      </w:tr>
    </w:tbl>
    <w:p w14:paraId="22C259D4" w14:textId="47759D48" w:rsidR="00C42D80" w:rsidRDefault="009E665A" w:rsidP="009E665A">
      <w:pPr>
        <w:pStyle w:val="Caption"/>
      </w:pPr>
      <w:bookmarkStart w:id="42" w:name="_Toc151069053"/>
      <w:r>
        <w:t>Bảng 2.</w:t>
      </w:r>
      <w:r w:rsidR="00FD06DB">
        <w:fldChar w:fldCharType="begin"/>
      </w:r>
      <w:r w:rsidR="00FD06DB">
        <w:instrText xml:space="preserve"> SEQ Bảng \* ARABIC </w:instrText>
      </w:r>
      <w:r w:rsidR="00FD06DB">
        <w:fldChar w:fldCharType="separate"/>
      </w:r>
      <w:r w:rsidR="00532D4C">
        <w:rPr>
          <w:noProof/>
        </w:rPr>
        <w:t>7</w:t>
      </w:r>
      <w:r w:rsidR="00FD06DB">
        <w:rPr>
          <w:noProof/>
        </w:rPr>
        <w:fldChar w:fldCharType="end"/>
      </w:r>
      <w:r>
        <w:t xml:space="preserve"> Mô tả Usecase Quản lý Lead/Oppurtunity</w:t>
      </w:r>
      <w:bookmarkEnd w:id="42"/>
    </w:p>
    <w:p w14:paraId="2573651A" w14:textId="712F9ADA" w:rsidR="00FE73AA" w:rsidRPr="00FE73AA" w:rsidRDefault="00FE73AA" w:rsidP="00FE73AA">
      <w:pPr>
        <w:pStyle w:val="Tiumccp3"/>
      </w:pPr>
      <w:bookmarkStart w:id="43" w:name="_Toc151069115"/>
      <w:r>
        <w:t>2.3.2.6 Use-case Quản lý Lead source</w:t>
      </w:r>
      <w:bookmarkEnd w:id="43"/>
    </w:p>
    <w:p w14:paraId="6B65E850" w14:textId="77777777" w:rsidR="009E665A" w:rsidRDefault="00FE73AA" w:rsidP="009E665A">
      <w:pPr>
        <w:pStyle w:val="Caption"/>
        <w:keepNext/>
      </w:pPr>
      <w:r>
        <w:rPr>
          <w:noProof/>
        </w:rPr>
        <w:drawing>
          <wp:inline distT="0" distB="0" distL="0" distR="0" wp14:anchorId="7D4218E9" wp14:editId="688DC54B">
            <wp:extent cx="5791835" cy="2769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671E44BF" w14:textId="2E841A01" w:rsidR="00FE73AA" w:rsidRDefault="009E665A" w:rsidP="009E665A">
      <w:pPr>
        <w:pStyle w:val="Caption"/>
      </w:pPr>
      <w:bookmarkStart w:id="44" w:name="_Toc151069080"/>
      <w:r>
        <w:t>Hình 2.</w:t>
      </w:r>
      <w:r w:rsidR="00FD06DB">
        <w:fldChar w:fldCharType="begin"/>
      </w:r>
      <w:r w:rsidR="00FD06DB">
        <w:instrText xml:space="preserve"> SEQ Hình \* ARABIC </w:instrText>
      </w:r>
      <w:r w:rsidR="00FD06DB">
        <w:fldChar w:fldCharType="separate"/>
      </w:r>
      <w:r w:rsidR="00D869C5">
        <w:rPr>
          <w:noProof/>
        </w:rPr>
        <w:t>8</w:t>
      </w:r>
      <w:r w:rsidR="00FD06DB">
        <w:rPr>
          <w:noProof/>
        </w:rPr>
        <w:fldChar w:fldCharType="end"/>
      </w:r>
      <w:r>
        <w:t xml:space="preserve"> Lược đồ Usecase Quản lý Lead source</w:t>
      </w:r>
      <w:bookmarkEnd w:id="44"/>
    </w:p>
    <w:p w14:paraId="22999FBF" w14:textId="2A934C77" w:rsidR="00C42D80" w:rsidRDefault="00C42D80" w:rsidP="00FE73AA">
      <w:pPr>
        <w:rPr>
          <w:b/>
          <w:sz w:val="26"/>
          <w:szCs w:val="26"/>
        </w:rPr>
      </w:pPr>
    </w:p>
    <w:p w14:paraId="7A922345"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2"/>
        <w:gridCol w:w="3091"/>
      </w:tblGrid>
      <w:tr w:rsidR="00C42D80" w14:paraId="0BA2451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6019CF" w14:textId="77777777" w:rsidR="00C42D80" w:rsidRPr="00E563F8" w:rsidRDefault="00C42D80" w:rsidP="00E563F8">
            <w:pPr>
              <w:pStyle w:val="Bngbiu-nidung"/>
              <w:rPr>
                <w:b/>
              </w:rPr>
            </w:pPr>
            <w:r w:rsidRPr="00E563F8">
              <w:rPr>
                <w:b/>
              </w:rPr>
              <w:lastRenderedPageBreak/>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8CAEAE6" w14:textId="77777777" w:rsidR="00C42D80" w:rsidRDefault="00C42D80" w:rsidP="00E563F8">
            <w:pPr>
              <w:pStyle w:val="Bngbiu-nidung"/>
            </w:pPr>
            <w:r>
              <w:t>UC - 6</w:t>
            </w:r>
          </w:p>
        </w:tc>
      </w:tr>
      <w:tr w:rsidR="00C42D80" w14:paraId="63CEEDF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B411410"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AAB970F" w14:textId="77777777" w:rsidR="00C42D80" w:rsidRDefault="00C42D80" w:rsidP="00E563F8">
            <w:pPr>
              <w:pStyle w:val="Bngbiu-nidung"/>
            </w:pPr>
            <w:r>
              <w:t>Quản lý lead source</w:t>
            </w:r>
          </w:p>
        </w:tc>
      </w:tr>
      <w:tr w:rsidR="00C42D80" w14:paraId="34058004"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48D176C"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3C83E2A" w14:textId="77777777" w:rsidR="00C42D80" w:rsidRDefault="00C42D80" w:rsidP="00E563F8">
            <w:pPr>
              <w:pStyle w:val="Bngbiu-nidung"/>
            </w:pPr>
            <w:r>
              <w:t>Chọn chức năng “Quản lý lead source”</w:t>
            </w:r>
          </w:p>
        </w:tc>
      </w:tr>
      <w:tr w:rsidR="00C42D80" w14:paraId="1127F68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0CDA1E" w14:textId="77777777" w:rsidR="00C42D80" w:rsidRPr="00E563F8" w:rsidRDefault="00C42D80" w:rsidP="00E563F8">
            <w:pPr>
              <w:pStyle w:val="Bngbiu-nidung"/>
              <w:rPr>
                <w:b/>
              </w:rPr>
            </w:pPr>
            <w:r w:rsidRPr="00E563F8">
              <w:rPr>
                <w:b/>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18815F" w14:textId="77777777" w:rsidR="00C42D80" w:rsidRDefault="00C42D80" w:rsidP="00E563F8">
            <w:pPr>
              <w:pStyle w:val="Bngbiu-nidung"/>
            </w:pPr>
            <w:r>
              <w:t>Trưởng phòng ban hoặc nhân viên phòng ban sales/marketing chọn chức năng ”Quản lý lead source”</w:t>
            </w:r>
          </w:p>
        </w:tc>
      </w:tr>
      <w:tr w:rsidR="00C42D80" w14:paraId="37C674E0"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5284FE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68F6FF2"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259C7286"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37E86AC"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8015165" w14:textId="77777777" w:rsidR="00C42D80" w:rsidRDefault="00C42D80" w:rsidP="00E563F8">
            <w:pPr>
              <w:pStyle w:val="Bngbiu-nidung"/>
            </w:pPr>
            <w:r>
              <w:t>Trưởng phòng ban hoặc nhân viên phòng ban sales/marketing</w:t>
            </w:r>
          </w:p>
        </w:tc>
      </w:tr>
      <w:tr w:rsidR="00C42D80" w14:paraId="2B8B23AA"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DE2488E"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D067388"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44CCA32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3E402F5" w14:textId="77777777" w:rsidR="00C42D80" w:rsidRPr="00E563F8" w:rsidRDefault="00C42D80" w:rsidP="00E563F8">
            <w:pPr>
              <w:pStyle w:val="Bngbiu-nidung"/>
              <w:rPr>
                <w:b/>
              </w:rPr>
            </w:pPr>
            <w:r w:rsidRPr="00E563F8">
              <w:rPr>
                <w:b/>
              </w:rPr>
              <w:lastRenderedPageBreak/>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D522E72" w14:textId="77777777" w:rsidR="00C42D80" w:rsidRDefault="00C42D80" w:rsidP="00E563F8">
            <w:pPr>
              <w:pStyle w:val="Bngbiu-nidung"/>
            </w:pPr>
            <w:r>
              <w:t>Người dùng đăng nhập thành công vào hệ thống</w:t>
            </w:r>
          </w:p>
        </w:tc>
      </w:tr>
      <w:tr w:rsidR="00C42D80" w14:paraId="48EFB161"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99C03E7"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14EB4F8"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3817844" w14:textId="77777777" w:rsidR="00C42D80" w:rsidRDefault="00C42D80" w:rsidP="00E563F8">
            <w:pPr>
              <w:pStyle w:val="Bngbiu-nidung"/>
            </w:pPr>
            <w:r>
              <w:t>System</w:t>
            </w:r>
          </w:p>
        </w:tc>
      </w:tr>
      <w:tr w:rsidR="00C42D80" w14:paraId="2FFA790D"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74A6A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4C29913B" w14:textId="77777777" w:rsidR="00C42D80" w:rsidRDefault="00C42D80" w:rsidP="00E563F8">
            <w:pPr>
              <w:pStyle w:val="Bngbiu-nidung"/>
            </w:pPr>
            <w:r>
              <w:t>1. Trưởng phòng ban hoặc nhân viên phòng ban sales/marketing chọn chức năng ”Quản lý lead source”</w:t>
            </w:r>
          </w:p>
          <w:p w14:paraId="71B5725A" w14:textId="77777777" w:rsidR="00C42D80" w:rsidRDefault="00C42D80" w:rsidP="00E563F8">
            <w:pPr>
              <w:pStyle w:val="Bngbiu-nidung"/>
            </w:pPr>
            <w:r>
              <w:t>2. Trưởng phòng ban hoặc nhân viên phòng ban sales/marketing chọn chức năng cần thi hành (tạo lead source,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F0D271" w14:textId="77777777" w:rsidR="00C42D80" w:rsidRDefault="00C42D80" w:rsidP="00E563F8">
            <w:pPr>
              <w:pStyle w:val="Bngbiu-nidung"/>
              <w:rPr>
                <w:rFonts w:eastAsiaTheme="minorHAnsi"/>
              </w:rPr>
            </w:pPr>
            <w:r>
              <w:t>1.1 Hệ thống hiển thị giao diện quản lý lead source</w:t>
            </w:r>
          </w:p>
          <w:p w14:paraId="29C61AAF"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241E106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702BA85"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7EBA4F23" w14:textId="77777777" w:rsidR="00C42D80" w:rsidRDefault="00C42D80" w:rsidP="00E563F8">
            <w:pPr>
              <w:pStyle w:val="Bngbiu-nidung"/>
            </w:pPr>
            <w:r>
              <w:t>1.1.1 Hệ thống xảy ra lỗi trong quá trình xử lý dữ liệu, hiển thị thông báo lỗi</w:t>
            </w:r>
          </w:p>
          <w:p w14:paraId="4C7AF537" w14:textId="77777777" w:rsidR="00C42D80" w:rsidRDefault="00C42D80" w:rsidP="009E665A">
            <w:pPr>
              <w:pStyle w:val="Bngbiu-nidung"/>
              <w:keepNext/>
            </w:pPr>
            <w:r>
              <w:t>2.1 Khi người dùng chọn chức năng Tạo lead source, hệ thống gặp lỗi kĩ thuật hoặc hạn chế, hiển thị thông báo lỗi</w:t>
            </w:r>
          </w:p>
        </w:tc>
      </w:tr>
    </w:tbl>
    <w:p w14:paraId="33A48954" w14:textId="3BE8BB88" w:rsidR="009E665A" w:rsidRDefault="009E665A">
      <w:pPr>
        <w:pStyle w:val="Caption"/>
      </w:pPr>
      <w:bookmarkStart w:id="45" w:name="_Toc151069054"/>
      <w:r>
        <w:t>Bảng 2.</w:t>
      </w:r>
      <w:r w:rsidR="00FD06DB">
        <w:fldChar w:fldCharType="begin"/>
      </w:r>
      <w:r w:rsidR="00FD06DB">
        <w:instrText xml:space="preserve"> SEQ Bảng \* ARABIC </w:instrText>
      </w:r>
      <w:r w:rsidR="00FD06DB">
        <w:fldChar w:fldCharType="separate"/>
      </w:r>
      <w:r w:rsidR="00532D4C">
        <w:rPr>
          <w:noProof/>
        </w:rPr>
        <w:t>8</w:t>
      </w:r>
      <w:r w:rsidR="00FD06DB">
        <w:rPr>
          <w:noProof/>
        </w:rPr>
        <w:fldChar w:fldCharType="end"/>
      </w:r>
      <w:r>
        <w:t xml:space="preserve"> Mô tả Usecase Quản lý Lead source</w:t>
      </w:r>
      <w:bookmarkEnd w:id="45"/>
    </w:p>
    <w:p w14:paraId="2AE7F19C" w14:textId="5493AA78" w:rsidR="00FE73AA" w:rsidRPr="00FE73AA" w:rsidRDefault="00FE73AA" w:rsidP="00FE73AA">
      <w:pPr>
        <w:pStyle w:val="Tiumccp3"/>
      </w:pPr>
      <w:bookmarkStart w:id="46" w:name="_Toc151069116"/>
      <w:r>
        <w:t>2.3.2.7 Use-case Quản lý Marketing campaign</w:t>
      </w:r>
      <w:bookmarkEnd w:id="46"/>
    </w:p>
    <w:p w14:paraId="5BA699A0" w14:textId="77777777" w:rsidR="009E665A" w:rsidRDefault="00FE73AA" w:rsidP="009E665A">
      <w:pPr>
        <w:pStyle w:val="Caption"/>
        <w:keepNext/>
      </w:pPr>
      <w:r>
        <w:rPr>
          <w:noProof/>
        </w:rPr>
        <w:lastRenderedPageBreak/>
        <w:drawing>
          <wp:inline distT="0" distB="0" distL="0" distR="0" wp14:anchorId="5E3034B8" wp14:editId="44105ABE">
            <wp:extent cx="5791835" cy="276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2769685"/>
                    </a:xfrm>
                    <a:prstGeom prst="rect">
                      <a:avLst/>
                    </a:prstGeom>
                    <a:noFill/>
                    <a:ln>
                      <a:noFill/>
                    </a:ln>
                  </pic:spPr>
                </pic:pic>
              </a:graphicData>
            </a:graphic>
          </wp:inline>
        </w:drawing>
      </w:r>
    </w:p>
    <w:p w14:paraId="2437DE5D" w14:textId="14E26929" w:rsidR="00FE73AA" w:rsidRDefault="009E665A" w:rsidP="009E665A">
      <w:pPr>
        <w:pStyle w:val="Caption"/>
      </w:pPr>
      <w:bookmarkStart w:id="47" w:name="_Toc151069081"/>
      <w:r>
        <w:t>Hình 2.</w:t>
      </w:r>
      <w:r w:rsidR="00FD06DB">
        <w:fldChar w:fldCharType="begin"/>
      </w:r>
      <w:r w:rsidR="00FD06DB">
        <w:instrText xml:space="preserve"> SEQ Hình \* ARABIC </w:instrText>
      </w:r>
      <w:r w:rsidR="00FD06DB">
        <w:fldChar w:fldCharType="separate"/>
      </w:r>
      <w:r w:rsidR="00D869C5">
        <w:rPr>
          <w:noProof/>
        </w:rPr>
        <w:t>9</w:t>
      </w:r>
      <w:r w:rsidR="00FD06DB">
        <w:rPr>
          <w:noProof/>
        </w:rPr>
        <w:fldChar w:fldCharType="end"/>
      </w:r>
      <w:r>
        <w:t xml:space="preserve"> Lược đồ Usecase Quản lý Marketing campaign</w:t>
      </w:r>
      <w:bookmarkEnd w:id="47"/>
    </w:p>
    <w:p w14:paraId="6B71E1E5" w14:textId="686B895F" w:rsidR="00C42D80" w:rsidRPr="00FE73AA" w:rsidRDefault="00C42D80" w:rsidP="009E665A">
      <w:pPr>
        <w:pStyle w:val="Caption"/>
        <w:jc w:val="left"/>
      </w:pPr>
    </w:p>
    <w:p w14:paraId="4E355D52" w14:textId="77777777" w:rsidR="00C42D80" w:rsidRDefault="00C42D80" w:rsidP="00C42D80">
      <w:pPr>
        <w:ind w:left="360"/>
        <w:rPr>
          <w:b/>
          <w:sz w:val="26"/>
          <w:szCs w:val="26"/>
        </w:rPr>
      </w:pPr>
    </w:p>
    <w:tbl>
      <w:tblPr>
        <w:tblW w:w="0" w:type="auto"/>
        <w:tblLook w:val="04A0" w:firstRow="1" w:lastRow="0" w:firstColumn="1" w:lastColumn="0" w:noHBand="0" w:noVBand="1"/>
      </w:tblPr>
      <w:tblGrid>
        <w:gridCol w:w="2508"/>
        <w:gridCol w:w="3516"/>
        <w:gridCol w:w="3087"/>
      </w:tblGrid>
      <w:tr w:rsidR="00C42D80" w14:paraId="76102E8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049E701" w14:textId="77777777" w:rsidR="00C42D80" w:rsidRPr="00E563F8" w:rsidRDefault="00C42D80" w:rsidP="00E563F8">
            <w:pPr>
              <w:pStyle w:val="Bngbiu-nidung"/>
              <w:rPr>
                <w:b/>
              </w:rPr>
            </w:pPr>
            <w:r w:rsidRPr="00E563F8">
              <w:rPr>
                <w:b/>
              </w:rPr>
              <w:t>Use Case ID</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E3017DC" w14:textId="77777777" w:rsidR="00C42D80" w:rsidRDefault="00C42D80" w:rsidP="00E563F8">
            <w:pPr>
              <w:pStyle w:val="Bngbiu-nidung"/>
            </w:pPr>
            <w:r>
              <w:t>UC - 7</w:t>
            </w:r>
          </w:p>
        </w:tc>
      </w:tr>
      <w:tr w:rsidR="00C42D80" w14:paraId="1F5CB80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65D70368" w14:textId="77777777" w:rsidR="00C42D80" w:rsidRPr="00E563F8" w:rsidRDefault="00C42D80" w:rsidP="00E563F8">
            <w:pPr>
              <w:pStyle w:val="Bngbiu-nidung"/>
              <w:rPr>
                <w:b/>
              </w:rPr>
            </w:pPr>
            <w:r w:rsidRPr="00E563F8">
              <w:rPr>
                <w:b/>
              </w:rPr>
              <w:t>Use Case </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4AA9682" w14:textId="77777777" w:rsidR="00C42D80" w:rsidRDefault="00C42D80" w:rsidP="00E563F8">
            <w:pPr>
              <w:pStyle w:val="Bngbiu-nidung"/>
            </w:pPr>
            <w:r>
              <w:t xml:space="preserve">Quản lý </w:t>
            </w:r>
            <w:r>
              <w:rPr>
                <w:noProof/>
              </w:rPr>
              <w:t>marketing campaign</w:t>
            </w:r>
          </w:p>
        </w:tc>
      </w:tr>
      <w:tr w:rsidR="00C42D80" w14:paraId="144889BD"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30C5389" w14:textId="77777777" w:rsidR="00C42D80" w:rsidRPr="00E563F8" w:rsidRDefault="00C42D80" w:rsidP="00E563F8">
            <w:pPr>
              <w:pStyle w:val="Bngbiu-nidung"/>
              <w:rPr>
                <w:b/>
              </w:rPr>
            </w:pPr>
            <w:r w:rsidRPr="00E563F8">
              <w:rPr>
                <w:b/>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AED7FB1" w14:textId="77777777" w:rsidR="00C42D80" w:rsidRDefault="00C42D80" w:rsidP="00E563F8">
            <w:pPr>
              <w:pStyle w:val="Bngbiu-nidung"/>
            </w:pPr>
            <w:r>
              <w:t xml:space="preserve">Chọn chức năng “Quản lý </w:t>
            </w:r>
            <w:r>
              <w:rPr>
                <w:noProof/>
              </w:rPr>
              <w:t>marketing campaign</w:t>
            </w:r>
            <w:r>
              <w:t>”</w:t>
            </w:r>
          </w:p>
        </w:tc>
      </w:tr>
      <w:tr w:rsidR="00C42D80" w14:paraId="4AF37D25"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DD8C25F" w14:textId="77777777" w:rsidR="00C42D80" w:rsidRPr="00E563F8" w:rsidRDefault="00C42D80" w:rsidP="00E563F8">
            <w:pPr>
              <w:pStyle w:val="Bngbiu-nidung"/>
              <w:rPr>
                <w:b/>
              </w:rPr>
            </w:pPr>
            <w:r w:rsidRPr="00E563F8">
              <w:rPr>
                <w:b/>
              </w:rPr>
              <w:lastRenderedPageBreak/>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3FA57E85" w14:textId="77777777" w:rsidR="00C42D80" w:rsidRDefault="00C42D80" w:rsidP="00E563F8">
            <w:pPr>
              <w:pStyle w:val="Bngbiu-nidung"/>
            </w:pPr>
            <w:r>
              <w:t xml:space="preserve">Trưởng phòng ban hoặc nhân viên phòng ban sales/marketing chọn chức năng ”Quản lý </w:t>
            </w:r>
            <w:r>
              <w:rPr>
                <w:noProof/>
              </w:rPr>
              <w:t>marketing campaign</w:t>
            </w:r>
            <w:r>
              <w:t>”</w:t>
            </w:r>
          </w:p>
        </w:tc>
      </w:tr>
      <w:tr w:rsidR="00C42D80" w14:paraId="324B2481"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14E38F" w14:textId="77777777" w:rsidR="00C42D80" w:rsidRPr="00E563F8" w:rsidRDefault="00C42D80" w:rsidP="00E563F8">
            <w:pPr>
              <w:pStyle w:val="Bngbiu-nidung"/>
              <w:rPr>
                <w:b/>
              </w:rPr>
            </w:pPr>
            <w:r w:rsidRPr="00E563F8">
              <w:rPr>
                <w:b/>
              </w:rPr>
              <w:t>Description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6ACD1A" w14:textId="77777777" w:rsidR="00C42D80" w:rsidRDefault="00C42D80" w:rsidP="00E563F8">
            <w:pPr>
              <w:pStyle w:val="Bngbiu-nidung"/>
            </w:pPr>
            <w:r>
              <w:t>Trưởng phòng ban hoặc nhân viên phòng ban sales/marketing sử dụng tài khoản được cấp để đăng nhập vào hệ thống</w:t>
            </w:r>
          </w:p>
        </w:tc>
      </w:tr>
      <w:tr w:rsidR="00C42D80" w14:paraId="7F16A77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7C43C56" w14:textId="77777777" w:rsidR="00C42D80" w:rsidRPr="00E563F8" w:rsidRDefault="00C42D80" w:rsidP="00E563F8">
            <w:pPr>
              <w:pStyle w:val="Bngbiu-nidung"/>
              <w:rPr>
                <w:b/>
              </w:rPr>
            </w:pPr>
            <w:r w:rsidRPr="00E563F8">
              <w:rPr>
                <w:b/>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E4B700F" w14:textId="77777777" w:rsidR="00C42D80" w:rsidRDefault="00C42D80" w:rsidP="00E563F8">
            <w:pPr>
              <w:pStyle w:val="Bngbiu-nidung"/>
            </w:pPr>
            <w:r>
              <w:t>Trưởng phòng ban hoặc nhân viên phòng ban sales/marketing</w:t>
            </w:r>
          </w:p>
        </w:tc>
      </w:tr>
      <w:tr w:rsidR="00C42D80" w14:paraId="2F708E78"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232487E2" w14:textId="77777777" w:rsidR="00C42D80" w:rsidRPr="00E563F8" w:rsidRDefault="00C42D80" w:rsidP="00E563F8">
            <w:pPr>
              <w:pStyle w:val="Bngbiu-nidung"/>
              <w:rPr>
                <w:b/>
              </w:rPr>
            </w:pPr>
            <w:r w:rsidRPr="00E563F8">
              <w:rPr>
                <w:b/>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4B7DAD5C" w14:textId="77777777" w:rsidR="00C42D80" w:rsidRDefault="00C42D80" w:rsidP="00E563F8">
            <w:pPr>
              <w:pStyle w:val="Bngbiu-nidung"/>
            </w:pPr>
            <w:r>
              <w:t>Tài khoản được tạo sẵn, được phân quyền cấp quản lý hoặc nhân viên và được kết nối internet khi thực hiện đăng nhập</w:t>
            </w:r>
          </w:p>
        </w:tc>
      </w:tr>
      <w:tr w:rsidR="00C42D80" w14:paraId="551D222E" w14:textId="77777777" w:rsidTr="00C42D80">
        <w:trPr>
          <w:trHeight w:val="720"/>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0C166897" w14:textId="77777777" w:rsidR="00C42D80" w:rsidRPr="00E563F8" w:rsidRDefault="00C42D80" w:rsidP="00E563F8">
            <w:pPr>
              <w:pStyle w:val="Bngbiu-nidung"/>
              <w:rPr>
                <w:b/>
              </w:rPr>
            </w:pPr>
            <w:r w:rsidRPr="00E563F8">
              <w:rPr>
                <w:b/>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2B717E9" w14:textId="77777777" w:rsidR="00C42D80" w:rsidRDefault="00C42D80" w:rsidP="00E563F8">
            <w:pPr>
              <w:pStyle w:val="Bngbiu-nidung"/>
            </w:pPr>
            <w:r>
              <w:t>Người dùng đăng nhập thành công vào hệ thống</w:t>
            </w:r>
          </w:p>
        </w:tc>
      </w:tr>
      <w:tr w:rsidR="00C42D80" w14:paraId="10E43038" w14:textId="77777777" w:rsidTr="00C42D80">
        <w:trPr>
          <w:trHeight w:val="720"/>
        </w:trPr>
        <w:tc>
          <w:tcPr>
            <w:tcW w:w="0" w:type="auto"/>
            <w:vMerge w:val="restart"/>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59B52510" w14:textId="77777777" w:rsidR="00C42D80" w:rsidRPr="00E563F8" w:rsidRDefault="00C42D80" w:rsidP="00E563F8">
            <w:pPr>
              <w:pStyle w:val="Bngbiu-nidung"/>
              <w:rPr>
                <w:b/>
              </w:rPr>
            </w:pPr>
            <w:r w:rsidRPr="00E563F8">
              <w:rPr>
                <w:b/>
              </w:rPr>
              <w:t>Flow of Event</w:t>
            </w: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155BB54D" w14:textId="77777777" w:rsidR="00C42D80" w:rsidRDefault="00C42D80" w:rsidP="00E563F8">
            <w:pPr>
              <w:pStyle w:val="Bngbiu-nidung"/>
            </w:pPr>
            <w:r>
              <w:t>Actor</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A470052" w14:textId="77777777" w:rsidR="00C42D80" w:rsidRDefault="00C42D80" w:rsidP="00E563F8">
            <w:pPr>
              <w:pStyle w:val="Bngbiu-nidung"/>
            </w:pPr>
            <w:r>
              <w:t>System</w:t>
            </w:r>
          </w:p>
        </w:tc>
      </w:tr>
      <w:tr w:rsidR="00C42D80" w14:paraId="0BB6AFE7" w14:textId="77777777" w:rsidTr="00C42D80">
        <w:trPr>
          <w:trHeight w:val="7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1A9383" w14:textId="77777777" w:rsidR="00C42D80" w:rsidRPr="00E563F8" w:rsidRDefault="00C42D80" w:rsidP="00E563F8">
            <w:pPr>
              <w:pStyle w:val="Bngbiu-nidung"/>
              <w:rPr>
                <w:b/>
              </w:rPr>
            </w:pPr>
          </w:p>
        </w:tc>
        <w:tc>
          <w:tcPr>
            <w:tcW w:w="3659" w:type="dxa"/>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1F99C0CA" w14:textId="77777777" w:rsidR="00C42D80" w:rsidRDefault="00C42D80" w:rsidP="00E563F8">
            <w:pPr>
              <w:pStyle w:val="Bngbiu-nidung"/>
            </w:pPr>
            <w:r>
              <w:t xml:space="preserve">1. Trưởng phòng ban hoặc nhân viên phòng ban sales/marketing chọn chức năng ”Quản lý </w:t>
            </w:r>
            <w:r>
              <w:rPr>
                <w:noProof/>
              </w:rPr>
              <w:t>marketing campaign</w:t>
            </w:r>
            <w:r>
              <w:t>”</w:t>
            </w:r>
          </w:p>
          <w:p w14:paraId="6885C1B3" w14:textId="77777777" w:rsidR="00C42D80" w:rsidRDefault="00C42D80" w:rsidP="00E563F8">
            <w:pPr>
              <w:pStyle w:val="Bngbiu-nidung"/>
            </w:pPr>
            <w:r>
              <w:t xml:space="preserve">2. Trưởng phòng ban hoặc nhân viên phòng ban sales/marketing chọn chức năng cần thi hành (tạo </w:t>
            </w:r>
            <w:r>
              <w:rPr>
                <w:noProof/>
              </w:rPr>
              <w:t>marketing campaign</w:t>
            </w:r>
            <w:r>
              <w:t>, cập nhật, xóa)</w:t>
            </w:r>
          </w:p>
        </w:tc>
        <w:tc>
          <w:tcPr>
            <w:tcW w:w="368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64D255" w14:textId="77777777" w:rsidR="00C42D80" w:rsidRDefault="00C42D80" w:rsidP="00E563F8">
            <w:pPr>
              <w:pStyle w:val="Bngbiu-nidung"/>
              <w:rPr>
                <w:rFonts w:eastAsiaTheme="minorHAnsi"/>
              </w:rPr>
            </w:pPr>
            <w:r>
              <w:t>1.1 Hệ thống hiển thị giao diện quản lý lead source</w:t>
            </w:r>
          </w:p>
          <w:p w14:paraId="2CE5ECB5" w14:textId="77777777" w:rsidR="00C42D80" w:rsidRDefault="00C42D80" w:rsidP="00E563F8">
            <w:pPr>
              <w:pStyle w:val="Bngbiu-nidung"/>
            </w:pPr>
            <w:r>
              <w:t>2.1 Hệ thống hiển thị giao diện chức năng đã chọn, tùy vào chức năng và thao tác người dùng chọn mà luồng sự kiện đó sẽ được thi hành và hiển thị giao diện trả về theo luông sự kiện đó</w:t>
            </w:r>
          </w:p>
        </w:tc>
      </w:tr>
      <w:tr w:rsidR="00C42D80" w14:paraId="7AD1A79E" w14:textId="77777777" w:rsidTr="00C42D80">
        <w:trPr>
          <w:trHeight w:val="15"/>
        </w:trPr>
        <w:tc>
          <w:tcPr>
            <w:tcW w:w="0" w:type="auto"/>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vAlign w:val="center"/>
            <w:hideMark/>
          </w:tcPr>
          <w:p w14:paraId="7A86E3B7" w14:textId="77777777" w:rsidR="00C42D80" w:rsidRPr="00E563F8" w:rsidRDefault="00C42D80" w:rsidP="00E563F8">
            <w:pPr>
              <w:pStyle w:val="Bngbiu-nidung"/>
              <w:rPr>
                <w:b/>
              </w:rPr>
            </w:pPr>
            <w:r w:rsidRPr="00E563F8">
              <w:rPr>
                <w:b/>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307" w:type="dxa"/>
              <w:left w:w="251" w:type="dxa"/>
              <w:bottom w:w="307" w:type="dxa"/>
              <w:right w:w="251" w:type="dxa"/>
            </w:tcMar>
            <w:hideMark/>
          </w:tcPr>
          <w:p w14:paraId="23DAE987" w14:textId="77777777" w:rsidR="00C42D80" w:rsidRDefault="00C42D80" w:rsidP="00E563F8">
            <w:pPr>
              <w:pStyle w:val="Bngbiu-nidung"/>
            </w:pPr>
            <w:r>
              <w:t>1.1.1 Hệ thống xảy ra lỗi trong quá trình xử lý dữ liệu, hiển thị thông báo lỗi</w:t>
            </w:r>
          </w:p>
          <w:p w14:paraId="203DB83C" w14:textId="77777777" w:rsidR="00C42D80" w:rsidRDefault="00C42D80" w:rsidP="009E665A">
            <w:pPr>
              <w:pStyle w:val="Bngbiu-nidung"/>
              <w:keepNext/>
            </w:pPr>
            <w:r>
              <w:t xml:space="preserve">2.1 Khi người dùng chọn chức năng Tạo </w:t>
            </w:r>
            <w:r>
              <w:rPr>
                <w:noProof/>
              </w:rPr>
              <w:t>marketing campaign</w:t>
            </w:r>
            <w:r>
              <w:t>, hệ thống gặp lỗi kĩ thuật hoặc hạn chế, hiển thị thông báo lỗi</w:t>
            </w:r>
          </w:p>
        </w:tc>
      </w:tr>
    </w:tbl>
    <w:p w14:paraId="63C60EEE" w14:textId="6D041D7B" w:rsidR="00C42D80" w:rsidRPr="00852DB3" w:rsidRDefault="009E665A" w:rsidP="009E665A">
      <w:pPr>
        <w:pStyle w:val="Caption"/>
      </w:pPr>
      <w:bookmarkStart w:id="48" w:name="_Toc151069055"/>
      <w:r>
        <w:t>Bảng 2.</w:t>
      </w:r>
      <w:r w:rsidR="00FD06DB">
        <w:fldChar w:fldCharType="begin"/>
      </w:r>
      <w:r w:rsidR="00FD06DB">
        <w:instrText xml:space="preserve"> SEQ Bảng \* ARABIC </w:instrText>
      </w:r>
      <w:r w:rsidR="00FD06DB">
        <w:fldChar w:fldCharType="separate"/>
      </w:r>
      <w:r w:rsidR="00532D4C">
        <w:rPr>
          <w:noProof/>
        </w:rPr>
        <w:t>9</w:t>
      </w:r>
      <w:r w:rsidR="00FD06DB">
        <w:rPr>
          <w:noProof/>
        </w:rPr>
        <w:fldChar w:fldCharType="end"/>
      </w:r>
      <w:r>
        <w:t xml:space="preserve"> Mô tả Usecase Quản lý Marketing campaign</w:t>
      </w:r>
      <w:bookmarkEnd w:id="48"/>
    </w:p>
    <w:p w14:paraId="16DA566A" w14:textId="77777777" w:rsidR="00852DB3" w:rsidRPr="00852DB3" w:rsidRDefault="00852DB3" w:rsidP="00852DB3">
      <w:pPr>
        <w:pStyle w:val="Tiumccp1"/>
      </w:pPr>
      <w:bookmarkStart w:id="49" w:name="_Toc151069117"/>
      <w:r w:rsidRPr="00852DB3">
        <w:t>2.4 Lược đồ dòng dữ liệu (Data Flow Diagram)</w:t>
      </w:r>
      <w:bookmarkEnd w:id="49"/>
    </w:p>
    <w:p w14:paraId="49B3275E" w14:textId="7A4F999A" w:rsidR="00D869C5" w:rsidRDefault="00FE73AA" w:rsidP="00FE73AA">
      <w:pPr>
        <w:pStyle w:val="Tiumccp2"/>
      </w:pPr>
      <w:bookmarkStart w:id="50" w:name="_Toc151069118"/>
      <w:r>
        <w:t>2.4.1 L</w:t>
      </w:r>
      <w:r w:rsidR="00852DB3" w:rsidRPr="00852DB3">
        <w:t>ược đ</w:t>
      </w:r>
      <w:r>
        <w:t>ồ ngữ cảnh (Context diagram)</w:t>
      </w:r>
      <w:bookmarkEnd w:id="50"/>
    </w:p>
    <w:p w14:paraId="5AC49344" w14:textId="77777777" w:rsidR="00D869C5" w:rsidRDefault="00D869C5" w:rsidP="00D869C5">
      <w:pPr>
        <w:pStyle w:val="Nidungvnbn"/>
      </w:pPr>
    </w:p>
    <w:p w14:paraId="30AABC3D" w14:textId="77777777" w:rsidR="00D869C5" w:rsidRDefault="00D869C5" w:rsidP="00D869C5">
      <w:pPr>
        <w:keepNext/>
      </w:pPr>
      <w:r>
        <w:rPr>
          <w:noProof/>
        </w:rPr>
        <w:drawing>
          <wp:inline distT="0" distB="0" distL="0" distR="0" wp14:anchorId="686F488C" wp14:editId="2F88F494">
            <wp:extent cx="5791835" cy="558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558165"/>
                    </a:xfrm>
                    <a:prstGeom prst="rect">
                      <a:avLst/>
                    </a:prstGeom>
                  </pic:spPr>
                </pic:pic>
              </a:graphicData>
            </a:graphic>
          </wp:inline>
        </w:drawing>
      </w:r>
    </w:p>
    <w:p w14:paraId="1E2AC6D2" w14:textId="4D8B2AE9" w:rsidR="00FE73AA" w:rsidRDefault="00D869C5" w:rsidP="00D869C5">
      <w:pPr>
        <w:pStyle w:val="Caption"/>
      </w:pPr>
      <w:bookmarkStart w:id="51" w:name="_Toc151069082"/>
      <w:r>
        <w:t>Hình 2.</w:t>
      </w:r>
      <w:r w:rsidR="00FD06DB">
        <w:fldChar w:fldCharType="begin"/>
      </w:r>
      <w:r w:rsidR="00FD06DB">
        <w:instrText xml:space="preserve"> SEQ Hình \* ARABIC </w:instrText>
      </w:r>
      <w:r w:rsidR="00FD06DB">
        <w:fldChar w:fldCharType="separate"/>
      </w:r>
      <w:r>
        <w:rPr>
          <w:noProof/>
        </w:rPr>
        <w:t>10</w:t>
      </w:r>
      <w:r w:rsidR="00FD06DB">
        <w:rPr>
          <w:noProof/>
        </w:rPr>
        <w:fldChar w:fldCharType="end"/>
      </w:r>
      <w:r>
        <w:t xml:space="preserve"> Lư</w:t>
      </w:r>
      <w:r w:rsidRPr="00D869C5">
        <w:t>ợc</w:t>
      </w:r>
      <w:r>
        <w:t xml:space="preserve"> đ</w:t>
      </w:r>
      <w:r w:rsidRPr="00D869C5">
        <w:t>ồ</w:t>
      </w:r>
      <w:r>
        <w:t xml:space="preserve"> ng</w:t>
      </w:r>
      <w:r w:rsidRPr="00D869C5">
        <w:t>ữ</w:t>
      </w:r>
      <w:r>
        <w:t xml:space="preserve"> c</w:t>
      </w:r>
      <w:r w:rsidRPr="00D869C5">
        <w:t>ảnh</w:t>
      </w:r>
      <w:bookmarkEnd w:id="51"/>
    </w:p>
    <w:p w14:paraId="3D85FF1D" w14:textId="2ADB414F" w:rsidR="00362B01" w:rsidRDefault="00362B01" w:rsidP="00FE73AA">
      <w:pPr>
        <w:pStyle w:val="Tiumccp2"/>
      </w:pPr>
      <w:bookmarkStart w:id="52" w:name="_Toc151069119"/>
      <w:r>
        <w:lastRenderedPageBreak/>
        <w:t>2.4.2 L</w:t>
      </w:r>
      <w:r w:rsidRPr="00852DB3">
        <w:t>ược đồ Level-0</w:t>
      </w:r>
      <w:bookmarkEnd w:id="52"/>
    </w:p>
    <w:p w14:paraId="3865491E" w14:textId="77777777" w:rsidR="00D869C5" w:rsidRDefault="00D869C5" w:rsidP="00D869C5">
      <w:pPr>
        <w:pStyle w:val="Nidungvnbn"/>
      </w:pPr>
    </w:p>
    <w:p w14:paraId="66D40F8B" w14:textId="77777777" w:rsidR="009E665A" w:rsidRDefault="0005055E" w:rsidP="009E665A">
      <w:pPr>
        <w:pStyle w:val="Caption"/>
        <w:keepNext/>
      </w:pPr>
      <w:r>
        <w:rPr>
          <w:noProof/>
        </w:rPr>
        <w:drawing>
          <wp:inline distT="0" distB="0" distL="0" distR="0" wp14:anchorId="34B94E38" wp14:editId="402134BD">
            <wp:extent cx="5791835" cy="2430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CRM.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835" cy="2430145"/>
                    </a:xfrm>
                    <a:prstGeom prst="rect">
                      <a:avLst/>
                    </a:prstGeom>
                  </pic:spPr>
                </pic:pic>
              </a:graphicData>
            </a:graphic>
          </wp:inline>
        </w:drawing>
      </w:r>
    </w:p>
    <w:p w14:paraId="7370D917" w14:textId="6A7E2267" w:rsidR="0005055E" w:rsidRDefault="009E665A" w:rsidP="009E665A">
      <w:pPr>
        <w:pStyle w:val="Caption"/>
      </w:pPr>
      <w:bookmarkStart w:id="53" w:name="_Toc151069083"/>
      <w:r>
        <w:t>Hình 2.</w:t>
      </w:r>
      <w:r w:rsidR="00FD06DB">
        <w:fldChar w:fldCharType="begin"/>
      </w:r>
      <w:r w:rsidR="00FD06DB">
        <w:instrText xml:space="preserve"> SEQ Hình \* ARABIC </w:instrText>
      </w:r>
      <w:r w:rsidR="00FD06DB">
        <w:fldChar w:fldCharType="separate"/>
      </w:r>
      <w:r w:rsidR="00D869C5">
        <w:rPr>
          <w:noProof/>
        </w:rPr>
        <w:t>11</w:t>
      </w:r>
      <w:r w:rsidR="00FD06DB">
        <w:rPr>
          <w:noProof/>
        </w:rPr>
        <w:fldChar w:fldCharType="end"/>
      </w:r>
      <w:r>
        <w:t xml:space="preserve"> Lược đồ </w:t>
      </w:r>
      <w:r w:rsidR="00D869C5">
        <w:t>level 0</w:t>
      </w:r>
      <w:bookmarkEnd w:id="53"/>
    </w:p>
    <w:p w14:paraId="7CDC239D" w14:textId="77777777" w:rsidR="00FE73AA" w:rsidRPr="00852DB3" w:rsidRDefault="00FE73AA" w:rsidP="00FE73AA">
      <w:pPr>
        <w:pStyle w:val="Tiumccp2"/>
      </w:pPr>
    </w:p>
    <w:p w14:paraId="01FCC0EF" w14:textId="3F75641E" w:rsidR="00852DB3" w:rsidRDefault="00362B01" w:rsidP="00362B01">
      <w:pPr>
        <w:pStyle w:val="Tiumccp1"/>
      </w:pPr>
      <w:bookmarkStart w:id="54" w:name="_Toc151069120"/>
      <w:r>
        <w:t xml:space="preserve">2.5 </w:t>
      </w:r>
      <w:r w:rsidR="00852DB3" w:rsidRPr="00852DB3">
        <w:t>Lược đồ quan hệ thực thể (Entity-Relationship Diagram)</w:t>
      </w:r>
      <w:bookmarkEnd w:id="54"/>
    </w:p>
    <w:p w14:paraId="6BE6733E" w14:textId="77777777" w:rsidR="009E665A" w:rsidRDefault="0005055E" w:rsidP="009E665A">
      <w:pPr>
        <w:pStyle w:val="Caption"/>
        <w:keepNext/>
      </w:pPr>
      <w:r>
        <w:rPr>
          <w:noProof/>
        </w:rPr>
        <w:lastRenderedPageBreak/>
        <w:drawing>
          <wp:inline distT="0" distB="0" distL="0" distR="0" wp14:anchorId="7E119075" wp14:editId="332CA4FB">
            <wp:extent cx="5791835"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calERD.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4686300"/>
                    </a:xfrm>
                    <a:prstGeom prst="rect">
                      <a:avLst/>
                    </a:prstGeom>
                  </pic:spPr>
                </pic:pic>
              </a:graphicData>
            </a:graphic>
          </wp:inline>
        </w:drawing>
      </w:r>
    </w:p>
    <w:p w14:paraId="132A0665" w14:textId="30E5D0F6" w:rsidR="0005055E" w:rsidRDefault="009E665A" w:rsidP="009E665A">
      <w:pPr>
        <w:pStyle w:val="Caption"/>
      </w:pPr>
      <w:bookmarkStart w:id="55" w:name="_Toc151069084"/>
      <w:r>
        <w:t>Hình 2.</w:t>
      </w:r>
      <w:r w:rsidR="00FD06DB">
        <w:fldChar w:fldCharType="begin"/>
      </w:r>
      <w:r w:rsidR="00FD06DB">
        <w:instrText xml:space="preserve"> SEQ Hình \* ARABIC </w:instrText>
      </w:r>
      <w:r w:rsidR="00FD06DB">
        <w:fldChar w:fldCharType="separate"/>
      </w:r>
      <w:r w:rsidR="00D869C5">
        <w:rPr>
          <w:noProof/>
        </w:rPr>
        <w:t>12</w:t>
      </w:r>
      <w:r w:rsidR="00FD06DB">
        <w:rPr>
          <w:noProof/>
        </w:rPr>
        <w:fldChar w:fldCharType="end"/>
      </w:r>
      <w:r>
        <w:t xml:space="preserve"> </w:t>
      </w:r>
      <w:r w:rsidRPr="00852DB3">
        <w:t>Lược đồ quan hệ thực thể</w:t>
      </w:r>
      <w:bookmarkEnd w:id="55"/>
    </w:p>
    <w:p w14:paraId="22F1DC51" w14:textId="77777777" w:rsidR="00463C29" w:rsidRPr="00463C29" w:rsidRDefault="00463C29" w:rsidP="00463C29"/>
    <w:p w14:paraId="31F326A1" w14:textId="6CE8514D" w:rsidR="00C91D7D" w:rsidRPr="00C91D7D" w:rsidRDefault="00362B01" w:rsidP="00C91D7D">
      <w:pPr>
        <w:pStyle w:val="Tiumccp1"/>
      </w:pPr>
      <w:bookmarkStart w:id="56" w:name="_Toc151069121"/>
      <w:r>
        <w:t>2.6 Đặc tả l</w:t>
      </w:r>
      <w:r w:rsidRPr="00852DB3">
        <w:t>ược đồ quan hệ thực thể (Entity-Relationship Diagram)</w:t>
      </w:r>
      <w:bookmarkEnd w:id="56"/>
    </w:p>
    <w:tbl>
      <w:tblPr>
        <w:tblStyle w:val="TableGrid"/>
        <w:tblW w:w="0" w:type="auto"/>
        <w:tblLook w:val="04A0" w:firstRow="1" w:lastRow="0" w:firstColumn="1" w:lastColumn="0" w:noHBand="0" w:noVBand="1"/>
      </w:tblPr>
      <w:tblGrid>
        <w:gridCol w:w="2251"/>
        <w:gridCol w:w="6860"/>
      </w:tblGrid>
      <w:tr w:rsidR="00C91D7D" w:rsidRPr="000C5A97" w14:paraId="401CE9F0" w14:textId="77777777" w:rsidTr="00C91D7D">
        <w:tc>
          <w:tcPr>
            <w:tcW w:w="1848" w:type="dxa"/>
          </w:tcPr>
          <w:p w14:paraId="581DCD0C" w14:textId="77777777" w:rsidR="00C91D7D" w:rsidRPr="000C5A97" w:rsidRDefault="00C91D7D" w:rsidP="00C91D7D">
            <w:pPr>
              <w:pStyle w:val="Bngbiu-nidung"/>
            </w:pPr>
            <w:r w:rsidRPr="000C5A97">
              <w:t>Description</w:t>
            </w:r>
          </w:p>
        </w:tc>
        <w:tc>
          <w:tcPr>
            <w:tcW w:w="8147" w:type="dxa"/>
          </w:tcPr>
          <w:p w14:paraId="0A50280B" w14:textId="77777777" w:rsidR="00C91D7D" w:rsidRPr="000C5A97" w:rsidRDefault="00C91D7D" w:rsidP="00C91D7D">
            <w:pPr>
              <w:pStyle w:val="Bngbiu-nidung"/>
            </w:pPr>
            <w:r w:rsidRPr="000C5A97">
              <w:t>Bảng chứa dữ liệu thông tin cá nhân của khách hàng</w:t>
            </w:r>
          </w:p>
        </w:tc>
      </w:tr>
      <w:tr w:rsidR="00C91D7D" w:rsidRPr="000C5A97" w14:paraId="3589CA20" w14:textId="77777777" w:rsidTr="00C91D7D">
        <w:tc>
          <w:tcPr>
            <w:tcW w:w="1848" w:type="dxa"/>
          </w:tcPr>
          <w:p w14:paraId="30478204" w14:textId="77777777" w:rsidR="00C91D7D" w:rsidRPr="000C5A97" w:rsidRDefault="00C91D7D" w:rsidP="00C91D7D">
            <w:pPr>
              <w:pStyle w:val="Bngbiu-nidung"/>
            </w:pPr>
            <w:r w:rsidRPr="000C5A97">
              <w:t>Attribute</w:t>
            </w:r>
          </w:p>
        </w:tc>
        <w:tc>
          <w:tcPr>
            <w:tcW w:w="8147" w:type="dxa"/>
          </w:tcPr>
          <w:p w14:paraId="4253A786" w14:textId="77777777" w:rsidR="00C91D7D" w:rsidRPr="000C5A97" w:rsidRDefault="00C91D7D" w:rsidP="00C91D7D">
            <w:pPr>
              <w:pStyle w:val="Bngbiu-nidung"/>
              <w:rPr>
                <w:sz w:val="22"/>
                <w:szCs w:val="22"/>
              </w:rPr>
            </w:pPr>
            <w:r w:rsidRPr="000C5A97">
              <w:rPr>
                <w:sz w:val="22"/>
                <w:szCs w:val="22"/>
              </w:rPr>
              <w:t>2.1. address:varchar(128)</w:t>
            </w:r>
          </w:p>
          <w:p w14:paraId="1E4E91E1" w14:textId="77777777" w:rsidR="00C91D7D" w:rsidRPr="000C5A97" w:rsidRDefault="00C91D7D" w:rsidP="00C91D7D">
            <w:pPr>
              <w:pStyle w:val="Bngbiu-nidung"/>
              <w:rPr>
                <w:sz w:val="22"/>
                <w:szCs w:val="22"/>
              </w:rPr>
            </w:pPr>
            <w:r w:rsidRPr="000C5A97">
              <w:rPr>
                <w:sz w:val="22"/>
                <w:szCs w:val="22"/>
              </w:rPr>
              <w:t> 2.2. buy_rank:int</w:t>
            </w:r>
          </w:p>
          <w:p w14:paraId="473F222E" w14:textId="77777777" w:rsidR="00C91D7D" w:rsidRPr="000C5A97" w:rsidRDefault="00C91D7D" w:rsidP="00C91D7D">
            <w:pPr>
              <w:pStyle w:val="Bngbiu-nidung"/>
              <w:rPr>
                <w:sz w:val="22"/>
                <w:szCs w:val="22"/>
              </w:rPr>
            </w:pPr>
            <w:r w:rsidRPr="000C5A97">
              <w:rPr>
                <w:sz w:val="22"/>
                <w:szCs w:val="22"/>
              </w:rPr>
              <w:t> 2.3. create_date:datetime</w:t>
            </w:r>
          </w:p>
          <w:p w14:paraId="5C0F1673" w14:textId="77777777" w:rsidR="00C91D7D" w:rsidRPr="000C5A97" w:rsidRDefault="00C91D7D" w:rsidP="00C91D7D">
            <w:pPr>
              <w:pStyle w:val="Bngbiu-nidung"/>
              <w:rPr>
                <w:sz w:val="22"/>
                <w:szCs w:val="22"/>
              </w:rPr>
            </w:pPr>
            <w:r w:rsidRPr="000C5A97">
              <w:rPr>
                <w:sz w:val="22"/>
                <w:szCs w:val="22"/>
              </w:rPr>
              <w:t> 2.4. date_of_birth:date</w:t>
            </w:r>
          </w:p>
          <w:p w14:paraId="49DD2E84" w14:textId="77777777" w:rsidR="00C91D7D" w:rsidRPr="000C5A97" w:rsidRDefault="00C91D7D" w:rsidP="00C91D7D">
            <w:pPr>
              <w:pStyle w:val="Bngbiu-nidung"/>
              <w:rPr>
                <w:sz w:val="22"/>
                <w:szCs w:val="22"/>
              </w:rPr>
            </w:pPr>
            <w:r w:rsidRPr="000C5A97">
              <w:rPr>
                <w:sz w:val="22"/>
                <w:szCs w:val="22"/>
              </w:rPr>
              <w:t> 2.5. email:varchar(64)</w:t>
            </w:r>
          </w:p>
          <w:p w14:paraId="454E57A4" w14:textId="77777777" w:rsidR="00C91D7D" w:rsidRPr="000C5A97" w:rsidRDefault="00C91D7D" w:rsidP="00C91D7D">
            <w:pPr>
              <w:pStyle w:val="Bngbiu-nidung"/>
              <w:rPr>
                <w:sz w:val="22"/>
                <w:szCs w:val="22"/>
              </w:rPr>
            </w:pPr>
            <w:r w:rsidRPr="000C5A97">
              <w:rPr>
                <w:sz w:val="22"/>
                <w:szCs w:val="22"/>
              </w:rPr>
              <w:lastRenderedPageBreak/>
              <w:t> 2.6. full_name:varchar(64)</w:t>
            </w:r>
          </w:p>
          <w:p w14:paraId="698518AD" w14:textId="77777777" w:rsidR="00C91D7D" w:rsidRPr="000C5A97" w:rsidRDefault="00C91D7D" w:rsidP="00C91D7D">
            <w:pPr>
              <w:pStyle w:val="Bngbiu-nidung"/>
              <w:rPr>
                <w:sz w:val="22"/>
                <w:szCs w:val="22"/>
              </w:rPr>
            </w:pPr>
            <w:r w:rsidRPr="000C5A97">
              <w:rPr>
                <w:sz w:val="22"/>
                <w:szCs w:val="22"/>
              </w:rPr>
              <w:t> 2.7. gender:bit</w:t>
            </w:r>
          </w:p>
          <w:p w14:paraId="3210867B" w14:textId="77777777" w:rsidR="00C91D7D" w:rsidRPr="000C5A97" w:rsidRDefault="00C91D7D" w:rsidP="00C91D7D">
            <w:pPr>
              <w:pStyle w:val="Bngbiu-nidung"/>
              <w:rPr>
                <w:sz w:val="22"/>
                <w:szCs w:val="22"/>
              </w:rPr>
            </w:pPr>
            <w:r w:rsidRPr="000C5A97">
              <w:rPr>
                <w:sz w:val="22"/>
                <w:szCs w:val="22"/>
              </w:rPr>
              <w:t> 2.8. id:varchar(16)</w:t>
            </w:r>
          </w:p>
          <w:p w14:paraId="3F03EA29" w14:textId="77777777" w:rsidR="00C91D7D" w:rsidRPr="000C5A97" w:rsidRDefault="00C91D7D" w:rsidP="00C91D7D">
            <w:pPr>
              <w:pStyle w:val="Bngbiu-nidung"/>
              <w:rPr>
                <w:sz w:val="22"/>
                <w:szCs w:val="22"/>
              </w:rPr>
            </w:pPr>
            <w:r w:rsidRPr="000C5A97">
              <w:rPr>
                <w:sz w:val="22"/>
                <w:szCs w:val="22"/>
              </w:rPr>
              <w:t> 2.9. is_company:bit</w:t>
            </w:r>
          </w:p>
          <w:p w14:paraId="143AF9B1" w14:textId="77777777" w:rsidR="00C91D7D" w:rsidRPr="000C5A97" w:rsidRDefault="00C91D7D" w:rsidP="00C91D7D">
            <w:pPr>
              <w:pStyle w:val="Bngbiu-nidung"/>
              <w:rPr>
                <w:sz w:val="22"/>
                <w:szCs w:val="22"/>
              </w:rPr>
            </w:pPr>
            <w:r w:rsidRPr="000C5A97">
              <w:rPr>
                <w:sz w:val="22"/>
                <w:szCs w:val="22"/>
              </w:rPr>
              <w:t> 2.10. phone:varchar(16)</w:t>
            </w:r>
          </w:p>
        </w:tc>
      </w:tr>
      <w:tr w:rsidR="00C91D7D" w:rsidRPr="000C5A97" w14:paraId="12C138D8" w14:textId="77777777" w:rsidTr="00C91D7D">
        <w:tc>
          <w:tcPr>
            <w:tcW w:w="1848" w:type="dxa"/>
          </w:tcPr>
          <w:p w14:paraId="021C0AC4"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08D5AC37" w14:textId="77777777" w:rsidR="00C91D7D" w:rsidRPr="000C5A97" w:rsidRDefault="00C91D7D" w:rsidP="00C91D7D">
            <w:pPr>
              <w:pStyle w:val="Bngbiu-nidung"/>
              <w:rPr>
                <w:szCs w:val="22"/>
              </w:rPr>
            </w:pPr>
            <w:r w:rsidRPr="000C5A97">
              <w:rPr>
                <w:szCs w:val="22"/>
              </w:rPr>
              <w:t>Primary Keys:  id</w:t>
            </w:r>
          </w:p>
          <w:p w14:paraId="083C7781"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tc>
      </w:tr>
      <w:tr w:rsidR="00C91D7D" w:rsidRPr="000C5A97" w14:paraId="19B4B919" w14:textId="77777777" w:rsidTr="00C91D7D">
        <w:tc>
          <w:tcPr>
            <w:tcW w:w="1848" w:type="dxa"/>
          </w:tcPr>
          <w:p w14:paraId="19AE6867" w14:textId="77777777" w:rsidR="00C91D7D" w:rsidRPr="000C5A97" w:rsidRDefault="00C91D7D" w:rsidP="00C91D7D">
            <w:pPr>
              <w:pStyle w:val="Bngbiu-nidung"/>
            </w:pPr>
            <w:r w:rsidRPr="000C5A97">
              <w:t>Business rule</w:t>
            </w:r>
          </w:p>
        </w:tc>
        <w:tc>
          <w:tcPr>
            <w:tcW w:w="8147" w:type="dxa"/>
          </w:tcPr>
          <w:p w14:paraId="52E7F143" w14:textId="77777777" w:rsidR="00C91D7D" w:rsidRPr="000C5A97" w:rsidRDefault="00C91D7D" w:rsidP="00C91D7D">
            <w:pPr>
              <w:pStyle w:val="Bngbiu-nidung"/>
              <w:rPr>
                <w:szCs w:val="22"/>
              </w:rPr>
            </w:pPr>
            <w:r w:rsidRPr="000C5A97">
              <w:rPr>
                <w:szCs w:val="22"/>
              </w:rPr>
              <w:t>buy_rank phải là positive integer, bắt đầu từ 0. Mỗi khi khách hàng có order thì buy_rank sẽ tăng lên 1</w:t>
            </w:r>
          </w:p>
          <w:p w14:paraId="271F79DF" w14:textId="77777777" w:rsidR="00C91D7D" w:rsidRPr="000C5A97" w:rsidRDefault="00C91D7D" w:rsidP="00C91D7D">
            <w:pPr>
              <w:pStyle w:val="Bngbiu-nidung"/>
              <w:rPr>
                <w:szCs w:val="22"/>
              </w:rPr>
            </w:pPr>
            <w:r w:rsidRPr="000C5A97">
              <w:rPr>
                <w:szCs w:val="22"/>
              </w:rPr>
              <w:t>gender: 1 là nam, 0 là nữ</w:t>
            </w:r>
          </w:p>
          <w:p w14:paraId="7D933461" w14:textId="77777777" w:rsidR="00C91D7D" w:rsidRPr="000C5A97" w:rsidRDefault="00C91D7D" w:rsidP="00C91D7D">
            <w:pPr>
              <w:pStyle w:val="Bngbiu-nidung"/>
              <w:rPr>
                <w:szCs w:val="22"/>
              </w:rPr>
            </w:pPr>
            <w:r w:rsidRPr="000C5A97">
              <w:rPr>
                <w:szCs w:val="22"/>
              </w:rPr>
              <w:t>is_company: 1 nếu là tổ chức hoặc doanh nghiệp, 0 nếu là khách hàng cá nhân</w:t>
            </w:r>
          </w:p>
          <w:p w14:paraId="134D5B50" w14:textId="77777777" w:rsidR="00C91D7D" w:rsidRPr="000C5A97" w:rsidRDefault="00C91D7D" w:rsidP="00C91D7D">
            <w:pPr>
              <w:pStyle w:val="Bngbiu-nidung"/>
              <w:keepNext/>
              <w:rPr>
                <w:szCs w:val="22"/>
              </w:rPr>
            </w:pPr>
            <w:r w:rsidRPr="000C5A97">
              <w:rPr>
                <w:szCs w:val="22"/>
              </w:rPr>
              <w:t>phone: bắt đầu bằng country code, ví dụ sđt Việt Nam thì là +8412345678</w:t>
            </w:r>
          </w:p>
        </w:tc>
      </w:tr>
    </w:tbl>
    <w:p w14:paraId="415E321D" w14:textId="4F7D79F7" w:rsidR="00463C29" w:rsidRPr="00463C29" w:rsidRDefault="00C91D7D" w:rsidP="00463C29">
      <w:pPr>
        <w:pStyle w:val="Caption"/>
      </w:pPr>
      <w:bookmarkStart w:id="57" w:name="_Toc151069056"/>
      <w:r>
        <w:t xml:space="preserve">Bảng </w:t>
      </w:r>
      <w:r w:rsidR="00463C29">
        <w:t>2.</w:t>
      </w:r>
      <w:r w:rsidR="00FD06DB">
        <w:fldChar w:fldCharType="begin"/>
      </w:r>
      <w:r w:rsidR="00FD06DB">
        <w:instrText xml:space="preserve"> SEQ Bảng \* ARABIC </w:instrText>
      </w:r>
      <w:r w:rsidR="00FD06DB">
        <w:fldChar w:fldCharType="separate"/>
      </w:r>
      <w:r w:rsidR="00532D4C">
        <w:rPr>
          <w:noProof/>
        </w:rPr>
        <w:t>10</w:t>
      </w:r>
      <w:r w:rsidR="00FD06DB">
        <w:rPr>
          <w:noProof/>
        </w:rPr>
        <w:fldChar w:fldCharType="end"/>
      </w:r>
      <w:r w:rsidR="00463C29">
        <w:t xml:space="preserve"> Customer</w:t>
      </w:r>
      <w:bookmarkEnd w:id="57"/>
      <w:r w:rsidR="00463C29">
        <w:br/>
      </w:r>
    </w:p>
    <w:tbl>
      <w:tblPr>
        <w:tblStyle w:val="TableGrid"/>
        <w:tblW w:w="0" w:type="auto"/>
        <w:tblLook w:val="04A0" w:firstRow="1" w:lastRow="0" w:firstColumn="1" w:lastColumn="0" w:noHBand="0" w:noVBand="1"/>
      </w:tblPr>
      <w:tblGrid>
        <w:gridCol w:w="2251"/>
        <w:gridCol w:w="6860"/>
      </w:tblGrid>
      <w:tr w:rsidR="00C91D7D" w:rsidRPr="000C5A97" w14:paraId="4DCC25CF" w14:textId="77777777" w:rsidTr="00C91D7D">
        <w:tc>
          <w:tcPr>
            <w:tcW w:w="1848" w:type="dxa"/>
          </w:tcPr>
          <w:p w14:paraId="4773D7DB" w14:textId="77777777" w:rsidR="00C91D7D" w:rsidRPr="000C5A97" w:rsidRDefault="00C91D7D" w:rsidP="00C91D7D">
            <w:pPr>
              <w:pStyle w:val="Bngbiu-nidung"/>
            </w:pPr>
            <w:r w:rsidRPr="000C5A97">
              <w:t>Description</w:t>
            </w:r>
          </w:p>
        </w:tc>
        <w:tc>
          <w:tcPr>
            <w:tcW w:w="8147" w:type="dxa"/>
          </w:tcPr>
          <w:p w14:paraId="422CDAA1" w14:textId="77777777" w:rsidR="00C91D7D" w:rsidRPr="000C5A97" w:rsidRDefault="00C91D7D" w:rsidP="00C91D7D">
            <w:pPr>
              <w:pStyle w:val="Bngbiu-nidung"/>
            </w:pPr>
            <w:r w:rsidRPr="000C5A97">
              <w:t>Bảng chứa dữ liệu thông tin cá nhân của nhân viên</w:t>
            </w:r>
          </w:p>
        </w:tc>
      </w:tr>
      <w:tr w:rsidR="00C91D7D" w:rsidRPr="000C5A97" w14:paraId="29C1B1A6" w14:textId="77777777" w:rsidTr="00C91D7D">
        <w:tc>
          <w:tcPr>
            <w:tcW w:w="1848" w:type="dxa"/>
          </w:tcPr>
          <w:p w14:paraId="2BD34F71" w14:textId="77777777" w:rsidR="00C91D7D" w:rsidRPr="000C5A97" w:rsidRDefault="00C91D7D" w:rsidP="00C91D7D">
            <w:pPr>
              <w:pStyle w:val="Bngbiu-nidung"/>
            </w:pPr>
            <w:r w:rsidRPr="000C5A97">
              <w:t>Attribute</w:t>
            </w:r>
          </w:p>
        </w:tc>
        <w:tc>
          <w:tcPr>
            <w:tcW w:w="8147" w:type="dxa"/>
          </w:tcPr>
          <w:p w14:paraId="649B6256" w14:textId="77777777" w:rsidR="00C91D7D" w:rsidRPr="000C5A97" w:rsidRDefault="00C91D7D" w:rsidP="00C91D7D">
            <w:pPr>
              <w:pStyle w:val="Bngbiu-nidung"/>
              <w:rPr>
                <w:sz w:val="22"/>
                <w:szCs w:val="22"/>
              </w:rPr>
            </w:pPr>
            <w:r w:rsidRPr="000C5A97">
              <w:rPr>
                <w:sz w:val="22"/>
                <w:szCs w:val="22"/>
              </w:rPr>
              <w:t> 3.1. acccount_password:varchar(64)</w:t>
            </w:r>
          </w:p>
          <w:p w14:paraId="3818779A" w14:textId="77777777" w:rsidR="00C91D7D" w:rsidRPr="000C5A97" w:rsidRDefault="00C91D7D" w:rsidP="00C91D7D">
            <w:pPr>
              <w:pStyle w:val="Bngbiu-nidung"/>
              <w:rPr>
                <w:sz w:val="22"/>
                <w:szCs w:val="22"/>
              </w:rPr>
            </w:pPr>
            <w:r w:rsidRPr="000C5A97">
              <w:rPr>
                <w:sz w:val="22"/>
                <w:szCs w:val="22"/>
              </w:rPr>
              <w:t> 3.2. account_name:varchar(64)</w:t>
            </w:r>
          </w:p>
          <w:p w14:paraId="1DB11A2D" w14:textId="77777777" w:rsidR="00C91D7D" w:rsidRPr="000C5A97" w:rsidRDefault="00C91D7D" w:rsidP="00C91D7D">
            <w:pPr>
              <w:pStyle w:val="Bngbiu-nidung"/>
              <w:rPr>
                <w:sz w:val="22"/>
                <w:szCs w:val="22"/>
              </w:rPr>
            </w:pPr>
            <w:r w:rsidRPr="000C5A97">
              <w:rPr>
                <w:sz w:val="22"/>
                <w:szCs w:val="22"/>
              </w:rPr>
              <w:t> 3.3. account_role:varchar(64)</w:t>
            </w:r>
          </w:p>
          <w:p w14:paraId="2E45F1E9" w14:textId="77777777" w:rsidR="00C91D7D" w:rsidRPr="000C5A97" w:rsidRDefault="00C91D7D" w:rsidP="00C91D7D">
            <w:pPr>
              <w:pStyle w:val="Bngbiu-nidung"/>
              <w:rPr>
                <w:sz w:val="22"/>
                <w:szCs w:val="22"/>
              </w:rPr>
            </w:pPr>
            <w:r w:rsidRPr="000C5A97">
              <w:rPr>
                <w:sz w:val="22"/>
                <w:szCs w:val="22"/>
              </w:rPr>
              <w:t> 3.4. address:varchar(64)</w:t>
            </w:r>
          </w:p>
          <w:p w14:paraId="4C5E4F03" w14:textId="77777777" w:rsidR="00C91D7D" w:rsidRPr="000C5A97" w:rsidRDefault="00C91D7D" w:rsidP="00C91D7D">
            <w:pPr>
              <w:pStyle w:val="Bngbiu-nidung"/>
              <w:rPr>
                <w:sz w:val="22"/>
                <w:szCs w:val="22"/>
              </w:rPr>
            </w:pPr>
            <w:r w:rsidRPr="000C5A97">
              <w:rPr>
                <w:sz w:val="22"/>
                <w:szCs w:val="22"/>
              </w:rPr>
              <w:t> 3.5. date_of_birth:date</w:t>
            </w:r>
          </w:p>
          <w:p w14:paraId="5909F7FC" w14:textId="77777777" w:rsidR="00C91D7D" w:rsidRPr="000C5A97" w:rsidRDefault="00C91D7D" w:rsidP="00C91D7D">
            <w:pPr>
              <w:pStyle w:val="Bngbiu-nidung"/>
              <w:rPr>
                <w:sz w:val="22"/>
                <w:szCs w:val="22"/>
              </w:rPr>
            </w:pPr>
            <w:r w:rsidRPr="000C5A97">
              <w:rPr>
                <w:sz w:val="22"/>
                <w:szCs w:val="22"/>
              </w:rPr>
              <w:t> 3.6. email:varchar(64)</w:t>
            </w:r>
          </w:p>
          <w:p w14:paraId="6E7B6CD7" w14:textId="77777777" w:rsidR="00C91D7D" w:rsidRPr="000C5A97" w:rsidRDefault="00C91D7D" w:rsidP="00C91D7D">
            <w:pPr>
              <w:pStyle w:val="Bngbiu-nidung"/>
              <w:rPr>
                <w:sz w:val="22"/>
                <w:szCs w:val="22"/>
              </w:rPr>
            </w:pPr>
            <w:r w:rsidRPr="000C5A97">
              <w:rPr>
                <w:sz w:val="22"/>
                <w:szCs w:val="22"/>
              </w:rPr>
              <w:lastRenderedPageBreak/>
              <w:t> 3.7. full_name:varchar(64)</w:t>
            </w:r>
          </w:p>
          <w:p w14:paraId="100B5C55" w14:textId="77777777" w:rsidR="00C91D7D" w:rsidRPr="000C5A97" w:rsidRDefault="00C91D7D" w:rsidP="00C91D7D">
            <w:pPr>
              <w:pStyle w:val="Bngbiu-nidung"/>
              <w:rPr>
                <w:sz w:val="22"/>
                <w:szCs w:val="22"/>
              </w:rPr>
            </w:pPr>
            <w:r w:rsidRPr="000C5A97">
              <w:rPr>
                <w:sz w:val="22"/>
                <w:szCs w:val="22"/>
              </w:rPr>
              <w:t> 3.8. gender:bit</w:t>
            </w:r>
          </w:p>
          <w:p w14:paraId="1EE1F5D5" w14:textId="77777777" w:rsidR="00C91D7D" w:rsidRPr="000C5A97" w:rsidRDefault="00C91D7D" w:rsidP="00C91D7D">
            <w:pPr>
              <w:pStyle w:val="Bngbiu-nidung"/>
              <w:rPr>
                <w:sz w:val="22"/>
                <w:szCs w:val="22"/>
              </w:rPr>
            </w:pPr>
            <w:r w:rsidRPr="000C5A97">
              <w:rPr>
                <w:sz w:val="22"/>
                <w:szCs w:val="22"/>
              </w:rPr>
              <w:t> 3.9. hire_date:date</w:t>
            </w:r>
          </w:p>
          <w:p w14:paraId="5DA0B4C2" w14:textId="77777777" w:rsidR="00C91D7D" w:rsidRPr="000C5A97" w:rsidRDefault="00C91D7D" w:rsidP="00C91D7D">
            <w:pPr>
              <w:pStyle w:val="Bngbiu-nidung"/>
              <w:rPr>
                <w:sz w:val="22"/>
                <w:szCs w:val="22"/>
              </w:rPr>
            </w:pPr>
            <w:r w:rsidRPr="000C5A97">
              <w:rPr>
                <w:sz w:val="22"/>
                <w:szCs w:val="22"/>
              </w:rPr>
              <w:t> 3.10. id:varchar(16)</w:t>
            </w:r>
          </w:p>
          <w:p w14:paraId="79436225" w14:textId="77777777" w:rsidR="00C91D7D" w:rsidRPr="000C5A97" w:rsidRDefault="00C91D7D" w:rsidP="00C91D7D">
            <w:pPr>
              <w:pStyle w:val="Bngbiu-nidung"/>
              <w:rPr>
                <w:sz w:val="22"/>
                <w:szCs w:val="22"/>
              </w:rPr>
            </w:pPr>
            <w:r w:rsidRPr="000C5A97">
              <w:rPr>
                <w:sz w:val="22"/>
                <w:szCs w:val="22"/>
              </w:rPr>
              <w:t> 3.11. phone:varchar(16)</w:t>
            </w:r>
          </w:p>
          <w:p w14:paraId="29192652" w14:textId="77777777" w:rsidR="00C91D7D" w:rsidRPr="000C5A97" w:rsidRDefault="00C91D7D" w:rsidP="00C91D7D">
            <w:pPr>
              <w:pStyle w:val="Bngbiu-nidung"/>
              <w:rPr>
                <w:sz w:val="22"/>
                <w:szCs w:val="22"/>
              </w:rPr>
            </w:pPr>
            <w:r w:rsidRPr="000C5A97">
              <w:rPr>
                <w:sz w:val="22"/>
                <w:szCs w:val="22"/>
              </w:rPr>
              <w:t> 3.12. salary:int</w:t>
            </w:r>
          </w:p>
          <w:p w14:paraId="44DFDB73" w14:textId="77777777" w:rsidR="00C91D7D" w:rsidRPr="000C5A97" w:rsidRDefault="00C91D7D" w:rsidP="00C91D7D">
            <w:pPr>
              <w:pStyle w:val="Bngbiu-nidung"/>
              <w:rPr>
                <w:sz w:val="22"/>
                <w:szCs w:val="22"/>
              </w:rPr>
            </w:pPr>
            <w:r w:rsidRPr="000C5A97">
              <w:rPr>
                <w:sz w:val="22"/>
                <w:szCs w:val="22"/>
              </w:rPr>
              <w:t> 3.13. sales_team_id:varchar(16)</w:t>
            </w:r>
          </w:p>
          <w:p w14:paraId="5AF2A570" w14:textId="77777777" w:rsidR="00C91D7D" w:rsidRPr="000C5A97" w:rsidRDefault="00C91D7D" w:rsidP="00C91D7D">
            <w:pPr>
              <w:pStyle w:val="Bngbiu-nidung"/>
              <w:rPr>
                <w:sz w:val="22"/>
                <w:szCs w:val="22"/>
              </w:rPr>
            </w:pPr>
          </w:p>
        </w:tc>
      </w:tr>
      <w:tr w:rsidR="00C91D7D" w:rsidRPr="000C5A97" w14:paraId="0753BE65" w14:textId="77777777" w:rsidTr="00C91D7D">
        <w:tc>
          <w:tcPr>
            <w:tcW w:w="1848" w:type="dxa"/>
          </w:tcPr>
          <w:p w14:paraId="06C8FFBB"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80754EA" w14:textId="77777777" w:rsidR="00C91D7D" w:rsidRPr="000C5A97" w:rsidRDefault="00C91D7D" w:rsidP="00C91D7D">
            <w:pPr>
              <w:pStyle w:val="Bngbiu-nidung"/>
              <w:rPr>
                <w:szCs w:val="22"/>
              </w:rPr>
            </w:pPr>
            <w:r w:rsidRPr="000C5A97">
              <w:rPr>
                <w:szCs w:val="22"/>
              </w:rPr>
              <w:t>Primary Keys:  id</w:t>
            </w:r>
          </w:p>
          <w:p w14:paraId="7C5186BF" w14:textId="77777777" w:rsidR="00C91D7D" w:rsidRPr="000C5A97" w:rsidRDefault="00C91D7D" w:rsidP="00C91D7D">
            <w:pPr>
              <w:pStyle w:val="Bngbiu-nidung"/>
              <w:rPr>
                <w:szCs w:val="22"/>
              </w:rPr>
            </w:pPr>
            <w:r w:rsidRPr="000C5A97">
              <w:rPr>
                <w:szCs w:val="22"/>
              </w:rPr>
              <w:t>Foreign Keys:  sales_team_id</w:t>
            </w:r>
          </w:p>
          <w:p w14:paraId="5EAB433F"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r w:rsidRPr="000C5A97">
              <w:rPr>
                <w:szCs w:val="22"/>
              </w:rPr>
              <w:t>,  </w:t>
            </w:r>
            <w:hyperlink w:anchor="YzP6V1GA0IR.3w8m" w:tooltip="order" w:history="1">
              <w:r w:rsidRPr="000C5A97">
                <w:rPr>
                  <w:rStyle w:val="Hyperlink"/>
                  <w:szCs w:val="22"/>
                </w:rPr>
                <w:t>order</w:t>
              </w:r>
            </w:hyperlink>
          </w:p>
          <w:p w14:paraId="6B3FBD72"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czP6V1GA0IR.3w8s" w:tooltip="sales_team" w:history="1">
              <w:r w:rsidRPr="000C5A97">
                <w:rPr>
                  <w:rStyle w:val="Hyperlink"/>
                  <w:szCs w:val="22"/>
                </w:rPr>
                <w:t>sales_team</w:t>
              </w:r>
            </w:hyperlink>
          </w:p>
        </w:tc>
      </w:tr>
      <w:tr w:rsidR="00C91D7D" w:rsidRPr="000C5A97" w14:paraId="5AFF2F1A" w14:textId="77777777" w:rsidTr="00C91D7D">
        <w:tc>
          <w:tcPr>
            <w:tcW w:w="1848" w:type="dxa"/>
          </w:tcPr>
          <w:p w14:paraId="32BBE576" w14:textId="77777777" w:rsidR="00C91D7D" w:rsidRPr="000C5A97" w:rsidRDefault="00C91D7D" w:rsidP="00C91D7D">
            <w:pPr>
              <w:pStyle w:val="Bngbiu-nidung"/>
            </w:pPr>
            <w:r w:rsidRPr="000C5A97">
              <w:t>Business rule</w:t>
            </w:r>
          </w:p>
        </w:tc>
        <w:tc>
          <w:tcPr>
            <w:tcW w:w="8147" w:type="dxa"/>
          </w:tcPr>
          <w:p w14:paraId="6D5E9F41" w14:textId="77777777" w:rsidR="00C91D7D" w:rsidRPr="000C5A97" w:rsidRDefault="00C91D7D" w:rsidP="00C91D7D">
            <w:pPr>
              <w:pStyle w:val="Bngbiu-nidung"/>
              <w:rPr>
                <w:szCs w:val="22"/>
              </w:rPr>
            </w:pPr>
            <w:r w:rsidRPr="000C5A97">
              <w:rPr>
                <w:szCs w:val="22"/>
              </w:rPr>
              <w:t>gender: 1 là nam, 0 là nữ</w:t>
            </w:r>
          </w:p>
          <w:p w14:paraId="62107413" w14:textId="77777777" w:rsidR="00C91D7D" w:rsidRPr="000C5A97" w:rsidRDefault="00C91D7D" w:rsidP="00C91D7D">
            <w:pPr>
              <w:pStyle w:val="Bngbiu-nidung"/>
              <w:rPr>
                <w:szCs w:val="22"/>
              </w:rPr>
            </w:pPr>
            <w:r w:rsidRPr="000C5A97">
              <w:rPr>
                <w:szCs w:val="22"/>
              </w:rPr>
              <w:t>sales_team: phải được gán trước nếu employee muốn tạo oppoturnity</w:t>
            </w:r>
          </w:p>
          <w:p w14:paraId="2C41F9A9" w14:textId="77777777" w:rsidR="00C91D7D" w:rsidRPr="000C5A97" w:rsidRDefault="00C91D7D" w:rsidP="00C91D7D">
            <w:pPr>
              <w:pStyle w:val="Bngbiu-nidung"/>
              <w:rPr>
                <w:szCs w:val="22"/>
              </w:rPr>
            </w:pPr>
            <w:r w:rsidRPr="000C5A97">
              <w:rPr>
                <w:szCs w:val="22"/>
              </w:rPr>
              <w:t>phone: bắt đầu bằng country_code</w:t>
            </w:r>
          </w:p>
          <w:p w14:paraId="7A138C6D" w14:textId="77777777" w:rsidR="00C91D7D" w:rsidRPr="001B0DAF" w:rsidRDefault="00C91D7D" w:rsidP="00463C29">
            <w:pPr>
              <w:pStyle w:val="Bngbiu-nidung"/>
              <w:keepNext/>
              <w:rPr>
                <w:szCs w:val="22"/>
              </w:rPr>
            </w:pPr>
            <w:r w:rsidRPr="000C5A97">
              <w:rPr>
                <w:szCs w:val="22"/>
              </w:rPr>
              <w:t>account_name/password/role: do phòng IT cung cấp cho nhân viên để đăng nhập vào hệ thống</w:t>
            </w:r>
          </w:p>
        </w:tc>
      </w:tr>
    </w:tbl>
    <w:p w14:paraId="14A3A34B" w14:textId="4A1E874F" w:rsidR="00463C29" w:rsidRPr="00463C29" w:rsidRDefault="00463C29" w:rsidP="00463C29">
      <w:pPr>
        <w:pStyle w:val="Caption"/>
      </w:pPr>
      <w:bookmarkStart w:id="58" w:name="_Toc151069057"/>
      <w:r>
        <w:t>Bảng 2.</w:t>
      </w:r>
      <w:r w:rsidR="00FD06DB">
        <w:fldChar w:fldCharType="begin"/>
      </w:r>
      <w:r w:rsidR="00FD06DB">
        <w:instrText xml:space="preserve"> SEQ Bảng \* ARABIC </w:instrText>
      </w:r>
      <w:r w:rsidR="00FD06DB">
        <w:fldChar w:fldCharType="separate"/>
      </w:r>
      <w:r w:rsidR="00532D4C">
        <w:rPr>
          <w:noProof/>
        </w:rPr>
        <w:t>11</w:t>
      </w:r>
      <w:r w:rsidR="00FD06DB">
        <w:rPr>
          <w:noProof/>
        </w:rPr>
        <w:fldChar w:fldCharType="end"/>
      </w:r>
      <w:r>
        <w:t xml:space="preserve"> Emloyee</w:t>
      </w:r>
      <w:bookmarkEnd w:id="58"/>
      <w:r>
        <w:br/>
      </w:r>
    </w:p>
    <w:tbl>
      <w:tblPr>
        <w:tblStyle w:val="TableGrid"/>
        <w:tblW w:w="0" w:type="auto"/>
        <w:tblLook w:val="04A0" w:firstRow="1" w:lastRow="0" w:firstColumn="1" w:lastColumn="0" w:noHBand="0" w:noVBand="1"/>
      </w:tblPr>
      <w:tblGrid>
        <w:gridCol w:w="2225"/>
        <w:gridCol w:w="6886"/>
      </w:tblGrid>
      <w:tr w:rsidR="00C91D7D" w:rsidRPr="000C5A97" w14:paraId="42C50A87" w14:textId="77777777" w:rsidTr="00C91D7D">
        <w:tc>
          <w:tcPr>
            <w:tcW w:w="1848" w:type="dxa"/>
          </w:tcPr>
          <w:p w14:paraId="1B937F33" w14:textId="77777777" w:rsidR="00C91D7D" w:rsidRPr="000C5A97" w:rsidRDefault="00C91D7D" w:rsidP="00C91D7D">
            <w:pPr>
              <w:pStyle w:val="Bngbiu-nidung"/>
            </w:pPr>
            <w:r w:rsidRPr="000C5A97">
              <w:t>Description</w:t>
            </w:r>
          </w:p>
        </w:tc>
        <w:tc>
          <w:tcPr>
            <w:tcW w:w="8147" w:type="dxa"/>
          </w:tcPr>
          <w:p w14:paraId="048378FC" w14:textId="77777777" w:rsidR="00C91D7D" w:rsidRPr="000C5A97" w:rsidRDefault="00C91D7D" w:rsidP="00C91D7D">
            <w:pPr>
              <w:pStyle w:val="Bngbiu-nidung"/>
            </w:pPr>
            <w:r w:rsidRPr="000C5A97">
              <w:t xml:space="preserve">Bảng chứa dữ liệu </w:t>
            </w:r>
            <w:r>
              <w:t xml:space="preserve">về </w:t>
            </w:r>
            <w:r w:rsidRPr="000C5A97">
              <w:t>lead/oppurtunity được tạo ra bởi nhân viên</w:t>
            </w:r>
          </w:p>
        </w:tc>
      </w:tr>
      <w:tr w:rsidR="00C91D7D" w:rsidRPr="000C5A97" w14:paraId="0278A236" w14:textId="77777777" w:rsidTr="00C91D7D">
        <w:tc>
          <w:tcPr>
            <w:tcW w:w="1848" w:type="dxa"/>
          </w:tcPr>
          <w:p w14:paraId="1C31B29D" w14:textId="77777777" w:rsidR="00C91D7D" w:rsidRPr="000C5A97" w:rsidRDefault="00C91D7D" w:rsidP="00C91D7D">
            <w:pPr>
              <w:pStyle w:val="Bngbiu-nidung"/>
            </w:pPr>
            <w:r w:rsidRPr="000C5A97">
              <w:t>Attribute</w:t>
            </w:r>
          </w:p>
        </w:tc>
        <w:tc>
          <w:tcPr>
            <w:tcW w:w="8147" w:type="dxa"/>
          </w:tcPr>
          <w:p w14:paraId="399DF525" w14:textId="77777777" w:rsidR="00C91D7D" w:rsidRPr="000C5A97" w:rsidRDefault="00C91D7D" w:rsidP="00C91D7D">
            <w:pPr>
              <w:pStyle w:val="Bngbiu-nidung"/>
              <w:rPr>
                <w:sz w:val="22"/>
                <w:szCs w:val="22"/>
              </w:rPr>
            </w:pPr>
            <w:r w:rsidRPr="000C5A97">
              <w:rPr>
                <w:sz w:val="22"/>
                <w:szCs w:val="22"/>
              </w:rPr>
              <w:t>4.1. create_date:datetime</w:t>
            </w:r>
          </w:p>
          <w:p w14:paraId="7BD26A8C" w14:textId="77777777" w:rsidR="00C91D7D" w:rsidRPr="000C5A97" w:rsidRDefault="00C91D7D" w:rsidP="00C91D7D">
            <w:pPr>
              <w:pStyle w:val="Bngbiu-nidung"/>
              <w:rPr>
                <w:sz w:val="22"/>
                <w:szCs w:val="22"/>
              </w:rPr>
            </w:pPr>
            <w:r w:rsidRPr="000C5A97">
              <w:rPr>
                <w:sz w:val="22"/>
                <w:szCs w:val="22"/>
              </w:rPr>
              <w:lastRenderedPageBreak/>
              <w:t> 4.2. create_employee_id:varchar(16)</w:t>
            </w:r>
          </w:p>
          <w:p w14:paraId="524E8275" w14:textId="77777777" w:rsidR="00C91D7D" w:rsidRPr="000C5A97" w:rsidRDefault="00C91D7D" w:rsidP="00C91D7D">
            <w:pPr>
              <w:pStyle w:val="Bngbiu-nidung"/>
              <w:rPr>
                <w:sz w:val="22"/>
                <w:szCs w:val="22"/>
              </w:rPr>
            </w:pPr>
            <w:r w:rsidRPr="000C5A97">
              <w:rPr>
                <w:sz w:val="22"/>
                <w:szCs w:val="22"/>
              </w:rPr>
              <w:t> 4.3. expected_closing_date:datetime</w:t>
            </w:r>
          </w:p>
          <w:p w14:paraId="28EF9740" w14:textId="77777777" w:rsidR="00C91D7D" w:rsidRPr="000C5A97" w:rsidRDefault="00C91D7D" w:rsidP="00C91D7D">
            <w:pPr>
              <w:pStyle w:val="Bngbiu-nidung"/>
              <w:rPr>
                <w:sz w:val="22"/>
                <w:szCs w:val="22"/>
              </w:rPr>
            </w:pPr>
            <w:r w:rsidRPr="000C5A97">
              <w:rPr>
                <w:sz w:val="22"/>
                <w:szCs w:val="22"/>
              </w:rPr>
              <w:t> 4.4. expected_revenue:int</w:t>
            </w:r>
          </w:p>
          <w:p w14:paraId="0A8A3670" w14:textId="77777777" w:rsidR="00C91D7D" w:rsidRPr="000C5A97" w:rsidRDefault="00C91D7D" w:rsidP="00C91D7D">
            <w:pPr>
              <w:pStyle w:val="Bngbiu-nidung"/>
              <w:rPr>
                <w:sz w:val="22"/>
                <w:szCs w:val="22"/>
              </w:rPr>
            </w:pPr>
            <w:r w:rsidRPr="000C5A97">
              <w:rPr>
                <w:sz w:val="22"/>
                <w:szCs w:val="22"/>
              </w:rPr>
              <w:t> 4.5. id:varchar(16)</w:t>
            </w:r>
          </w:p>
          <w:p w14:paraId="73572566" w14:textId="77777777" w:rsidR="00C91D7D" w:rsidRPr="000C5A97" w:rsidRDefault="00C91D7D" w:rsidP="00C91D7D">
            <w:pPr>
              <w:pStyle w:val="Bngbiu-nidung"/>
              <w:rPr>
                <w:sz w:val="22"/>
                <w:szCs w:val="22"/>
              </w:rPr>
            </w:pPr>
            <w:r w:rsidRPr="000C5A97">
              <w:rPr>
                <w:sz w:val="22"/>
                <w:szCs w:val="22"/>
              </w:rPr>
              <w:t> 4.6. marketing_campaign_id:varchar(16)</w:t>
            </w:r>
          </w:p>
          <w:p w14:paraId="7142BB87" w14:textId="77777777" w:rsidR="00C91D7D" w:rsidRPr="000C5A97" w:rsidRDefault="00C91D7D" w:rsidP="00C91D7D">
            <w:pPr>
              <w:pStyle w:val="Bngbiu-nidung"/>
              <w:rPr>
                <w:sz w:val="22"/>
                <w:szCs w:val="22"/>
              </w:rPr>
            </w:pPr>
            <w:r w:rsidRPr="000C5A97">
              <w:rPr>
                <w:sz w:val="22"/>
                <w:szCs w:val="22"/>
              </w:rPr>
              <w:t> 4.7. name:varchar(64)</w:t>
            </w:r>
          </w:p>
          <w:p w14:paraId="28212574" w14:textId="77777777" w:rsidR="00C91D7D" w:rsidRPr="000C5A97" w:rsidRDefault="00C91D7D" w:rsidP="00C91D7D">
            <w:pPr>
              <w:pStyle w:val="Bngbiu-nidung"/>
              <w:rPr>
                <w:sz w:val="22"/>
                <w:szCs w:val="22"/>
              </w:rPr>
            </w:pPr>
            <w:r w:rsidRPr="000C5A97">
              <w:rPr>
                <w:sz w:val="22"/>
                <w:szCs w:val="22"/>
              </w:rPr>
              <w:t> 4.8. source_id:varchar(16)</w:t>
            </w:r>
          </w:p>
          <w:p w14:paraId="1AA68CEA" w14:textId="77777777" w:rsidR="00C91D7D" w:rsidRPr="000C5A97" w:rsidRDefault="00C91D7D" w:rsidP="00C91D7D">
            <w:pPr>
              <w:pStyle w:val="Bngbiu-nidung"/>
              <w:rPr>
                <w:sz w:val="22"/>
                <w:szCs w:val="22"/>
              </w:rPr>
            </w:pPr>
            <w:r w:rsidRPr="000C5A97">
              <w:rPr>
                <w:sz w:val="22"/>
                <w:szCs w:val="22"/>
              </w:rPr>
              <w:t> 4.9. urgency:int</w:t>
            </w:r>
          </w:p>
        </w:tc>
      </w:tr>
      <w:tr w:rsidR="00C91D7D" w:rsidRPr="000C5A97" w14:paraId="1FCCFD29" w14:textId="77777777" w:rsidTr="00C91D7D">
        <w:tc>
          <w:tcPr>
            <w:tcW w:w="1848" w:type="dxa"/>
          </w:tcPr>
          <w:p w14:paraId="68F3A3BE"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5DD9DB8" w14:textId="77777777" w:rsidR="00C91D7D" w:rsidRPr="000C5A97" w:rsidRDefault="00C91D7D" w:rsidP="00C91D7D">
            <w:pPr>
              <w:pStyle w:val="Bngbiu-nidung"/>
              <w:rPr>
                <w:szCs w:val="22"/>
              </w:rPr>
            </w:pPr>
            <w:r w:rsidRPr="000C5A97">
              <w:rPr>
                <w:szCs w:val="22"/>
              </w:rPr>
              <w:t>Primary Keys:  id</w:t>
            </w:r>
          </w:p>
          <w:p w14:paraId="01F889B1" w14:textId="77777777" w:rsidR="00C91D7D" w:rsidRPr="000C5A97" w:rsidRDefault="00C91D7D" w:rsidP="00C91D7D">
            <w:pPr>
              <w:pStyle w:val="Bngbiu-nidung"/>
              <w:rPr>
                <w:szCs w:val="22"/>
              </w:rPr>
            </w:pPr>
            <w:r w:rsidRPr="000C5A97">
              <w:rPr>
                <w:szCs w:val="22"/>
              </w:rPr>
              <w:t>Foreign Keys:  create_employee_id,  marketing_campaign_id,  source_id</w:t>
            </w:r>
          </w:p>
          <w:p w14:paraId="36C709B8" w14:textId="77777777" w:rsidR="00C91D7D" w:rsidRPr="000C5A97" w:rsidRDefault="00C91D7D" w:rsidP="00C91D7D">
            <w:pPr>
              <w:pStyle w:val="Bngbiu-nidung"/>
              <w:rPr>
                <w:szCs w:val="22"/>
              </w:rPr>
            </w:pPr>
            <w:r w:rsidRPr="000C5A97">
              <w:rPr>
                <w:szCs w:val="22"/>
              </w:rPr>
              <w:t>Detail Entities:  </w:t>
            </w:r>
            <w:hyperlink w:anchor="uzP6V1GA0IR.3w84" w:tooltip="lead_stage" w:history="1">
              <w:r w:rsidRPr="000C5A97">
                <w:rPr>
                  <w:rStyle w:val="Hyperlink"/>
                  <w:szCs w:val="22"/>
                </w:rPr>
                <w:t>lead_stage</w:t>
              </w:r>
            </w:hyperlink>
          </w:p>
          <w:p w14:paraId="0CCC9717" w14:textId="77777777" w:rsidR="00C91D7D" w:rsidRPr="000C5A97" w:rsidRDefault="00C91D7D" w:rsidP="00C91D7D">
            <w:pPr>
              <w:pStyle w:val="Bngbiu-nidung"/>
              <w:rPr>
                <w:szCs w:val="22"/>
              </w:rPr>
            </w:pPr>
            <w:r w:rsidRPr="000C5A97">
              <w:rPr>
                <w:szCs w:val="22"/>
              </w:rPr>
              <w:t>Master Entities:  </w:t>
            </w:r>
            <w:hyperlink w:anchor="1zP6V1GA0IR.3w9E" w:tooltip="marketing_campaign" w:history="1">
              <w:r w:rsidRPr="000C5A97">
                <w:rPr>
                  <w:rStyle w:val="Hyperlink"/>
                  <w:szCs w:val="22"/>
                </w:rPr>
                <w:t>marketing_campaign</w:t>
              </w:r>
            </w:hyperlink>
            <w:r w:rsidRPr="000C5A97">
              <w:rPr>
                <w:szCs w:val="22"/>
              </w:rPr>
              <w:t>,  </w:t>
            </w:r>
            <w:hyperlink w:anchor="SzP6V1GA0IR.3w8v" w:tooltip="source" w:history="1">
              <w:r w:rsidRPr="000C5A97">
                <w:rPr>
                  <w:rStyle w:val="Hyperlink"/>
                  <w:szCs w:val="22"/>
                </w:rPr>
                <w:t>source</w:t>
              </w:r>
            </w:hyperlink>
          </w:p>
        </w:tc>
      </w:tr>
      <w:tr w:rsidR="00C91D7D" w:rsidRPr="000C5A97" w14:paraId="24F557C8" w14:textId="77777777" w:rsidTr="00C91D7D">
        <w:tc>
          <w:tcPr>
            <w:tcW w:w="1848" w:type="dxa"/>
          </w:tcPr>
          <w:p w14:paraId="1618E364" w14:textId="77777777" w:rsidR="00C91D7D" w:rsidRPr="000C5A97" w:rsidRDefault="00C91D7D" w:rsidP="00C91D7D">
            <w:pPr>
              <w:pStyle w:val="Bngbiu-nidung"/>
            </w:pPr>
            <w:r w:rsidRPr="000C5A97">
              <w:t>Business rule</w:t>
            </w:r>
          </w:p>
        </w:tc>
        <w:tc>
          <w:tcPr>
            <w:tcW w:w="8147" w:type="dxa"/>
          </w:tcPr>
          <w:p w14:paraId="53D83078" w14:textId="77777777" w:rsidR="00C91D7D" w:rsidRPr="000C5A97" w:rsidRDefault="00C91D7D" w:rsidP="00C91D7D">
            <w:pPr>
              <w:pStyle w:val="Bngbiu-nidung"/>
              <w:rPr>
                <w:szCs w:val="22"/>
              </w:rPr>
            </w:pPr>
            <w:r w:rsidRPr="000C5A97">
              <w:rPr>
                <w:szCs w:val="22"/>
              </w:rPr>
              <w:t>gender: 1 là nam, 0 là nữ</w:t>
            </w:r>
          </w:p>
          <w:p w14:paraId="27C84DD4" w14:textId="77777777" w:rsidR="00C91D7D" w:rsidRPr="000C5A97" w:rsidRDefault="00C91D7D" w:rsidP="00C91D7D">
            <w:pPr>
              <w:pStyle w:val="Bngbiu-nidung"/>
              <w:rPr>
                <w:szCs w:val="22"/>
              </w:rPr>
            </w:pPr>
            <w:r w:rsidRPr="000C5A97">
              <w:rPr>
                <w:szCs w:val="22"/>
              </w:rPr>
              <w:t>urgency: chỉ chấp nhận 3 giá trị là 1,2,3 tương ứng với 3 mức độ quan trọng (càng lớn thì càng quan trọng)</w:t>
            </w:r>
          </w:p>
          <w:p w14:paraId="4A5E7683" w14:textId="77777777" w:rsidR="00C91D7D" w:rsidRPr="000C5A97" w:rsidRDefault="00C91D7D" w:rsidP="00463C29">
            <w:pPr>
              <w:pStyle w:val="Bngbiu-nidung"/>
              <w:keepNext/>
              <w:rPr>
                <w:szCs w:val="22"/>
              </w:rPr>
            </w:pPr>
            <w:r w:rsidRPr="000C5A97">
              <w:rPr>
                <w:szCs w:val="22"/>
              </w:rPr>
              <w:t>expected_revenue: chỉ cho phép positive integer</w:t>
            </w:r>
          </w:p>
        </w:tc>
      </w:tr>
    </w:tbl>
    <w:p w14:paraId="7335657A" w14:textId="33D4E3FB" w:rsidR="00C91D7D" w:rsidRPr="000C5A97" w:rsidRDefault="00463C29" w:rsidP="00463C29">
      <w:pPr>
        <w:pStyle w:val="Caption"/>
      </w:pPr>
      <w:bookmarkStart w:id="59" w:name="_Toc151069058"/>
      <w:r>
        <w:t>Bảng 2.</w:t>
      </w:r>
      <w:r w:rsidR="00FD06DB">
        <w:fldChar w:fldCharType="begin"/>
      </w:r>
      <w:r w:rsidR="00FD06DB">
        <w:instrText xml:space="preserve"> SEQ Bảng \* ARABIC </w:instrText>
      </w:r>
      <w:r w:rsidR="00FD06DB">
        <w:fldChar w:fldCharType="separate"/>
      </w:r>
      <w:r w:rsidR="00532D4C">
        <w:rPr>
          <w:noProof/>
        </w:rPr>
        <w:t>12</w:t>
      </w:r>
      <w:r w:rsidR="00FD06DB">
        <w:rPr>
          <w:noProof/>
        </w:rPr>
        <w:fldChar w:fldCharType="end"/>
      </w:r>
      <w:r>
        <w:t xml:space="preserve"> Lead Oppurtunity</w:t>
      </w:r>
      <w:bookmarkEnd w:id="59"/>
    </w:p>
    <w:p w14:paraId="51F1065D" w14:textId="22E6D0A6" w:rsidR="00C91D7D" w:rsidRPr="00C91D7D" w:rsidRDefault="00C91D7D" w:rsidP="00C91D7D">
      <w:pPr>
        <w:pStyle w:val="Heading1"/>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251"/>
        <w:gridCol w:w="6860"/>
      </w:tblGrid>
      <w:tr w:rsidR="00C91D7D" w:rsidRPr="000C5A97" w14:paraId="2E1BF0CB" w14:textId="77777777" w:rsidTr="00C91D7D">
        <w:tc>
          <w:tcPr>
            <w:tcW w:w="1848" w:type="dxa"/>
          </w:tcPr>
          <w:p w14:paraId="268DF142" w14:textId="77777777" w:rsidR="00C91D7D" w:rsidRPr="000C5A97" w:rsidRDefault="00C91D7D" w:rsidP="00C91D7D">
            <w:pPr>
              <w:pStyle w:val="Bngbiu-nidung"/>
            </w:pPr>
            <w:r w:rsidRPr="000C5A97">
              <w:t>Description</w:t>
            </w:r>
          </w:p>
        </w:tc>
        <w:tc>
          <w:tcPr>
            <w:tcW w:w="8147" w:type="dxa"/>
          </w:tcPr>
          <w:p w14:paraId="2E6D31CA" w14:textId="77777777" w:rsidR="00C91D7D" w:rsidRPr="000C5A97" w:rsidRDefault="00C91D7D" w:rsidP="00C91D7D">
            <w:pPr>
              <w:pStyle w:val="Bngbiu-nidung"/>
            </w:pPr>
            <w:r w:rsidRPr="000C5A97">
              <w:t xml:space="preserve">Bảng chứa ngày giờ bắt đầu và kết thúc </w:t>
            </w:r>
            <w:r>
              <w:t xml:space="preserve">từng </w:t>
            </w:r>
            <w:r w:rsidRPr="000C5A97">
              <w:t xml:space="preserve">stage trong pipeline của oppurtunity </w:t>
            </w:r>
          </w:p>
        </w:tc>
      </w:tr>
      <w:tr w:rsidR="00C91D7D" w:rsidRPr="000C5A97" w14:paraId="47FEE565" w14:textId="77777777" w:rsidTr="00C91D7D">
        <w:tc>
          <w:tcPr>
            <w:tcW w:w="1848" w:type="dxa"/>
          </w:tcPr>
          <w:p w14:paraId="00F1707F" w14:textId="77777777" w:rsidR="00C91D7D" w:rsidRPr="000C5A97" w:rsidRDefault="00C91D7D" w:rsidP="00C91D7D">
            <w:pPr>
              <w:pStyle w:val="Bngbiu-nidung"/>
            </w:pPr>
            <w:r w:rsidRPr="000C5A97">
              <w:t>Attribute</w:t>
            </w:r>
          </w:p>
        </w:tc>
        <w:tc>
          <w:tcPr>
            <w:tcW w:w="8147" w:type="dxa"/>
          </w:tcPr>
          <w:p w14:paraId="497555F5" w14:textId="77777777" w:rsidR="00C91D7D" w:rsidRPr="000C5A97" w:rsidRDefault="00C91D7D" w:rsidP="00C91D7D">
            <w:pPr>
              <w:pStyle w:val="Bngbiu-nidung"/>
              <w:rPr>
                <w:sz w:val="22"/>
                <w:szCs w:val="22"/>
              </w:rPr>
            </w:pPr>
            <w:r w:rsidRPr="000C5A97">
              <w:rPr>
                <w:sz w:val="22"/>
                <w:szCs w:val="22"/>
              </w:rPr>
              <w:t> 5.1. create_employee_id:varchar(16)</w:t>
            </w:r>
          </w:p>
          <w:p w14:paraId="356F7D16" w14:textId="77777777" w:rsidR="00C91D7D" w:rsidRPr="000C5A97" w:rsidRDefault="00C91D7D" w:rsidP="00C91D7D">
            <w:pPr>
              <w:pStyle w:val="Bngbiu-nidung"/>
              <w:rPr>
                <w:sz w:val="22"/>
                <w:szCs w:val="22"/>
              </w:rPr>
            </w:pPr>
            <w:r w:rsidRPr="000C5A97">
              <w:rPr>
                <w:sz w:val="22"/>
                <w:szCs w:val="22"/>
              </w:rPr>
              <w:lastRenderedPageBreak/>
              <w:t> 5.2. end_date:datetime</w:t>
            </w:r>
          </w:p>
          <w:p w14:paraId="111E7535" w14:textId="77777777" w:rsidR="00C91D7D" w:rsidRPr="000C5A97" w:rsidRDefault="00C91D7D" w:rsidP="00C91D7D">
            <w:pPr>
              <w:pStyle w:val="Bngbiu-nidung"/>
              <w:rPr>
                <w:sz w:val="22"/>
                <w:szCs w:val="22"/>
              </w:rPr>
            </w:pPr>
            <w:r w:rsidRPr="000C5A97">
              <w:rPr>
                <w:sz w:val="22"/>
                <w:szCs w:val="22"/>
              </w:rPr>
              <w:t> 5.3. id:varchar(16)</w:t>
            </w:r>
          </w:p>
          <w:p w14:paraId="58833F47" w14:textId="77777777" w:rsidR="00C91D7D" w:rsidRPr="000C5A97" w:rsidRDefault="00C91D7D" w:rsidP="00C91D7D">
            <w:pPr>
              <w:pStyle w:val="Bngbiu-nidung"/>
              <w:rPr>
                <w:sz w:val="22"/>
                <w:szCs w:val="22"/>
              </w:rPr>
            </w:pPr>
            <w:r w:rsidRPr="000C5A97">
              <w:rPr>
                <w:sz w:val="22"/>
                <w:szCs w:val="22"/>
              </w:rPr>
              <w:t> 5.4. lead_oppurtunity_id:varchar(16)</w:t>
            </w:r>
          </w:p>
          <w:p w14:paraId="3E1F7C81" w14:textId="77777777" w:rsidR="00C91D7D" w:rsidRPr="000C5A97" w:rsidRDefault="00C91D7D" w:rsidP="00C91D7D">
            <w:pPr>
              <w:pStyle w:val="Bngbiu-nidung"/>
              <w:rPr>
                <w:sz w:val="22"/>
                <w:szCs w:val="22"/>
              </w:rPr>
            </w:pPr>
            <w:r w:rsidRPr="000C5A97">
              <w:rPr>
                <w:sz w:val="22"/>
                <w:szCs w:val="22"/>
              </w:rPr>
              <w:t> 5.5. stage_id:varchar(16)</w:t>
            </w:r>
          </w:p>
          <w:p w14:paraId="58F8486A" w14:textId="77777777" w:rsidR="00C91D7D" w:rsidRPr="000C5A97" w:rsidRDefault="00C91D7D" w:rsidP="00C91D7D">
            <w:pPr>
              <w:pStyle w:val="Bngbiu-nidung"/>
              <w:rPr>
                <w:sz w:val="22"/>
                <w:szCs w:val="22"/>
              </w:rPr>
            </w:pPr>
            <w:r w:rsidRPr="000C5A97">
              <w:rPr>
                <w:sz w:val="22"/>
                <w:szCs w:val="22"/>
              </w:rPr>
              <w:t> 5.6. start_date:datetime</w:t>
            </w:r>
          </w:p>
        </w:tc>
      </w:tr>
      <w:tr w:rsidR="00C91D7D" w:rsidRPr="000C5A97" w14:paraId="771C6029" w14:textId="77777777" w:rsidTr="00C91D7D">
        <w:tc>
          <w:tcPr>
            <w:tcW w:w="1848" w:type="dxa"/>
          </w:tcPr>
          <w:p w14:paraId="18B33A32"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2ECC5639" w14:textId="77777777" w:rsidR="00C91D7D" w:rsidRPr="000C5A97" w:rsidRDefault="00C91D7D" w:rsidP="00C91D7D">
            <w:pPr>
              <w:pStyle w:val="Bngbiu-nidung"/>
              <w:rPr>
                <w:szCs w:val="22"/>
              </w:rPr>
            </w:pPr>
            <w:r w:rsidRPr="000C5A97">
              <w:rPr>
                <w:szCs w:val="22"/>
              </w:rPr>
              <w:t>Primary Keys:  id</w:t>
            </w:r>
          </w:p>
          <w:p w14:paraId="70149C2D" w14:textId="77777777" w:rsidR="00C91D7D" w:rsidRPr="000C5A97" w:rsidRDefault="00C91D7D" w:rsidP="00C91D7D">
            <w:pPr>
              <w:pStyle w:val="Bngbiu-nidung"/>
              <w:rPr>
                <w:szCs w:val="22"/>
              </w:rPr>
            </w:pPr>
            <w:r w:rsidRPr="000C5A97">
              <w:rPr>
                <w:szCs w:val="22"/>
              </w:rPr>
              <w:t>Foreign Keys:  create_employee_id,  lead_oppurtunity_id,  stage_id</w:t>
            </w:r>
          </w:p>
          <w:p w14:paraId="61B85186"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UzP6V1GA0IR.3w8p" w:tooltip="employee" w:history="1">
              <w:r w:rsidRPr="000C5A97">
                <w:rPr>
                  <w:rStyle w:val="Hyperlink"/>
                  <w:szCs w:val="22"/>
                </w:rPr>
                <w:t>employee</w:t>
              </w:r>
            </w:hyperlink>
            <w:r w:rsidRPr="000C5A97">
              <w:rPr>
                <w:szCs w:val="22"/>
              </w:rPr>
              <w:t>,  </w:t>
            </w:r>
            <w:hyperlink w:anchor="hzP6V1GA0IR.3w87" w:tooltip="lead_oppurtunity" w:history="1">
              <w:r w:rsidRPr="000C5A97">
                <w:rPr>
                  <w:rStyle w:val="Hyperlink"/>
                  <w:szCs w:val="22"/>
                </w:rPr>
                <w:t>lead_oppurtunity</w:t>
              </w:r>
            </w:hyperlink>
            <w:r w:rsidRPr="000C5A97">
              <w:rPr>
                <w:szCs w:val="22"/>
              </w:rPr>
              <w:t>,  </w:t>
            </w:r>
            <w:hyperlink w:anchor="WzP6V1GA0IR.3w81" w:tooltip="stage" w:history="1">
              <w:r w:rsidRPr="000C5A97">
                <w:rPr>
                  <w:rStyle w:val="Hyperlink"/>
                  <w:szCs w:val="22"/>
                </w:rPr>
                <w:t>stage</w:t>
              </w:r>
            </w:hyperlink>
          </w:p>
        </w:tc>
      </w:tr>
      <w:tr w:rsidR="00C91D7D" w:rsidRPr="000C5A97" w14:paraId="0D61B229" w14:textId="77777777" w:rsidTr="00C91D7D">
        <w:tc>
          <w:tcPr>
            <w:tcW w:w="1848" w:type="dxa"/>
          </w:tcPr>
          <w:p w14:paraId="16A206F9" w14:textId="77777777" w:rsidR="00C91D7D" w:rsidRPr="000C5A97" w:rsidRDefault="00C91D7D" w:rsidP="00C91D7D">
            <w:pPr>
              <w:pStyle w:val="Bngbiu-nidung"/>
            </w:pPr>
            <w:r w:rsidRPr="000C5A97">
              <w:t>Business rule</w:t>
            </w:r>
          </w:p>
        </w:tc>
        <w:tc>
          <w:tcPr>
            <w:tcW w:w="8147" w:type="dxa"/>
          </w:tcPr>
          <w:p w14:paraId="60F23E85" w14:textId="77777777" w:rsidR="00C91D7D" w:rsidRPr="000C5A97" w:rsidRDefault="00C91D7D" w:rsidP="00C91D7D">
            <w:pPr>
              <w:pStyle w:val="Bngbiu-nidung"/>
              <w:rPr>
                <w:szCs w:val="22"/>
              </w:rPr>
            </w:pPr>
            <w:r w:rsidRPr="000C5A97">
              <w:rPr>
                <w:szCs w:val="22"/>
              </w:rPr>
              <w:t>start_date: giờ mà stage đó được tạo, không cho phép null</w:t>
            </w:r>
          </w:p>
          <w:p w14:paraId="485559C5" w14:textId="77777777" w:rsidR="00C91D7D" w:rsidRPr="000C5A97" w:rsidRDefault="00C91D7D" w:rsidP="00463C29">
            <w:pPr>
              <w:pStyle w:val="Bngbiu-nidung"/>
              <w:keepNext/>
              <w:rPr>
                <w:szCs w:val="22"/>
              </w:rPr>
            </w:pPr>
            <w:r w:rsidRPr="000C5A97">
              <w:rPr>
                <w:szCs w:val="22"/>
              </w:rPr>
              <w:t>end_date: có thể null nếu stage hiện tại chưa kết thúc</w:t>
            </w:r>
          </w:p>
        </w:tc>
      </w:tr>
    </w:tbl>
    <w:p w14:paraId="77FC8F54" w14:textId="5BF16039" w:rsidR="00C91D7D" w:rsidRPr="00C91D7D" w:rsidRDefault="00463C29" w:rsidP="00463C29">
      <w:pPr>
        <w:pStyle w:val="Caption"/>
      </w:pPr>
      <w:bookmarkStart w:id="60" w:name="JzP6V1GA0IR.3w8."/>
      <w:bookmarkStart w:id="61" w:name="_Toc151069059"/>
      <w:r>
        <w:t>Bảng 2.</w:t>
      </w:r>
      <w:r w:rsidR="00FD06DB">
        <w:fldChar w:fldCharType="begin"/>
      </w:r>
      <w:r w:rsidR="00FD06DB">
        <w:instrText xml:space="preserve"> SEQ Bảng \* ARABIC </w:instrText>
      </w:r>
      <w:r w:rsidR="00FD06DB">
        <w:fldChar w:fldCharType="separate"/>
      </w:r>
      <w:r w:rsidR="00532D4C">
        <w:rPr>
          <w:noProof/>
        </w:rPr>
        <w:t>13</w:t>
      </w:r>
      <w:r w:rsidR="00FD06DB">
        <w:rPr>
          <w:noProof/>
        </w:rPr>
        <w:fldChar w:fldCharType="end"/>
      </w:r>
      <w:r>
        <w:t xml:space="preserve"> Lead stage</w:t>
      </w:r>
      <w:bookmarkEnd w:id="60"/>
      <w:bookmarkEnd w:id="61"/>
      <w:r>
        <w:br/>
      </w:r>
    </w:p>
    <w:tbl>
      <w:tblPr>
        <w:tblStyle w:val="TableGrid"/>
        <w:tblW w:w="0" w:type="auto"/>
        <w:tblLook w:val="04A0" w:firstRow="1" w:lastRow="0" w:firstColumn="1" w:lastColumn="0" w:noHBand="0" w:noVBand="1"/>
      </w:tblPr>
      <w:tblGrid>
        <w:gridCol w:w="2251"/>
        <w:gridCol w:w="6860"/>
      </w:tblGrid>
      <w:tr w:rsidR="00C91D7D" w:rsidRPr="000C5A97" w14:paraId="16D81268" w14:textId="77777777" w:rsidTr="00C91D7D">
        <w:tc>
          <w:tcPr>
            <w:tcW w:w="1848" w:type="dxa"/>
          </w:tcPr>
          <w:p w14:paraId="2F1391D0" w14:textId="77777777" w:rsidR="00C91D7D" w:rsidRPr="000C5A97" w:rsidRDefault="00C91D7D" w:rsidP="00C91D7D">
            <w:pPr>
              <w:pStyle w:val="Bngbiu-nidung"/>
            </w:pPr>
            <w:r w:rsidRPr="000C5A97">
              <w:t>Description</w:t>
            </w:r>
          </w:p>
        </w:tc>
        <w:tc>
          <w:tcPr>
            <w:tcW w:w="8147" w:type="dxa"/>
          </w:tcPr>
          <w:p w14:paraId="1CCD9BA0" w14:textId="77777777" w:rsidR="00C91D7D" w:rsidRPr="000C5A97" w:rsidRDefault="00C91D7D" w:rsidP="00C91D7D">
            <w:pPr>
              <w:pStyle w:val="Bngbiu-nidung"/>
            </w:pPr>
            <w:r w:rsidRPr="000C5A97">
              <w:t>Bảng chứa dữ liệu khi kết thúc/đóng 1 oppurtunity</w:t>
            </w:r>
          </w:p>
        </w:tc>
      </w:tr>
      <w:tr w:rsidR="00C91D7D" w:rsidRPr="000C5A97" w14:paraId="40C0403B" w14:textId="77777777" w:rsidTr="00C91D7D">
        <w:tc>
          <w:tcPr>
            <w:tcW w:w="1848" w:type="dxa"/>
          </w:tcPr>
          <w:p w14:paraId="7A46EBFB" w14:textId="77777777" w:rsidR="00C91D7D" w:rsidRPr="000C5A97" w:rsidRDefault="00C91D7D" w:rsidP="00C91D7D">
            <w:pPr>
              <w:pStyle w:val="Bngbiu-nidung"/>
            </w:pPr>
            <w:r w:rsidRPr="000C5A97">
              <w:t>Attribute</w:t>
            </w:r>
          </w:p>
        </w:tc>
        <w:tc>
          <w:tcPr>
            <w:tcW w:w="8147" w:type="dxa"/>
          </w:tcPr>
          <w:p w14:paraId="0DD7F1F9" w14:textId="77777777" w:rsidR="00C91D7D" w:rsidRPr="000C5A97" w:rsidRDefault="00C91D7D" w:rsidP="00C91D7D">
            <w:pPr>
              <w:pStyle w:val="Bngbiu-nidung"/>
              <w:rPr>
                <w:sz w:val="22"/>
                <w:szCs w:val="22"/>
              </w:rPr>
            </w:pPr>
            <w:r w:rsidRPr="000C5A97">
              <w:rPr>
                <w:sz w:val="22"/>
                <w:szCs w:val="22"/>
              </w:rPr>
              <w:t> 6.1. create_date:datetime</w:t>
            </w:r>
          </w:p>
          <w:p w14:paraId="306AA59D" w14:textId="77777777" w:rsidR="00C91D7D" w:rsidRPr="000C5A97" w:rsidRDefault="00C91D7D" w:rsidP="00C91D7D">
            <w:pPr>
              <w:pStyle w:val="Bngbiu-nidung"/>
              <w:rPr>
                <w:sz w:val="22"/>
                <w:szCs w:val="22"/>
              </w:rPr>
            </w:pPr>
            <w:r w:rsidRPr="000C5A97">
              <w:rPr>
                <w:sz w:val="22"/>
                <w:szCs w:val="22"/>
              </w:rPr>
              <w:t> 6.2. id:varchar(16)</w:t>
            </w:r>
          </w:p>
          <w:p w14:paraId="06604ECE" w14:textId="77777777" w:rsidR="00C91D7D" w:rsidRPr="000C5A97" w:rsidRDefault="00C91D7D" w:rsidP="00C91D7D">
            <w:pPr>
              <w:pStyle w:val="Bngbiu-nidung"/>
              <w:rPr>
                <w:sz w:val="22"/>
                <w:szCs w:val="22"/>
              </w:rPr>
            </w:pPr>
            <w:r w:rsidRPr="000C5A97">
              <w:rPr>
                <w:sz w:val="22"/>
                <w:szCs w:val="22"/>
              </w:rPr>
              <w:t> 6.3. lost_reason_id:varchar(16)</w:t>
            </w:r>
          </w:p>
          <w:p w14:paraId="37BBF55A" w14:textId="77777777" w:rsidR="00C91D7D" w:rsidRPr="000C5A97" w:rsidRDefault="00C91D7D" w:rsidP="00C91D7D">
            <w:pPr>
              <w:pStyle w:val="Bngbiu-nidung"/>
              <w:rPr>
                <w:sz w:val="22"/>
                <w:szCs w:val="22"/>
              </w:rPr>
            </w:pPr>
            <w:r w:rsidRPr="000C5A97">
              <w:rPr>
                <w:sz w:val="22"/>
                <w:szCs w:val="22"/>
              </w:rPr>
              <w:t> 6.4. status:bit</w:t>
            </w:r>
          </w:p>
        </w:tc>
      </w:tr>
      <w:tr w:rsidR="00C91D7D" w:rsidRPr="000C5A97" w14:paraId="65B27496" w14:textId="77777777" w:rsidTr="00C91D7D">
        <w:tc>
          <w:tcPr>
            <w:tcW w:w="1848" w:type="dxa"/>
          </w:tcPr>
          <w:p w14:paraId="2A6CFCA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225C872" w14:textId="77777777" w:rsidR="00C91D7D" w:rsidRPr="000C5A97" w:rsidRDefault="00C91D7D" w:rsidP="00C91D7D">
            <w:pPr>
              <w:pStyle w:val="Bngbiu-nidung"/>
              <w:rPr>
                <w:szCs w:val="22"/>
              </w:rPr>
            </w:pPr>
            <w:r w:rsidRPr="000C5A97">
              <w:rPr>
                <w:szCs w:val="22"/>
              </w:rPr>
              <w:t>Primary Keys:  id</w:t>
            </w:r>
          </w:p>
          <w:p w14:paraId="6E878A37" w14:textId="77777777" w:rsidR="00C91D7D" w:rsidRPr="000C5A97" w:rsidRDefault="00C91D7D" w:rsidP="00C91D7D">
            <w:pPr>
              <w:pStyle w:val="Bngbiu-nidung"/>
              <w:rPr>
                <w:szCs w:val="22"/>
              </w:rPr>
            </w:pPr>
            <w:r w:rsidRPr="000C5A97">
              <w:rPr>
                <w:szCs w:val="22"/>
              </w:rPr>
              <w:t>Foreign Keys:  id,  lost_reason_id</w:t>
            </w:r>
          </w:p>
          <w:p w14:paraId="60CE40C9" w14:textId="77777777" w:rsidR="00C91D7D" w:rsidRPr="000C5A97" w:rsidRDefault="00C91D7D" w:rsidP="00C91D7D">
            <w:pPr>
              <w:pStyle w:val="Bngbiu-nidung"/>
              <w:rPr>
                <w:szCs w:val="22"/>
              </w:rPr>
            </w:pPr>
            <w:r w:rsidRPr="000C5A97">
              <w:rPr>
                <w:szCs w:val="22"/>
              </w:rPr>
              <w:t>Detail Entities:  </w:t>
            </w:r>
            <w:hyperlink w:anchor="YzP6V1GA0IR.3w8m" w:tooltip="order" w:history="1">
              <w:r w:rsidRPr="000C5A97">
                <w:rPr>
                  <w:rStyle w:val="Hyperlink"/>
                  <w:szCs w:val="22"/>
                </w:rPr>
                <w:t>order</w:t>
              </w:r>
            </w:hyperlink>
          </w:p>
          <w:p w14:paraId="639852EF" w14:textId="77777777" w:rsidR="00C91D7D" w:rsidRPr="000C5A97" w:rsidRDefault="00C91D7D" w:rsidP="00C91D7D">
            <w:pPr>
              <w:pStyle w:val="Bngbiu-nidung"/>
              <w:rPr>
                <w:color w:val="0000FF" w:themeColor="hyperlink"/>
                <w:szCs w:val="22"/>
                <w:u w:val="single"/>
              </w:rPr>
            </w:pPr>
            <w:r w:rsidRPr="000C5A97">
              <w:rPr>
                <w:szCs w:val="22"/>
              </w:rPr>
              <w:t>Master Entities:  </w:t>
            </w:r>
            <w:hyperlink w:anchor="FzP6V1GA0IR.3w9B" w:tooltip="lost_reason" w:history="1">
              <w:r w:rsidRPr="000C5A97">
                <w:rPr>
                  <w:rStyle w:val="Hyperlink"/>
                  <w:szCs w:val="22"/>
                </w:rPr>
                <w:t>lost_reason</w:t>
              </w:r>
            </w:hyperlink>
          </w:p>
        </w:tc>
      </w:tr>
      <w:tr w:rsidR="00C91D7D" w:rsidRPr="000C5A97" w14:paraId="47951C1E" w14:textId="77777777" w:rsidTr="00C91D7D">
        <w:tc>
          <w:tcPr>
            <w:tcW w:w="1848" w:type="dxa"/>
          </w:tcPr>
          <w:p w14:paraId="0A2F8F90" w14:textId="77777777" w:rsidR="00C91D7D" w:rsidRPr="000C5A97" w:rsidRDefault="00C91D7D" w:rsidP="00C91D7D">
            <w:pPr>
              <w:pStyle w:val="Bngbiu-nidung"/>
            </w:pPr>
            <w:r w:rsidRPr="000C5A97">
              <w:lastRenderedPageBreak/>
              <w:t>Business rule</w:t>
            </w:r>
          </w:p>
        </w:tc>
        <w:tc>
          <w:tcPr>
            <w:tcW w:w="8147" w:type="dxa"/>
          </w:tcPr>
          <w:p w14:paraId="5DA33E75" w14:textId="77777777" w:rsidR="00C91D7D" w:rsidRPr="000C5A97" w:rsidRDefault="00C91D7D" w:rsidP="00C91D7D">
            <w:pPr>
              <w:pStyle w:val="Bngbiu-nidung"/>
              <w:rPr>
                <w:szCs w:val="22"/>
              </w:rPr>
            </w:pPr>
            <w:r w:rsidRPr="000C5A97">
              <w:rPr>
                <w:szCs w:val="22"/>
              </w:rPr>
              <w:t>status: trạng thái của một oppurtunity, mang giá trị là 1 nếu thành công và 0 nếu thất bại</w:t>
            </w:r>
          </w:p>
          <w:p w14:paraId="5AA002B7" w14:textId="77777777" w:rsidR="00C91D7D" w:rsidRPr="000C5A97" w:rsidRDefault="00C91D7D" w:rsidP="00173B85">
            <w:pPr>
              <w:pStyle w:val="Bngbiu-nidung"/>
              <w:keepNext/>
              <w:rPr>
                <w:szCs w:val="22"/>
              </w:rPr>
            </w:pPr>
            <w:r w:rsidRPr="000C5A97">
              <w:rPr>
                <w:szCs w:val="22"/>
              </w:rPr>
              <w:t xml:space="preserve">lost_reason_id: mang giá trị null nếu status là 1 (oppurtunity thành công thì sẽ không có lý do thất bại) </w:t>
            </w:r>
          </w:p>
        </w:tc>
      </w:tr>
    </w:tbl>
    <w:p w14:paraId="3247CCB2" w14:textId="0F725FBD" w:rsidR="00C91D7D" w:rsidRPr="00173B85" w:rsidRDefault="00173B85" w:rsidP="00173B85">
      <w:pPr>
        <w:pStyle w:val="Caption"/>
      </w:pPr>
      <w:bookmarkStart w:id="62" w:name="_Toc151069060"/>
      <w:r>
        <w:t>Bảng 2.</w:t>
      </w:r>
      <w:r w:rsidR="00FD06DB">
        <w:fldChar w:fldCharType="begin"/>
      </w:r>
      <w:r w:rsidR="00FD06DB">
        <w:instrText xml:space="preserve"> SEQ Bảng \* ARABIC </w:instrText>
      </w:r>
      <w:r w:rsidR="00FD06DB">
        <w:fldChar w:fldCharType="separate"/>
      </w:r>
      <w:r w:rsidR="00532D4C">
        <w:rPr>
          <w:noProof/>
        </w:rPr>
        <w:t>14</w:t>
      </w:r>
      <w:r w:rsidR="00FD06DB">
        <w:rPr>
          <w:noProof/>
        </w:rPr>
        <w:fldChar w:fldCharType="end"/>
      </w:r>
      <w:r>
        <w:t xml:space="preserve"> Lead status</w:t>
      </w:r>
      <w:bookmarkEnd w:id="62"/>
      <w:r>
        <w:br/>
      </w:r>
    </w:p>
    <w:tbl>
      <w:tblPr>
        <w:tblStyle w:val="TableGrid"/>
        <w:tblW w:w="0" w:type="auto"/>
        <w:tblLook w:val="04A0" w:firstRow="1" w:lastRow="0" w:firstColumn="1" w:lastColumn="0" w:noHBand="0" w:noVBand="1"/>
      </w:tblPr>
      <w:tblGrid>
        <w:gridCol w:w="2251"/>
        <w:gridCol w:w="6860"/>
      </w:tblGrid>
      <w:tr w:rsidR="00C91D7D" w:rsidRPr="000C5A97" w14:paraId="04786F36" w14:textId="77777777" w:rsidTr="00C91D7D">
        <w:tc>
          <w:tcPr>
            <w:tcW w:w="1848" w:type="dxa"/>
          </w:tcPr>
          <w:p w14:paraId="0784886F" w14:textId="77777777" w:rsidR="00C91D7D" w:rsidRPr="000C5A97" w:rsidRDefault="00C91D7D" w:rsidP="00C91D7D">
            <w:pPr>
              <w:pStyle w:val="Bngbiu-nidung"/>
            </w:pPr>
            <w:r w:rsidRPr="000C5A97">
              <w:t>Description</w:t>
            </w:r>
          </w:p>
        </w:tc>
        <w:tc>
          <w:tcPr>
            <w:tcW w:w="8147" w:type="dxa"/>
          </w:tcPr>
          <w:p w14:paraId="0272AD8B" w14:textId="77777777" w:rsidR="00C91D7D" w:rsidRPr="000C5A97" w:rsidRDefault="00C91D7D" w:rsidP="00C91D7D">
            <w:pPr>
              <w:pStyle w:val="Bngbiu-nidung"/>
            </w:pPr>
            <w:r w:rsidRPr="000C5A97">
              <w:t>Bảng chứa dữ liệu về lý do mà 1 oppurtunity thất bại</w:t>
            </w:r>
          </w:p>
        </w:tc>
      </w:tr>
      <w:tr w:rsidR="00C91D7D" w:rsidRPr="000C5A97" w14:paraId="45480C3C" w14:textId="77777777" w:rsidTr="00C91D7D">
        <w:tc>
          <w:tcPr>
            <w:tcW w:w="1848" w:type="dxa"/>
          </w:tcPr>
          <w:p w14:paraId="1B4F2990" w14:textId="77777777" w:rsidR="00C91D7D" w:rsidRPr="000C5A97" w:rsidRDefault="00C91D7D" w:rsidP="00C91D7D">
            <w:pPr>
              <w:pStyle w:val="Bngbiu-nidung"/>
            </w:pPr>
            <w:r w:rsidRPr="000C5A97">
              <w:t>Attribute</w:t>
            </w:r>
          </w:p>
        </w:tc>
        <w:tc>
          <w:tcPr>
            <w:tcW w:w="8147" w:type="dxa"/>
          </w:tcPr>
          <w:p w14:paraId="46FA3399" w14:textId="77777777" w:rsidR="00C91D7D" w:rsidRPr="000C5A97" w:rsidRDefault="00C91D7D" w:rsidP="00C91D7D">
            <w:pPr>
              <w:pStyle w:val="Bngbiu-nidung"/>
              <w:rPr>
                <w:sz w:val="22"/>
                <w:szCs w:val="22"/>
              </w:rPr>
            </w:pPr>
            <w:r w:rsidRPr="000C5A97">
              <w:rPr>
                <w:sz w:val="22"/>
                <w:szCs w:val="22"/>
              </w:rPr>
              <w:t> 7.1. id:varchar(16)</w:t>
            </w:r>
          </w:p>
          <w:p w14:paraId="079A4B51" w14:textId="77777777" w:rsidR="00C91D7D" w:rsidRPr="000C5A97" w:rsidRDefault="00C91D7D" w:rsidP="00C91D7D">
            <w:pPr>
              <w:pStyle w:val="Bngbiu-nidung"/>
              <w:rPr>
                <w:sz w:val="22"/>
                <w:szCs w:val="22"/>
              </w:rPr>
            </w:pPr>
            <w:r w:rsidRPr="000C5A97">
              <w:rPr>
                <w:sz w:val="22"/>
                <w:szCs w:val="22"/>
              </w:rPr>
              <w:t> 7.2. name:varchar(64)</w:t>
            </w:r>
          </w:p>
        </w:tc>
      </w:tr>
      <w:tr w:rsidR="00C91D7D" w:rsidRPr="000C5A97" w14:paraId="32519AB0" w14:textId="77777777" w:rsidTr="00C91D7D">
        <w:tc>
          <w:tcPr>
            <w:tcW w:w="1848" w:type="dxa"/>
          </w:tcPr>
          <w:p w14:paraId="780A41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3C76EE5A" w14:textId="77777777" w:rsidR="00C91D7D" w:rsidRPr="000C5A97" w:rsidRDefault="00C91D7D" w:rsidP="00C91D7D">
            <w:pPr>
              <w:pStyle w:val="Bngbiu-nidung"/>
              <w:rPr>
                <w:szCs w:val="22"/>
              </w:rPr>
            </w:pPr>
            <w:r w:rsidRPr="000C5A97">
              <w:rPr>
                <w:szCs w:val="22"/>
              </w:rPr>
              <w:t>Primary Keys:  id</w:t>
            </w:r>
          </w:p>
          <w:p w14:paraId="39A2B6F5"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JzP6V1GA0IR.3w8." w:tooltip="lead_status" w:history="1">
              <w:r w:rsidRPr="000C5A97">
                <w:rPr>
                  <w:rStyle w:val="Hyperlink"/>
                  <w:szCs w:val="22"/>
                </w:rPr>
                <w:t>lead_status</w:t>
              </w:r>
            </w:hyperlink>
          </w:p>
        </w:tc>
      </w:tr>
      <w:tr w:rsidR="00C91D7D" w:rsidRPr="000C5A97" w14:paraId="67361F46" w14:textId="77777777" w:rsidTr="00C91D7D">
        <w:tc>
          <w:tcPr>
            <w:tcW w:w="1848" w:type="dxa"/>
          </w:tcPr>
          <w:p w14:paraId="7FA828ED" w14:textId="77777777" w:rsidR="00C91D7D" w:rsidRPr="000C5A97" w:rsidRDefault="00C91D7D" w:rsidP="00C91D7D">
            <w:pPr>
              <w:pStyle w:val="Bngbiu-nidung"/>
            </w:pPr>
            <w:r w:rsidRPr="000C5A97">
              <w:t>Business rule</w:t>
            </w:r>
          </w:p>
        </w:tc>
        <w:tc>
          <w:tcPr>
            <w:tcW w:w="8147" w:type="dxa"/>
          </w:tcPr>
          <w:p w14:paraId="713707E0" w14:textId="77777777" w:rsidR="00C91D7D" w:rsidRPr="000C5A97" w:rsidRDefault="00C91D7D" w:rsidP="00173B85">
            <w:pPr>
              <w:pStyle w:val="Bngbiu-nidung"/>
              <w:keepNext/>
              <w:rPr>
                <w:szCs w:val="22"/>
              </w:rPr>
            </w:pPr>
            <w:r w:rsidRPr="000C5A97">
              <w:rPr>
                <w:szCs w:val="22"/>
              </w:rPr>
              <w:t>None</w:t>
            </w:r>
          </w:p>
        </w:tc>
      </w:tr>
    </w:tbl>
    <w:p w14:paraId="0AC00504" w14:textId="3E66F2BE" w:rsidR="00C91D7D" w:rsidRPr="00C91D7D" w:rsidRDefault="00173B85" w:rsidP="00173B85">
      <w:pPr>
        <w:pStyle w:val="Caption"/>
      </w:pPr>
      <w:bookmarkStart w:id="63" w:name="_Toc151069061"/>
      <w:r>
        <w:t>Bảng 2.</w:t>
      </w:r>
      <w:r w:rsidR="00FD06DB">
        <w:fldChar w:fldCharType="begin"/>
      </w:r>
      <w:r w:rsidR="00FD06DB">
        <w:instrText xml:space="preserve"> SEQ Bảng \* ARABIC </w:instrText>
      </w:r>
      <w:r w:rsidR="00FD06DB">
        <w:fldChar w:fldCharType="separate"/>
      </w:r>
      <w:r w:rsidR="00532D4C">
        <w:rPr>
          <w:noProof/>
        </w:rPr>
        <w:t>15</w:t>
      </w:r>
      <w:r w:rsidR="00FD06DB">
        <w:rPr>
          <w:noProof/>
        </w:rPr>
        <w:fldChar w:fldCharType="end"/>
      </w:r>
      <w:r>
        <w:t xml:space="preserve"> Lost reason</w:t>
      </w:r>
      <w:bookmarkEnd w:id="63"/>
      <w:r>
        <w:br/>
      </w:r>
    </w:p>
    <w:tbl>
      <w:tblPr>
        <w:tblStyle w:val="TableGrid"/>
        <w:tblW w:w="0" w:type="auto"/>
        <w:tblLook w:val="04A0" w:firstRow="1" w:lastRow="0" w:firstColumn="1" w:lastColumn="0" w:noHBand="0" w:noVBand="1"/>
      </w:tblPr>
      <w:tblGrid>
        <w:gridCol w:w="2251"/>
        <w:gridCol w:w="6860"/>
      </w:tblGrid>
      <w:tr w:rsidR="00C91D7D" w:rsidRPr="000C5A97" w14:paraId="5D0B5A05" w14:textId="77777777" w:rsidTr="00C91D7D">
        <w:tc>
          <w:tcPr>
            <w:tcW w:w="1848" w:type="dxa"/>
          </w:tcPr>
          <w:p w14:paraId="038D1BAF" w14:textId="77777777" w:rsidR="00C91D7D" w:rsidRPr="000C5A97" w:rsidRDefault="00C91D7D" w:rsidP="00C91D7D">
            <w:pPr>
              <w:pStyle w:val="Bngbiu-nidung"/>
            </w:pPr>
            <w:r w:rsidRPr="000C5A97">
              <w:t>Description</w:t>
            </w:r>
          </w:p>
        </w:tc>
        <w:tc>
          <w:tcPr>
            <w:tcW w:w="8147" w:type="dxa"/>
          </w:tcPr>
          <w:p w14:paraId="576BC903" w14:textId="77777777" w:rsidR="00C91D7D" w:rsidRPr="000C5A97" w:rsidRDefault="00C91D7D" w:rsidP="00C91D7D">
            <w:pPr>
              <w:pStyle w:val="Bngbiu-nidung"/>
            </w:pPr>
            <w:r w:rsidRPr="000C5A97">
              <w:t>Bảng chứa dữ liệu về 1 chiến dịch marketing</w:t>
            </w:r>
          </w:p>
        </w:tc>
      </w:tr>
      <w:tr w:rsidR="00C91D7D" w:rsidRPr="000C5A97" w14:paraId="19E67952" w14:textId="77777777" w:rsidTr="00C91D7D">
        <w:tc>
          <w:tcPr>
            <w:tcW w:w="1848" w:type="dxa"/>
          </w:tcPr>
          <w:p w14:paraId="17895B2B" w14:textId="77777777" w:rsidR="00C91D7D" w:rsidRPr="000C5A97" w:rsidRDefault="00C91D7D" w:rsidP="00C91D7D">
            <w:pPr>
              <w:pStyle w:val="Bngbiu-nidung"/>
            </w:pPr>
            <w:r w:rsidRPr="000C5A97">
              <w:t>Attribute</w:t>
            </w:r>
          </w:p>
        </w:tc>
        <w:tc>
          <w:tcPr>
            <w:tcW w:w="8147" w:type="dxa"/>
          </w:tcPr>
          <w:p w14:paraId="0B7B42F0" w14:textId="77777777" w:rsidR="00C91D7D" w:rsidRPr="000C5A97" w:rsidRDefault="00C91D7D" w:rsidP="00C91D7D">
            <w:pPr>
              <w:pStyle w:val="Bngbiu-nidung"/>
              <w:rPr>
                <w:sz w:val="22"/>
                <w:szCs w:val="22"/>
              </w:rPr>
            </w:pPr>
            <w:r w:rsidRPr="000C5A97">
              <w:rPr>
                <w:sz w:val="22"/>
                <w:szCs w:val="22"/>
              </w:rPr>
              <w:t> 8.1. end_date:date</w:t>
            </w:r>
          </w:p>
          <w:p w14:paraId="12C39B27" w14:textId="77777777" w:rsidR="00C91D7D" w:rsidRPr="000C5A97" w:rsidRDefault="00C91D7D" w:rsidP="00C91D7D">
            <w:pPr>
              <w:pStyle w:val="Bngbiu-nidung"/>
              <w:rPr>
                <w:sz w:val="22"/>
                <w:szCs w:val="22"/>
              </w:rPr>
            </w:pPr>
            <w:r w:rsidRPr="000C5A97">
              <w:rPr>
                <w:sz w:val="22"/>
                <w:szCs w:val="22"/>
              </w:rPr>
              <w:t> 8.2. id:varchar(16)</w:t>
            </w:r>
          </w:p>
          <w:p w14:paraId="7523CFDA" w14:textId="77777777" w:rsidR="00C91D7D" w:rsidRPr="000C5A97" w:rsidRDefault="00C91D7D" w:rsidP="00C91D7D">
            <w:pPr>
              <w:pStyle w:val="Bngbiu-nidung"/>
              <w:rPr>
                <w:sz w:val="22"/>
                <w:szCs w:val="22"/>
              </w:rPr>
            </w:pPr>
            <w:r w:rsidRPr="000C5A97">
              <w:rPr>
                <w:sz w:val="22"/>
                <w:szCs w:val="22"/>
              </w:rPr>
              <w:t> 8.3. name:varchar(64)</w:t>
            </w:r>
          </w:p>
          <w:p w14:paraId="79E9D03C" w14:textId="77777777" w:rsidR="00C91D7D" w:rsidRPr="000C5A97" w:rsidRDefault="00C91D7D" w:rsidP="00C91D7D">
            <w:pPr>
              <w:pStyle w:val="Bngbiu-nidung"/>
              <w:rPr>
                <w:sz w:val="22"/>
                <w:szCs w:val="22"/>
              </w:rPr>
            </w:pPr>
            <w:r w:rsidRPr="000C5A97">
              <w:rPr>
                <w:sz w:val="22"/>
                <w:szCs w:val="22"/>
              </w:rPr>
              <w:t> 8.4. start_date:date</w:t>
            </w:r>
          </w:p>
        </w:tc>
      </w:tr>
      <w:tr w:rsidR="00C91D7D" w:rsidRPr="000C5A97" w14:paraId="26945B22" w14:textId="77777777" w:rsidTr="00C91D7D">
        <w:tc>
          <w:tcPr>
            <w:tcW w:w="1848" w:type="dxa"/>
          </w:tcPr>
          <w:p w14:paraId="39C90B71"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0C8C0EB" w14:textId="77777777" w:rsidR="00C91D7D" w:rsidRPr="000C5A97" w:rsidRDefault="00C91D7D" w:rsidP="00C91D7D">
            <w:pPr>
              <w:pStyle w:val="Bngbiu-nidung"/>
              <w:rPr>
                <w:szCs w:val="22"/>
              </w:rPr>
            </w:pPr>
            <w:r w:rsidRPr="000C5A97">
              <w:rPr>
                <w:szCs w:val="22"/>
              </w:rPr>
              <w:t>Primary Keys:  id</w:t>
            </w:r>
          </w:p>
          <w:p w14:paraId="609DF387" w14:textId="77777777" w:rsidR="00C91D7D" w:rsidRPr="000C5A97" w:rsidRDefault="00C91D7D" w:rsidP="00C91D7D">
            <w:pPr>
              <w:pStyle w:val="Bngbiu-nidung"/>
              <w:rPr>
                <w:color w:val="0000FF" w:themeColor="hyperlink"/>
                <w:szCs w:val="22"/>
                <w:u w:val="single"/>
              </w:rPr>
            </w:pPr>
            <w:r w:rsidRPr="000C5A97">
              <w:rPr>
                <w:szCs w:val="22"/>
              </w:rPr>
              <w:t>Detail Entities:  </w:t>
            </w:r>
            <w:hyperlink w:anchor="hzP6V1GA0IR.3w87" w:tooltip="lead_oppurtunity" w:history="1">
              <w:r w:rsidRPr="000C5A97">
                <w:rPr>
                  <w:rStyle w:val="Hyperlink"/>
                  <w:szCs w:val="22"/>
                </w:rPr>
                <w:t>lead_oppurtunity</w:t>
              </w:r>
            </w:hyperlink>
          </w:p>
        </w:tc>
      </w:tr>
      <w:tr w:rsidR="00C91D7D" w:rsidRPr="000C5A97" w14:paraId="312674FD" w14:textId="77777777" w:rsidTr="00C91D7D">
        <w:tc>
          <w:tcPr>
            <w:tcW w:w="1848" w:type="dxa"/>
          </w:tcPr>
          <w:p w14:paraId="24790012" w14:textId="77777777" w:rsidR="00C91D7D" w:rsidRPr="000C5A97" w:rsidRDefault="00C91D7D" w:rsidP="00C91D7D">
            <w:pPr>
              <w:pStyle w:val="Bngbiu-nidung"/>
            </w:pPr>
            <w:r w:rsidRPr="000C5A97">
              <w:lastRenderedPageBreak/>
              <w:t>Business rule</w:t>
            </w:r>
          </w:p>
        </w:tc>
        <w:tc>
          <w:tcPr>
            <w:tcW w:w="8147" w:type="dxa"/>
          </w:tcPr>
          <w:p w14:paraId="51046869" w14:textId="77777777" w:rsidR="00C91D7D" w:rsidRPr="000C5A97" w:rsidRDefault="00C91D7D" w:rsidP="00173B85">
            <w:pPr>
              <w:pStyle w:val="Bngbiu-nidung"/>
              <w:keepNext/>
              <w:rPr>
                <w:szCs w:val="22"/>
              </w:rPr>
            </w:pPr>
            <w:r w:rsidRPr="000C5A97">
              <w:rPr>
                <w:szCs w:val="22"/>
              </w:rPr>
              <w:t>None</w:t>
            </w:r>
          </w:p>
        </w:tc>
      </w:tr>
    </w:tbl>
    <w:p w14:paraId="00921FC7" w14:textId="08E2AE98" w:rsidR="00C91D7D" w:rsidRPr="00C91D7D" w:rsidRDefault="00173B85" w:rsidP="00173B85">
      <w:pPr>
        <w:pStyle w:val="Caption"/>
      </w:pPr>
      <w:bookmarkStart w:id="64" w:name="_Toc151069062"/>
      <w:r>
        <w:t>Bảng 2.</w:t>
      </w:r>
      <w:r w:rsidR="00FD06DB">
        <w:fldChar w:fldCharType="begin"/>
      </w:r>
      <w:r w:rsidR="00FD06DB">
        <w:instrText xml:space="preserve"> SEQ Bảng \* ARABIC </w:instrText>
      </w:r>
      <w:r w:rsidR="00FD06DB">
        <w:fldChar w:fldCharType="separate"/>
      </w:r>
      <w:r w:rsidR="00532D4C">
        <w:rPr>
          <w:noProof/>
        </w:rPr>
        <w:t>16</w:t>
      </w:r>
      <w:r w:rsidR="00FD06DB">
        <w:rPr>
          <w:noProof/>
        </w:rPr>
        <w:fldChar w:fldCharType="end"/>
      </w:r>
      <w:r>
        <w:t xml:space="preserve"> Marketing campaign</w:t>
      </w:r>
      <w:bookmarkEnd w:id="64"/>
      <w:r>
        <w:br/>
      </w:r>
    </w:p>
    <w:tbl>
      <w:tblPr>
        <w:tblStyle w:val="TableGrid"/>
        <w:tblW w:w="0" w:type="auto"/>
        <w:tblLook w:val="04A0" w:firstRow="1" w:lastRow="0" w:firstColumn="1" w:lastColumn="0" w:noHBand="0" w:noVBand="1"/>
      </w:tblPr>
      <w:tblGrid>
        <w:gridCol w:w="2251"/>
        <w:gridCol w:w="6860"/>
      </w:tblGrid>
      <w:tr w:rsidR="00C91D7D" w:rsidRPr="000C5A97" w14:paraId="62BD70C5" w14:textId="77777777" w:rsidTr="00C91D7D">
        <w:tc>
          <w:tcPr>
            <w:tcW w:w="1848" w:type="dxa"/>
          </w:tcPr>
          <w:p w14:paraId="00D9B3B8" w14:textId="77777777" w:rsidR="00C91D7D" w:rsidRPr="000C5A97" w:rsidRDefault="00C91D7D" w:rsidP="00C91D7D">
            <w:pPr>
              <w:pStyle w:val="Bngbiu-nidung"/>
            </w:pPr>
            <w:r w:rsidRPr="000C5A97">
              <w:t>Description</w:t>
            </w:r>
          </w:p>
        </w:tc>
        <w:tc>
          <w:tcPr>
            <w:tcW w:w="8147" w:type="dxa"/>
          </w:tcPr>
          <w:p w14:paraId="3AD04395" w14:textId="77777777" w:rsidR="00C91D7D" w:rsidRPr="000C5A97" w:rsidRDefault="00C91D7D" w:rsidP="00C91D7D">
            <w:pPr>
              <w:pStyle w:val="Bngbiu-nidung"/>
            </w:pPr>
            <w:r w:rsidRPr="000C5A97">
              <w:t xml:space="preserve">Bảng chứa dữ liệu </w:t>
            </w:r>
            <w:r>
              <w:t>thông tin của 1 đơn hàng do khách hàng đặt</w:t>
            </w:r>
          </w:p>
        </w:tc>
      </w:tr>
      <w:tr w:rsidR="00C91D7D" w:rsidRPr="000C5A97" w14:paraId="099FD0C5" w14:textId="77777777" w:rsidTr="00C91D7D">
        <w:tc>
          <w:tcPr>
            <w:tcW w:w="1848" w:type="dxa"/>
          </w:tcPr>
          <w:p w14:paraId="189C2BA8" w14:textId="77777777" w:rsidR="00C91D7D" w:rsidRPr="000C5A97" w:rsidRDefault="00C91D7D" w:rsidP="00C91D7D">
            <w:pPr>
              <w:pStyle w:val="Bngbiu-nidung"/>
            </w:pPr>
            <w:r w:rsidRPr="000C5A97">
              <w:t>Attribute</w:t>
            </w:r>
          </w:p>
        </w:tc>
        <w:tc>
          <w:tcPr>
            <w:tcW w:w="8147" w:type="dxa"/>
          </w:tcPr>
          <w:p w14:paraId="3A4389B3" w14:textId="77777777" w:rsidR="00C91D7D" w:rsidRPr="000C5A97" w:rsidRDefault="00C91D7D" w:rsidP="00C91D7D">
            <w:pPr>
              <w:pStyle w:val="Bngbiu-nidung"/>
              <w:rPr>
                <w:sz w:val="22"/>
                <w:szCs w:val="22"/>
              </w:rPr>
            </w:pPr>
            <w:r w:rsidRPr="000C5A97">
              <w:rPr>
                <w:sz w:val="22"/>
                <w:szCs w:val="22"/>
              </w:rPr>
              <w:t> 9.1. customer_id:varchar(16)</w:t>
            </w:r>
          </w:p>
          <w:p w14:paraId="4C065E4F" w14:textId="77777777" w:rsidR="00C91D7D" w:rsidRPr="000C5A97" w:rsidRDefault="00C91D7D" w:rsidP="00C91D7D">
            <w:pPr>
              <w:pStyle w:val="Bngbiu-nidung"/>
              <w:rPr>
                <w:sz w:val="22"/>
                <w:szCs w:val="22"/>
              </w:rPr>
            </w:pPr>
            <w:r w:rsidRPr="000C5A97">
              <w:rPr>
                <w:sz w:val="22"/>
                <w:szCs w:val="22"/>
              </w:rPr>
              <w:t> 9.2. employee_id:varchar(16)</w:t>
            </w:r>
          </w:p>
          <w:p w14:paraId="2B5CE513" w14:textId="77777777" w:rsidR="00C91D7D" w:rsidRPr="000C5A97" w:rsidRDefault="00C91D7D" w:rsidP="00C91D7D">
            <w:pPr>
              <w:pStyle w:val="Bngbiu-nidung"/>
              <w:rPr>
                <w:sz w:val="22"/>
                <w:szCs w:val="22"/>
              </w:rPr>
            </w:pPr>
            <w:r w:rsidRPr="000C5A97">
              <w:rPr>
                <w:sz w:val="22"/>
                <w:szCs w:val="22"/>
              </w:rPr>
              <w:t> 9.3. id:varchar(16)</w:t>
            </w:r>
          </w:p>
          <w:p w14:paraId="25CCE4B8" w14:textId="77777777" w:rsidR="00C91D7D" w:rsidRPr="000C5A97" w:rsidRDefault="00C91D7D" w:rsidP="00C91D7D">
            <w:pPr>
              <w:pStyle w:val="Bngbiu-nidung"/>
              <w:rPr>
                <w:sz w:val="22"/>
                <w:szCs w:val="22"/>
              </w:rPr>
            </w:pPr>
            <w:r w:rsidRPr="000C5A97">
              <w:rPr>
                <w:sz w:val="22"/>
                <w:szCs w:val="22"/>
              </w:rPr>
              <w:t> 9.4. lead_status_id:varchar(16)</w:t>
            </w:r>
          </w:p>
          <w:p w14:paraId="406F2004" w14:textId="77777777" w:rsidR="00C91D7D" w:rsidRPr="000C5A97" w:rsidRDefault="00C91D7D" w:rsidP="00C91D7D">
            <w:pPr>
              <w:pStyle w:val="Bngbiu-nidung"/>
              <w:rPr>
                <w:sz w:val="22"/>
                <w:szCs w:val="22"/>
              </w:rPr>
            </w:pPr>
            <w:r w:rsidRPr="000C5A97">
              <w:rPr>
                <w:sz w:val="22"/>
                <w:szCs w:val="22"/>
              </w:rPr>
              <w:t> 9.5. order_date:datetime</w:t>
            </w:r>
          </w:p>
          <w:p w14:paraId="022C03A3" w14:textId="77777777" w:rsidR="00C91D7D" w:rsidRPr="000C5A97" w:rsidRDefault="00C91D7D" w:rsidP="00C91D7D">
            <w:pPr>
              <w:pStyle w:val="Bngbiu-nidung"/>
              <w:rPr>
                <w:sz w:val="22"/>
                <w:szCs w:val="22"/>
              </w:rPr>
            </w:pPr>
            <w:r w:rsidRPr="000C5A97">
              <w:rPr>
                <w:sz w:val="22"/>
                <w:szCs w:val="22"/>
              </w:rPr>
              <w:t> 9.6. ship_address:varchar(128)</w:t>
            </w:r>
          </w:p>
          <w:p w14:paraId="6D9430F2" w14:textId="77777777" w:rsidR="00C91D7D" w:rsidRPr="000C5A97" w:rsidRDefault="00C91D7D" w:rsidP="00C91D7D">
            <w:pPr>
              <w:pStyle w:val="Bngbiu-nidung"/>
              <w:rPr>
                <w:sz w:val="22"/>
                <w:szCs w:val="22"/>
              </w:rPr>
            </w:pPr>
            <w:r w:rsidRPr="000C5A97">
              <w:rPr>
                <w:sz w:val="22"/>
                <w:szCs w:val="22"/>
              </w:rPr>
              <w:t> 9.7. ship_date:datetime</w:t>
            </w:r>
          </w:p>
          <w:p w14:paraId="69269E9D" w14:textId="77777777" w:rsidR="00C91D7D" w:rsidRPr="000C5A97" w:rsidRDefault="00C91D7D" w:rsidP="00C91D7D">
            <w:pPr>
              <w:pStyle w:val="Bngbiu-nidung"/>
              <w:rPr>
                <w:sz w:val="22"/>
                <w:szCs w:val="22"/>
              </w:rPr>
            </w:pPr>
          </w:p>
        </w:tc>
      </w:tr>
      <w:tr w:rsidR="00C91D7D" w:rsidRPr="000C5A97" w14:paraId="37196875" w14:textId="77777777" w:rsidTr="00C91D7D">
        <w:tc>
          <w:tcPr>
            <w:tcW w:w="1848" w:type="dxa"/>
          </w:tcPr>
          <w:p w14:paraId="5318BFF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7789AC50" w14:textId="77777777" w:rsidR="00C91D7D" w:rsidRPr="001B0DAF" w:rsidRDefault="00C91D7D" w:rsidP="00C91D7D">
            <w:pPr>
              <w:pStyle w:val="Bngbiu-nidung"/>
              <w:rPr>
                <w:szCs w:val="22"/>
              </w:rPr>
            </w:pPr>
            <w:r w:rsidRPr="001B0DAF">
              <w:rPr>
                <w:szCs w:val="22"/>
              </w:rPr>
              <w:t>Primary Keys:  id</w:t>
            </w:r>
          </w:p>
          <w:p w14:paraId="77A478BD" w14:textId="77777777" w:rsidR="00C91D7D" w:rsidRPr="001B0DAF" w:rsidRDefault="00C91D7D" w:rsidP="00C91D7D">
            <w:pPr>
              <w:pStyle w:val="Bngbiu-nidung"/>
              <w:rPr>
                <w:szCs w:val="22"/>
              </w:rPr>
            </w:pPr>
            <w:r w:rsidRPr="001B0DAF">
              <w:rPr>
                <w:szCs w:val="22"/>
              </w:rPr>
              <w:t>Foreign Keys:  customer_id,  employee_id,  lead_status_id</w:t>
            </w:r>
          </w:p>
          <w:p w14:paraId="7BB8D847" w14:textId="77777777" w:rsidR="00C91D7D" w:rsidRPr="001B0DAF" w:rsidRDefault="00C91D7D" w:rsidP="00C91D7D">
            <w:pPr>
              <w:pStyle w:val="Bngbiu-nidung"/>
              <w:rPr>
                <w:szCs w:val="22"/>
              </w:rPr>
            </w:pPr>
            <w:r w:rsidRPr="001B0DAF">
              <w:rPr>
                <w:szCs w:val="22"/>
              </w:rPr>
              <w:t>Detail Entities:  </w:t>
            </w:r>
            <w:hyperlink w:anchor="gzP6V1GA0IR.3w8j" w:tooltip="order_item" w:history="1">
              <w:r w:rsidRPr="001B0DAF">
                <w:rPr>
                  <w:rStyle w:val="Hyperlink"/>
                  <w:szCs w:val="22"/>
                </w:rPr>
                <w:t>order_item</w:t>
              </w:r>
            </w:hyperlink>
          </w:p>
          <w:p w14:paraId="7D4E121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ZTP6V1GA0IR.3w8d" w:tooltip="customer" w:history="1">
              <w:r w:rsidRPr="001B0DAF">
                <w:rPr>
                  <w:rStyle w:val="Hyperlink"/>
                  <w:szCs w:val="22"/>
                </w:rPr>
                <w:t>customer</w:t>
              </w:r>
            </w:hyperlink>
            <w:r w:rsidRPr="001B0DAF">
              <w:rPr>
                <w:szCs w:val="22"/>
              </w:rPr>
              <w:t>,  </w:t>
            </w:r>
            <w:hyperlink w:anchor="UzP6V1GA0IR.3w8p" w:tooltip="employee" w:history="1">
              <w:r w:rsidRPr="001B0DAF">
                <w:rPr>
                  <w:rStyle w:val="Hyperlink"/>
                  <w:szCs w:val="22"/>
                </w:rPr>
                <w:t>employee</w:t>
              </w:r>
            </w:hyperlink>
            <w:r w:rsidRPr="001B0DAF">
              <w:rPr>
                <w:szCs w:val="22"/>
              </w:rPr>
              <w:t>,  </w:t>
            </w:r>
            <w:hyperlink w:anchor="JzP6V1GA0IR.3w8." w:tooltip="lead_status" w:history="1">
              <w:r w:rsidRPr="001B0DAF">
                <w:rPr>
                  <w:rStyle w:val="Hyperlink"/>
                  <w:szCs w:val="22"/>
                </w:rPr>
                <w:t>lead_status</w:t>
              </w:r>
            </w:hyperlink>
          </w:p>
        </w:tc>
      </w:tr>
      <w:tr w:rsidR="00C91D7D" w:rsidRPr="000C5A97" w14:paraId="48607044" w14:textId="77777777" w:rsidTr="00C91D7D">
        <w:tc>
          <w:tcPr>
            <w:tcW w:w="1848" w:type="dxa"/>
          </w:tcPr>
          <w:p w14:paraId="64C91177" w14:textId="77777777" w:rsidR="00C91D7D" w:rsidRPr="000C5A97" w:rsidRDefault="00C91D7D" w:rsidP="00C91D7D">
            <w:pPr>
              <w:pStyle w:val="Bngbiu-nidung"/>
            </w:pPr>
            <w:r w:rsidRPr="000C5A97">
              <w:t>Business rule</w:t>
            </w:r>
          </w:p>
        </w:tc>
        <w:tc>
          <w:tcPr>
            <w:tcW w:w="8147" w:type="dxa"/>
          </w:tcPr>
          <w:p w14:paraId="10AFEE94" w14:textId="77777777" w:rsidR="00C91D7D" w:rsidRPr="001B0DAF" w:rsidRDefault="00C91D7D" w:rsidP="00173B85">
            <w:pPr>
              <w:pStyle w:val="Bngbiu-nidung"/>
              <w:keepNext/>
              <w:rPr>
                <w:szCs w:val="22"/>
              </w:rPr>
            </w:pPr>
            <w:r w:rsidRPr="000C5A97">
              <w:rPr>
                <w:szCs w:val="22"/>
              </w:rPr>
              <w:t>lead_status_id: có thể là null nếu order đó không gắn với bất kì lead</w:t>
            </w:r>
            <w:r>
              <w:rPr>
                <w:szCs w:val="22"/>
              </w:rPr>
              <w:t>/opputurnity</w:t>
            </w:r>
            <w:r w:rsidRPr="000C5A97">
              <w:rPr>
                <w:szCs w:val="22"/>
              </w:rPr>
              <w:t xml:space="preserve"> nào</w:t>
            </w:r>
          </w:p>
        </w:tc>
      </w:tr>
    </w:tbl>
    <w:p w14:paraId="7701FA08" w14:textId="483C97A1" w:rsidR="00C91D7D" w:rsidRPr="00C91D7D" w:rsidRDefault="00173B85" w:rsidP="00173B85">
      <w:pPr>
        <w:pStyle w:val="Caption"/>
      </w:pPr>
      <w:bookmarkStart w:id="65" w:name="_Toc151069063"/>
      <w:r>
        <w:t>Bảng 2.</w:t>
      </w:r>
      <w:r w:rsidR="00FD06DB">
        <w:fldChar w:fldCharType="begin"/>
      </w:r>
      <w:r w:rsidR="00FD06DB">
        <w:instrText xml:space="preserve"> SEQ Bảng \* ARABIC </w:instrText>
      </w:r>
      <w:r w:rsidR="00FD06DB">
        <w:fldChar w:fldCharType="separate"/>
      </w:r>
      <w:r w:rsidR="00532D4C">
        <w:rPr>
          <w:noProof/>
        </w:rPr>
        <w:t>17</w:t>
      </w:r>
      <w:r w:rsidR="00FD06DB">
        <w:rPr>
          <w:noProof/>
        </w:rPr>
        <w:fldChar w:fldCharType="end"/>
      </w:r>
      <w:r>
        <w:t xml:space="preserve"> Order</w:t>
      </w:r>
      <w:bookmarkEnd w:id="65"/>
      <w:r>
        <w:br/>
      </w:r>
    </w:p>
    <w:tbl>
      <w:tblPr>
        <w:tblStyle w:val="TableGrid"/>
        <w:tblW w:w="0" w:type="auto"/>
        <w:tblLook w:val="04A0" w:firstRow="1" w:lastRow="0" w:firstColumn="1" w:lastColumn="0" w:noHBand="0" w:noVBand="1"/>
      </w:tblPr>
      <w:tblGrid>
        <w:gridCol w:w="2251"/>
        <w:gridCol w:w="6860"/>
      </w:tblGrid>
      <w:tr w:rsidR="00C91D7D" w:rsidRPr="000C5A97" w14:paraId="1E334BE6" w14:textId="77777777" w:rsidTr="00C91D7D">
        <w:tc>
          <w:tcPr>
            <w:tcW w:w="1848" w:type="dxa"/>
          </w:tcPr>
          <w:p w14:paraId="21E2038A" w14:textId="77777777" w:rsidR="00C91D7D" w:rsidRPr="000C5A97" w:rsidRDefault="00C91D7D" w:rsidP="00C91D7D">
            <w:pPr>
              <w:pStyle w:val="Bngbiu-nidung"/>
            </w:pPr>
            <w:r w:rsidRPr="000C5A97">
              <w:t>Description</w:t>
            </w:r>
          </w:p>
        </w:tc>
        <w:tc>
          <w:tcPr>
            <w:tcW w:w="8147" w:type="dxa"/>
          </w:tcPr>
          <w:p w14:paraId="76AE77B5" w14:textId="77777777" w:rsidR="00C91D7D" w:rsidRPr="000C5A97" w:rsidRDefault="00C91D7D" w:rsidP="00C91D7D">
            <w:pPr>
              <w:pStyle w:val="Bngbiu-nidung"/>
            </w:pPr>
            <w:r w:rsidRPr="000C5A97">
              <w:t>Bảng chứa dữ liệu chi tiết về 1 đơn hàn</w:t>
            </w:r>
            <w:r>
              <w:t>g</w:t>
            </w:r>
          </w:p>
        </w:tc>
      </w:tr>
      <w:tr w:rsidR="00C91D7D" w:rsidRPr="000C5A97" w14:paraId="00719CFE" w14:textId="77777777" w:rsidTr="00C91D7D">
        <w:tc>
          <w:tcPr>
            <w:tcW w:w="1848" w:type="dxa"/>
          </w:tcPr>
          <w:p w14:paraId="30F374D2" w14:textId="77777777" w:rsidR="00C91D7D" w:rsidRPr="000C5A97" w:rsidRDefault="00C91D7D" w:rsidP="00C91D7D">
            <w:pPr>
              <w:pStyle w:val="Bngbiu-nidung"/>
            </w:pPr>
            <w:r w:rsidRPr="000C5A97">
              <w:lastRenderedPageBreak/>
              <w:t>Attribute</w:t>
            </w:r>
          </w:p>
        </w:tc>
        <w:tc>
          <w:tcPr>
            <w:tcW w:w="8147" w:type="dxa"/>
          </w:tcPr>
          <w:p w14:paraId="06D573F5" w14:textId="77777777" w:rsidR="00C91D7D" w:rsidRPr="000C5A97" w:rsidRDefault="00C91D7D" w:rsidP="00C91D7D">
            <w:pPr>
              <w:pStyle w:val="Bngbiu-nidung"/>
              <w:rPr>
                <w:sz w:val="22"/>
                <w:szCs w:val="22"/>
              </w:rPr>
            </w:pPr>
            <w:r w:rsidRPr="000C5A97">
              <w:rPr>
                <w:sz w:val="22"/>
                <w:szCs w:val="22"/>
              </w:rPr>
              <w:t> 10.1. discount_percent:decimal(3)</w:t>
            </w:r>
          </w:p>
          <w:p w14:paraId="45CE4569" w14:textId="77777777" w:rsidR="00C91D7D" w:rsidRPr="000C5A97" w:rsidRDefault="00C91D7D" w:rsidP="00C91D7D">
            <w:pPr>
              <w:pStyle w:val="Bngbiu-nidung"/>
              <w:rPr>
                <w:sz w:val="22"/>
                <w:szCs w:val="22"/>
              </w:rPr>
            </w:pPr>
            <w:r w:rsidRPr="000C5A97">
              <w:rPr>
                <w:sz w:val="22"/>
                <w:szCs w:val="22"/>
              </w:rPr>
              <w:t> 10.2. id:varchar(16)</w:t>
            </w:r>
          </w:p>
          <w:p w14:paraId="1549AAF5" w14:textId="77777777" w:rsidR="00C91D7D" w:rsidRPr="000C5A97" w:rsidRDefault="00C91D7D" w:rsidP="00C91D7D">
            <w:pPr>
              <w:pStyle w:val="Bngbiu-nidung"/>
              <w:rPr>
                <w:sz w:val="22"/>
                <w:szCs w:val="22"/>
              </w:rPr>
            </w:pPr>
            <w:r w:rsidRPr="000C5A97">
              <w:rPr>
                <w:sz w:val="22"/>
                <w:szCs w:val="22"/>
              </w:rPr>
              <w:t> 10.3. order_id:varchar(16)</w:t>
            </w:r>
          </w:p>
          <w:p w14:paraId="46303C5D" w14:textId="77777777" w:rsidR="00C91D7D" w:rsidRPr="000C5A97" w:rsidRDefault="00C91D7D" w:rsidP="00C91D7D">
            <w:pPr>
              <w:pStyle w:val="Bngbiu-nidung"/>
              <w:rPr>
                <w:sz w:val="22"/>
                <w:szCs w:val="22"/>
              </w:rPr>
            </w:pPr>
            <w:r w:rsidRPr="000C5A97">
              <w:rPr>
                <w:sz w:val="22"/>
                <w:szCs w:val="22"/>
              </w:rPr>
              <w:t> 10.4. product_id:varchar(16)</w:t>
            </w:r>
          </w:p>
          <w:p w14:paraId="4388A0F0" w14:textId="77777777" w:rsidR="00C91D7D" w:rsidRPr="000C5A97" w:rsidRDefault="00C91D7D" w:rsidP="00C91D7D">
            <w:pPr>
              <w:pStyle w:val="Bngbiu-nidung"/>
              <w:rPr>
                <w:sz w:val="22"/>
                <w:szCs w:val="22"/>
              </w:rPr>
            </w:pPr>
            <w:r w:rsidRPr="000C5A97">
              <w:rPr>
                <w:sz w:val="22"/>
                <w:szCs w:val="22"/>
              </w:rPr>
              <w:t> 10.5. quantity:int</w:t>
            </w:r>
          </w:p>
          <w:p w14:paraId="6B92F944" w14:textId="77777777" w:rsidR="00C91D7D" w:rsidRPr="000C5A97" w:rsidRDefault="00C91D7D" w:rsidP="00C91D7D">
            <w:pPr>
              <w:pStyle w:val="Bngbiu-nidung"/>
              <w:rPr>
                <w:sz w:val="22"/>
                <w:szCs w:val="22"/>
              </w:rPr>
            </w:pPr>
          </w:p>
        </w:tc>
      </w:tr>
      <w:tr w:rsidR="00C91D7D" w:rsidRPr="000C5A97" w14:paraId="5FC85119" w14:textId="77777777" w:rsidTr="00C91D7D">
        <w:tc>
          <w:tcPr>
            <w:tcW w:w="1848" w:type="dxa"/>
          </w:tcPr>
          <w:p w14:paraId="21A07658"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23E8DF0B" w14:textId="77777777" w:rsidR="00C91D7D" w:rsidRPr="001B0DAF" w:rsidRDefault="00C91D7D" w:rsidP="00C91D7D">
            <w:pPr>
              <w:pStyle w:val="Bngbiu-nidung"/>
              <w:rPr>
                <w:szCs w:val="22"/>
              </w:rPr>
            </w:pPr>
            <w:r w:rsidRPr="001B0DAF">
              <w:rPr>
                <w:szCs w:val="22"/>
              </w:rPr>
              <w:t>Primary Keys:  id</w:t>
            </w:r>
          </w:p>
          <w:p w14:paraId="37C17C81" w14:textId="77777777" w:rsidR="00C91D7D" w:rsidRPr="001B0DAF" w:rsidRDefault="00C91D7D" w:rsidP="00C91D7D">
            <w:pPr>
              <w:pStyle w:val="Bngbiu-nidung"/>
              <w:rPr>
                <w:szCs w:val="22"/>
              </w:rPr>
            </w:pPr>
            <w:r w:rsidRPr="001B0DAF">
              <w:rPr>
                <w:szCs w:val="22"/>
              </w:rPr>
              <w:t>Foreign Keys:  order_id,  product_id</w:t>
            </w:r>
          </w:p>
          <w:p w14:paraId="14D23858"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YzP6V1GA0IR.3w8m" w:tooltip="order" w:history="1">
              <w:r w:rsidRPr="001B0DAF">
                <w:rPr>
                  <w:rStyle w:val="Hyperlink"/>
                  <w:szCs w:val="22"/>
                </w:rPr>
                <w:t>order</w:t>
              </w:r>
            </w:hyperlink>
            <w:r w:rsidRPr="001B0DAF">
              <w:rPr>
                <w:szCs w:val="22"/>
              </w:rPr>
              <w:t>,  </w:t>
            </w:r>
            <w:hyperlink w:anchor="fTP6V1GA0IR.3w8g" w:tooltip="product" w:history="1">
              <w:r w:rsidRPr="001B0DAF">
                <w:rPr>
                  <w:rStyle w:val="Hyperlink"/>
                  <w:szCs w:val="22"/>
                </w:rPr>
                <w:t>product</w:t>
              </w:r>
            </w:hyperlink>
          </w:p>
        </w:tc>
      </w:tr>
      <w:tr w:rsidR="00C91D7D" w:rsidRPr="000C5A97" w14:paraId="358AD67C" w14:textId="77777777" w:rsidTr="00C91D7D">
        <w:tc>
          <w:tcPr>
            <w:tcW w:w="1848" w:type="dxa"/>
          </w:tcPr>
          <w:p w14:paraId="22DC10B6" w14:textId="77777777" w:rsidR="00C91D7D" w:rsidRPr="000C5A97" w:rsidRDefault="00C91D7D" w:rsidP="00C91D7D">
            <w:pPr>
              <w:pStyle w:val="Bngbiu-nidung"/>
            </w:pPr>
            <w:r w:rsidRPr="000C5A97">
              <w:t>Business rule</w:t>
            </w:r>
          </w:p>
        </w:tc>
        <w:tc>
          <w:tcPr>
            <w:tcW w:w="8147" w:type="dxa"/>
          </w:tcPr>
          <w:p w14:paraId="6F79EDC8" w14:textId="77777777" w:rsidR="00C91D7D" w:rsidRPr="000C5A97" w:rsidRDefault="00C91D7D" w:rsidP="00C91D7D">
            <w:pPr>
              <w:pStyle w:val="Bngbiu-nidung"/>
              <w:rPr>
                <w:szCs w:val="22"/>
              </w:rPr>
            </w:pPr>
            <w:r w:rsidRPr="000C5A97">
              <w:rPr>
                <w:szCs w:val="22"/>
              </w:rPr>
              <w:t>discount_percent: ghi dưới dạng số thập phân, ví dụ nếu giảm giá 15% thì ghi “0.15”</w:t>
            </w:r>
          </w:p>
          <w:p w14:paraId="33A3FF6D" w14:textId="77777777" w:rsidR="00C91D7D" w:rsidRPr="001B0DAF" w:rsidRDefault="00C91D7D" w:rsidP="00173B85">
            <w:pPr>
              <w:pStyle w:val="Bngbiu-nidung"/>
              <w:keepNext/>
              <w:rPr>
                <w:szCs w:val="22"/>
              </w:rPr>
            </w:pPr>
            <w:r w:rsidRPr="000C5A97">
              <w:rPr>
                <w:szCs w:val="22"/>
              </w:rPr>
              <w:t>quantity: chỉ cho phép positive integer và lớn hơn 0</w:t>
            </w:r>
          </w:p>
        </w:tc>
      </w:tr>
    </w:tbl>
    <w:p w14:paraId="2A531D61" w14:textId="5009CF29" w:rsidR="00C91D7D" w:rsidRPr="00C91D7D" w:rsidRDefault="00173B85" w:rsidP="00173B85">
      <w:pPr>
        <w:pStyle w:val="Caption"/>
      </w:pPr>
      <w:bookmarkStart w:id="66" w:name="azP6V1GA0IR.3w8y"/>
      <w:bookmarkStart w:id="67" w:name="_Toc151069064"/>
      <w:r>
        <w:t>Bảng 2.</w:t>
      </w:r>
      <w:r w:rsidR="00FD06DB">
        <w:fldChar w:fldCharType="begin"/>
      </w:r>
      <w:r w:rsidR="00FD06DB">
        <w:instrText xml:space="preserve"> SEQ Bảng \* ARABIC </w:instrText>
      </w:r>
      <w:r w:rsidR="00FD06DB">
        <w:fldChar w:fldCharType="separate"/>
      </w:r>
      <w:r w:rsidR="00532D4C">
        <w:rPr>
          <w:noProof/>
        </w:rPr>
        <w:t>18</w:t>
      </w:r>
      <w:r w:rsidR="00FD06DB">
        <w:rPr>
          <w:noProof/>
        </w:rPr>
        <w:fldChar w:fldCharType="end"/>
      </w:r>
      <w:r>
        <w:t xml:space="preserve"> Order item</w:t>
      </w:r>
      <w:bookmarkEnd w:id="66"/>
      <w:bookmarkEnd w:id="67"/>
      <w:r>
        <w:br/>
      </w:r>
    </w:p>
    <w:tbl>
      <w:tblPr>
        <w:tblStyle w:val="TableGrid"/>
        <w:tblW w:w="0" w:type="auto"/>
        <w:tblLook w:val="04A0" w:firstRow="1" w:lastRow="0" w:firstColumn="1" w:lastColumn="0" w:noHBand="0" w:noVBand="1"/>
      </w:tblPr>
      <w:tblGrid>
        <w:gridCol w:w="2251"/>
        <w:gridCol w:w="6860"/>
      </w:tblGrid>
      <w:tr w:rsidR="00C91D7D" w:rsidRPr="000C5A97" w14:paraId="1D429A10" w14:textId="77777777" w:rsidTr="00C91D7D">
        <w:tc>
          <w:tcPr>
            <w:tcW w:w="1848" w:type="dxa"/>
          </w:tcPr>
          <w:p w14:paraId="519ACCE8" w14:textId="77777777" w:rsidR="00C91D7D" w:rsidRPr="000C5A97" w:rsidRDefault="00C91D7D" w:rsidP="00C91D7D">
            <w:pPr>
              <w:pStyle w:val="Bngbiu-nidung"/>
            </w:pPr>
            <w:r w:rsidRPr="000C5A97">
              <w:t>Description</w:t>
            </w:r>
          </w:p>
        </w:tc>
        <w:tc>
          <w:tcPr>
            <w:tcW w:w="8147" w:type="dxa"/>
          </w:tcPr>
          <w:p w14:paraId="3AB3C2BD" w14:textId="77777777" w:rsidR="00C91D7D" w:rsidRPr="000C5A97" w:rsidRDefault="00C91D7D" w:rsidP="00C91D7D">
            <w:pPr>
              <w:pStyle w:val="Bngbiu-nidung"/>
            </w:pPr>
            <w:r w:rsidRPr="000C5A97">
              <w:t>Bảng chứa dữ liệu về 1 pipeline</w:t>
            </w:r>
          </w:p>
        </w:tc>
      </w:tr>
      <w:tr w:rsidR="00C91D7D" w:rsidRPr="000C5A97" w14:paraId="1F06B70A" w14:textId="77777777" w:rsidTr="00C91D7D">
        <w:tc>
          <w:tcPr>
            <w:tcW w:w="1848" w:type="dxa"/>
          </w:tcPr>
          <w:p w14:paraId="1F1D23A4" w14:textId="77777777" w:rsidR="00C91D7D" w:rsidRPr="000C5A97" w:rsidRDefault="00C91D7D" w:rsidP="00C91D7D">
            <w:pPr>
              <w:pStyle w:val="Bngbiu-nidung"/>
            </w:pPr>
            <w:r w:rsidRPr="000C5A97">
              <w:t>Attribute</w:t>
            </w:r>
          </w:p>
        </w:tc>
        <w:tc>
          <w:tcPr>
            <w:tcW w:w="8147" w:type="dxa"/>
          </w:tcPr>
          <w:p w14:paraId="3BED1D86" w14:textId="77777777" w:rsidR="00C91D7D" w:rsidRPr="000C5A97" w:rsidRDefault="00C91D7D" w:rsidP="00C91D7D">
            <w:pPr>
              <w:pStyle w:val="Bngbiu-nidung"/>
              <w:rPr>
                <w:sz w:val="22"/>
                <w:szCs w:val="22"/>
              </w:rPr>
            </w:pPr>
            <w:r w:rsidRPr="000C5A97">
              <w:rPr>
                <w:sz w:val="22"/>
                <w:szCs w:val="22"/>
              </w:rPr>
              <w:t> 11.1. id:varchar(16)</w:t>
            </w:r>
          </w:p>
          <w:p w14:paraId="12927A72" w14:textId="77777777" w:rsidR="00C91D7D" w:rsidRPr="000C5A97" w:rsidRDefault="00C91D7D" w:rsidP="00C91D7D">
            <w:pPr>
              <w:pStyle w:val="Bngbiu-nidung"/>
              <w:rPr>
                <w:sz w:val="22"/>
                <w:szCs w:val="22"/>
              </w:rPr>
            </w:pPr>
            <w:r w:rsidRPr="000C5A97">
              <w:rPr>
                <w:sz w:val="22"/>
                <w:szCs w:val="22"/>
              </w:rPr>
              <w:t> 11.2. name:varchar(64)</w:t>
            </w:r>
          </w:p>
          <w:p w14:paraId="187015F3" w14:textId="77777777" w:rsidR="00C91D7D" w:rsidRPr="000C5A97" w:rsidRDefault="00C91D7D" w:rsidP="00C91D7D">
            <w:pPr>
              <w:pStyle w:val="Bngbiu-nidung"/>
              <w:rPr>
                <w:sz w:val="22"/>
                <w:szCs w:val="22"/>
              </w:rPr>
            </w:pPr>
          </w:p>
        </w:tc>
      </w:tr>
      <w:tr w:rsidR="00C91D7D" w:rsidRPr="000C5A97" w14:paraId="517F0A42" w14:textId="77777777" w:rsidTr="00C91D7D">
        <w:tc>
          <w:tcPr>
            <w:tcW w:w="1848" w:type="dxa"/>
          </w:tcPr>
          <w:p w14:paraId="5FA8B11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659F34AB" w14:textId="77777777" w:rsidR="00C91D7D" w:rsidRPr="001B0DAF" w:rsidRDefault="00C91D7D" w:rsidP="00C91D7D">
            <w:pPr>
              <w:pStyle w:val="Bngbiu-nidung"/>
              <w:rPr>
                <w:szCs w:val="22"/>
              </w:rPr>
            </w:pPr>
            <w:r w:rsidRPr="001B0DAF">
              <w:rPr>
                <w:szCs w:val="22"/>
              </w:rPr>
              <w:t>Primary Keys:  id</w:t>
            </w:r>
          </w:p>
          <w:p w14:paraId="27B4787D"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lQv6V1GA0IR.3w_9" w:tooltip="pipeline_stage" w:history="1">
              <w:r w:rsidRPr="001B0DAF">
                <w:rPr>
                  <w:rStyle w:val="Hyperlink"/>
                  <w:szCs w:val="22"/>
                </w:rPr>
                <w:t>pipeline_stage</w:t>
              </w:r>
            </w:hyperlink>
            <w:r w:rsidRPr="001B0DAF">
              <w:rPr>
                <w:szCs w:val="22"/>
              </w:rPr>
              <w:t>,  </w:t>
            </w:r>
            <w:hyperlink w:anchor="czP6V1GA0IR.3w8s" w:tooltip="sales_team" w:history="1">
              <w:r w:rsidRPr="001B0DAF">
                <w:rPr>
                  <w:rStyle w:val="Hyperlink"/>
                  <w:szCs w:val="22"/>
                </w:rPr>
                <w:t>sales_team</w:t>
              </w:r>
            </w:hyperlink>
          </w:p>
        </w:tc>
      </w:tr>
      <w:tr w:rsidR="00C91D7D" w:rsidRPr="000C5A97" w14:paraId="108CCF29" w14:textId="77777777" w:rsidTr="00C91D7D">
        <w:tc>
          <w:tcPr>
            <w:tcW w:w="1848" w:type="dxa"/>
          </w:tcPr>
          <w:p w14:paraId="11B95E52" w14:textId="77777777" w:rsidR="00C91D7D" w:rsidRPr="000C5A97" w:rsidRDefault="00C91D7D" w:rsidP="00C91D7D">
            <w:pPr>
              <w:pStyle w:val="Bngbiu-nidung"/>
            </w:pPr>
            <w:r w:rsidRPr="000C5A97">
              <w:t>Business rule</w:t>
            </w:r>
          </w:p>
        </w:tc>
        <w:tc>
          <w:tcPr>
            <w:tcW w:w="8147" w:type="dxa"/>
          </w:tcPr>
          <w:p w14:paraId="0F642930" w14:textId="77777777" w:rsidR="00C91D7D" w:rsidRPr="001B0DAF" w:rsidRDefault="00C91D7D" w:rsidP="00173B85">
            <w:pPr>
              <w:pStyle w:val="Bngbiu-nidung"/>
              <w:keepNext/>
              <w:rPr>
                <w:szCs w:val="22"/>
              </w:rPr>
            </w:pPr>
            <w:r w:rsidRPr="000C5A97">
              <w:rPr>
                <w:szCs w:val="22"/>
              </w:rPr>
              <w:t>None</w:t>
            </w:r>
          </w:p>
        </w:tc>
      </w:tr>
    </w:tbl>
    <w:p w14:paraId="2447CBF3" w14:textId="0E6D51EB" w:rsidR="00C91D7D" w:rsidRPr="00C91D7D" w:rsidRDefault="00173B85" w:rsidP="00173B85">
      <w:pPr>
        <w:pStyle w:val="Caption"/>
      </w:pPr>
      <w:bookmarkStart w:id="68" w:name="_Toc151069065"/>
      <w:r>
        <w:t>Bảng 2.</w:t>
      </w:r>
      <w:r w:rsidR="00FD06DB">
        <w:fldChar w:fldCharType="begin"/>
      </w:r>
      <w:r w:rsidR="00FD06DB">
        <w:instrText xml:space="preserve"> SEQ Bảng \* ARABIC </w:instrText>
      </w:r>
      <w:r w:rsidR="00FD06DB">
        <w:fldChar w:fldCharType="separate"/>
      </w:r>
      <w:r w:rsidR="00532D4C">
        <w:rPr>
          <w:noProof/>
        </w:rPr>
        <w:t>19</w:t>
      </w:r>
      <w:r w:rsidR="00FD06DB">
        <w:rPr>
          <w:noProof/>
        </w:rPr>
        <w:fldChar w:fldCharType="end"/>
      </w:r>
      <w:r>
        <w:t xml:space="preserve"> Pipeline</w:t>
      </w:r>
      <w:bookmarkEnd w:id="68"/>
      <w:r>
        <w:br/>
      </w:r>
    </w:p>
    <w:tbl>
      <w:tblPr>
        <w:tblStyle w:val="TableGrid"/>
        <w:tblW w:w="0" w:type="auto"/>
        <w:tblLook w:val="04A0" w:firstRow="1" w:lastRow="0" w:firstColumn="1" w:lastColumn="0" w:noHBand="0" w:noVBand="1"/>
      </w:tblPr>
      <w:tblGrid>
        <w:gridCol w:w="2251"/>
        <w:gridCol w:w="6860"/>
      </w:tblGrid>
      <w:tr w:rsidR="00C91D7D" w:rsidRPr="000C5A97" w14:paraId="06FD062B" w14:textId="77777777" w:rsidTr="00C91D7D">
        <w:tc>
          <w:tcPr>
            <w:tcW w:w="1848" w:type="dxa"/>
          </w:tcPr>
          <w:p w14:paraId="7167EB5D" w14:textId="77777777" w:rsidR="00C91D7D" w:rsidRPr="000C5A97" w:rsidRDefault="00C91D7D" w:rsidP="00C91D7D">
            <w:pPr>
              <w:pStyle w:val="Bngbiu-nidung"/>
            </w:pPr>
            <w:r w:rsidRPr="000C5A97">
              <w:lastRenderedPageBreak/>
              <w:t>Description</w:t>
            </w:r>
          </w:p>
        </w:tc>
        <w:tc>
          <w:tcPr>
            <w:tcW w:w="8147" w:type="dxa"/>
          </w:tcPr>
          <w:p w14:paraId="3ABD3091" w14:textId="77777777" w:rsidR="00C91D7D" w:rsidRPr="000C5A97" w:rsidRDefault="00C91D7D" w:rsidP="00C91D7D">
            <w:pPr>
              <w:pStyle w:val="Bngbiu-nidung"/>
            </w:pPr>
            <w:r>
              <w:t>Bảng c</w:t>
            </w:r>
            <w:r w:rsidRPr="000C5A97">
              <w:t>hứa thứ tự stage cụ thể trong 1 pipeline</w:t>
            </w:r>
          </w:p>
        </w:tc>
      </w:tr>
      <w:tr w:rsidR="00C91D7D" w:rsidRPr="000C5A97" w14:paraId="736BD326" w14:textId="77777777" w:rsidTr="00C91D7D">
        <w:tc>
          <w:tcPr>
            <w:tcW w:w="1848" w:type="dxa"/>
          </w:tcPr>
          <w:p w14:paraId="33E24AC8" w14:textId="77777777" w:rsidR="00C91D7D" w:rsidRPr="000C5A97" w:rsidRDefault="00C91D7D" w:rsidP="00C91D7D">
            <w:pPr>
              <w:pStyle w:val="Bngbiu-nidung"/>
            </w:pPr>
            <w:r w:rsidRPr="000C5A97">
              <w:t>Attribute</w:t>
            </w:r>
          </w:p>
        </w:tc>
        <w:tc>
          <w:tcPr>
            <w:tcW w:w="8147" w:type="dxa"/>
          </w:tcPr>
          <w:p w14:paraId="0B5BA61D" w14:textId="77777777" w:rsidR="00C91D7D" w:rsidRPr="000C5A97" w:rsidRDefault="00C91D7D" w:rsidP="00C91D7D">
            <w:pPr>
              <w:pStyle w:val="Bngbiu-nidung"/>
              <w:rPr>
                <w:sz w:val="22"/>
                <w:szCs w:val="22"/>
              </w:rPr>
            </w:pPr>
            <w:r w:rsidRPr="000C5A97">
              <w:rPr>
                <w:sz w:val="22"/>
                <w:szCs w:val="22"/>
              </w:rPr>
              <w:t> 12.1. pipeline_id:varchar(16)</w:t>
            </w:r>
          </w:p>
          <w:p w14:paraId="560056A3" w14:textId="77777777" w:rsidR="00C91D7D" w:rsidRPr="000C5A97" w:rsidRDefault="00C91D7D" w:rsidP="00C91D7D">
            <w:pPr>
              <w:pStyle w:val="Bngbiu-nidung"/>
              <w:rPr>
                <w:sz w:val="22"/>
                <w:szCs w:val="22"/>
              </w:rPr>
            </w:pPr>
            <w:r w:rsidRPr="000C5A97">
              <w:rPr>
                <w:sz w:val="22"/>
                <w:szCs w:val="22"/>
              </w:rPr>
              <w:t> 12.2. stage_id:varchar(16)</w:t>
            </w:r>
          </w:p>
          <w:p w14:paraId="66089C94" w14:textId="77777777" w:rsidR="00C91D7D" w:rsidRPr="000C5A97" w:rsidRDefault="00C91D7D" w:rsidP="00C91D7D">
            <w:pPr>
              <w:pStyle w:val="Bngbiu-nidung"/>
              <w:rPr>
                <w:sz w:val="22"/>
                <w:szCs w:val="22"/>
              </w:rPr>
            </w:pPr>
            <w:r w:rsidRPr="000C5A97">
              <w:rPr>
                <w:sz w:val="22"/>
                <w:szCs w:val="22"/>
              </w:rPr>
              <w:t> 12.3. stage_order:int</w:t>
            </w:r>
          </w:p>
        </w:tc>
      </w:tr>
      <w:tr w:rsidR="00C91D7D" w:rsidRPr="000C5A97" w14:paraId="51C96764" w14:textId="77777777" w:rsidTr="00C91D7D">
        <w:tc>
          <w:tcPr>
            <w:tcW w:w="1848" w:type="dxa"/>
          </w:tcPr>
          <w:p w14:paraId="0A903C8A"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A6F249E" w14:textId="77777777" w:rsidR="00C91D7D" w:rsidRPr="001B0DAF" w:rsidRDefault="00C91D7D" w:rsidP="00C91D7D">
            <w:pPr>
              <w:pStyle w:val="Bngbiu-nidung"/>
              <w:rPr>
                <w:szCs w:val="22"/>
              </w:rPr>
            </w:pPr>
            <w:r w:rsidRPr="001B0DAF">
              <w:rPr>
                <w:szCs w:val="22"/>
              </w:rPr>
              <w:t>Primary Keys:  pipeline_id,  stage_id</w:t>
            </w:r>
          </w:p>
          <w:p w14:paraId="74DC9ADC" w14:textId="77777777" w:rsidR="00C91D7D" w:rsidRPr="001B0DAF" w:rsidRDefault="00C91D7D" w:rsidP="00C91D7D">
            <w:pPr>
              <w:pStyle w:val="Bngbiu-nidung"/>
              <w:rPr>
                <w:szCs w:val="22"/>
              </w:rPr>
            </w:pPr>
            <w:r w:rsidRPr="001B0DAF">
              <w:rPr>
                <w:szCs w:val="22"/>
              </w:rPr>
              <w:t>Foreign Keys:  pipeline_id,  stage_id</w:t>
            </w:r>
          </w:p>
          <w:p w14:paraId="4E2DE57A"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r w:rsidRPr="001B0DAF">
              <w:rPr>
                <w:szCs w:val="22"/>
              </w:rPr>
              <w:t>,  </w:t>
            </w:r>
            <w:hyperlink w:anchor="WzP6V1GA0IR.3w81" w:tooltip="stage" w:history="1">
              <w:r w:rsidRPr="001B0DAF">
                <w:rPr>
                  <w:rStyle w:val="Hyperlink"/>
                  <w:szCs w:val="22"/>
                </w:rPr>
                <w:t>stage</w:t>
              </w:r>
            </w:hyperlink>
          </w:p>
        </w:tc>
      </w:tr>
      <w:tr w:rsidR="00C91D7D" w:rsidRPr="000C5A97" w14:paraId="3569D7CD" w14:textId="77777777" w:rsidTr="00C91D7D">
        <w:tc>
          <w:tcPr>
            <w:tcW w:w="1848" w:type="dxa"/>
          </w:tcPr>
          <w:p w14:paraId="36903AA6" w14:textId="77777777" w:rsidR="00C91D7D" w:rsidRPr="000C5A97" w:rsidRDefault="00C91D7D" w:rsidP="00C91D7D">
            <w:pPr>
              <w:pStyle w:val="Bngbiu-nidung"/>
            </w:pPr>
            <w:r w:rsidRPr="000C5A97">
              <w:t>Business rule</w:t>
            </w:r>
          </w:p>
        </w:tc>
        <w:tc>
          <w:tcPr>
            <w:tcW w:w="8147" w:type="dxa"/>
          </w:tcPr>
          <w:p w14:paraId="5626CB8B" w14:textId="77777777" w:rsidR="00C91D7D" w:rsidRPr="000C5A97" w:rsidRDefault="00C91D7D" w:rsidP="00C91D7D">
            <w:pPr>
              <w:pStyle w:val="Bngbiu-nidung"/>
              <w:rPr>
                <w:szCs w:val="22"/>
              </w:rPr>
            </w:pPr>
            <w:r w:rsidRPr="000C5A97">
              <w:rPr>
                <w:szCs w:val="22"/>
              </w:rPr>
              <w:t>stage_order: thứ tự cụ thể của stage trong 1 pipeline, bắt đầu từ 1. Hai stage khác nhau trong cùng pipeline không được có cùng stage_order</w:t>
            </w:r>
          </w:p>
          <w:p w14:paraId="295B7A26" w14:textId="77777777" w:rsidR="00C91D7D" w:rsidRPr="001B0DAF" w:rsidRDefault="00C91D7D" w:rsidP="00173B85">
            <w:pPr>
              <w:pStyle w:val="Bngbiu-nidung"/>
              <w:keepNext/>
              <w:rPr>
                <w:szCs w:val="22"/>
              </w:rPr>
            </w:pPr>
            <w:r w:rsidRPr="000C5A97">
              <w:rPr>
                <w:szCs w:val="22"/>
              </w:rPr>
              <w:t xml:space="preserve">stage_id: 2 stage_id giống nhau không được xuất hiện trong cùng pipeline </w:t>
            </w:r>
          </w:p>
        </w:tc>
      </w:tr>
    </w:tbl>
    <w:p w14:paraId="6C3D20F3" w14:textId="1F8B9E74" w:rsidR="00C91D7D" w:rsidRPr="00C91D7D" w:rsidRDefault="00173B85" w:rsidP="00173B85">
      <w:pPr>
        <w:pStyle w:val="Caption"/>
      </w:pPr>
      <w:bookmarkStart w:id="69" w:name="_Toc151069066"/>
      <w:r>
        <w:t>Bảng 2.</w:t>
      </w:r>
      <w:r w:rsidR="00FD06DB">
        <w:fldChar w:fldCharType="begin"/>
      </w:r>
      <w:r w:rsidR="00FD06DB">
        <w:instrText xml:space="preserve"> SEQ Bảng \* ARABIC </w:instrText>
      </w:r>
      <w:r w:rsidR="00FD06DB">
        <w:fldChar w:fldCharType="separate"/>
      </w:r>
      <w:r w:rsidR="00532D4C">
        <w:rPr>
          <w:noProof/>
        </w:rPr>
        <w:t>20</w:t>
      </w:r>
      <w:r w:rsidR="00FD06DB">
        <w:rPr>
          <w:noProof/>
        </w:rPr>
        <w:fldChar w:fldCharType="end"/>
      </w:r>
      <w:r>
        <w:t xml:space="preserve"> Pipeline stage</w:t>
      </w:r>
      <w:bookmarkEnd w:id="69"/>
      <w:r>
        <w:br/>
      </w:r>
    </w:p>
    <w:tbl>
      <w:tblPr>
        <w:tblStyle w:val="TableGrid"/>
        <w:tblW w:w="0" w:type="auto"/>
        <w:tblLook w:val="04A0" w:firstRow="1" w:lastRow="0" w:firstColumn="1" w:lastColumn="0" w:noHBand="0" w:noVBand="1"/>
      </w:tblPr>
      <w:tblGrid>
        <w:gridCol w:w="2251"/>
        <w:gridCol w:w="6860"/>
      </w:tblGrid>
      <w:tr w:rsidR="00C91D7D" w:rsidRPr="000C5A97" w14:paraId="0B26AFCD" w14:textId="77777777" w:rsidTr="00C91D7D">
        <w:tc>
          <w:tcPr>
            <w:tcW w:w="1848" w:type="dxa"/>
          </w:tcPr>
          <w:p w14:paraId="00260803" w14:textId="77777777" w:rsidR="00C91D7D" w:rsidRPr="000C5A97" w:rsidRDefault="00C91D7D" w:rsidP="00C91D7D">
            <w:pPr>
              <w:pStyle w:val="Bngbiu-nidung"/>
            </w:pPr>
            <w:r w:rsidRPr="000C5A97">
              <w:t>Description</w:t>
            </w:r>
          </w:p>
        </w:tc>
        <w:tc>
          <w:tcPr>
            <w:tcW w:w="8147" w:type="dxa"/>
          </w:tcPr>
          <w:p w14:paraId="4E0E06C6" w14:textId="77777777" w:rsidR="00C91D7D" w:rsidRPr="000C5A97" w:rsidRDefault="00C91D7D" w:rsidP="00C91D7D">
            <w:pPr>
              <w:pStyle w:val="Bngbiu-nidung"/>
            </w:pPr>
            <w:r>
              <w:t>Bảng c</w:t>
            </w:r>
            <w:r w:rsidRPr="000C5A97">
              <w:t>hứa dữ liệu thông tin về sản phẩm</w:t>
            </w:r>
          </w:p>
        </w:tc>
      </w:tr>
      <w:tr w:rsidR="00C91D7D" w:rsidRPr="000C5A97" w14:paraId="6A68084C" w14:textId="77777777" w:rsidTr="00C91D7D">
        <w:tc>
          <w:tcPr>
            <w:tcW w:w="1848" w:type="dxa"/>
          </w:tcPr>
          <w:p w14:paraId="6633137A" w14:textId="77777777" w:rsidR="00C91D7D" w:rsidRPr="000C5A97" w:rsidRDefault="00C91D7D" w:rsidP="00C91D7D">
            <w:pPr>
              <w:pStyle w:val="Bngbiu-nidung"/>
            </w:pPr>
            <w:r w:rsidRPr="000C5A97">
              <w:t>Attribute</w:t>
            </w:r>
          </w:p>
        </w:tc>
        <w:tc>
          <w:tcPr>
            <w:tcW w:w="8147" w:type="dxa"/>
          </w:tcPr>
          <w:p w14:paraId="507F1E83" w14:textId="77777777" w:rsidR="00C91D7D" w:rsidRPr="001B0DAF" w:rsidRDefault="00C91D7D" w:rsidP="00C91D7D">
            <w:pPr>
              <w:pStyle w:val="Bngbiu-nidung"/>
              <w:rPr>
                <w:sz w:val="22"/>
                <w:szCs w:val="22"/>
              </w:rPr>
            </w:pPr>
            <w:r w:rsidRPr="001B0DAF">
              <w:rPr>
                <w:sz w:val="22"/>
                <w:szCs w:val="22"/>
              </w:rPr>
              <w:t>13.1. id:varchar(16)</w:t>
            </w:r>
          </w:p>
          <w:p w14:paraId="37C276B6" w14:textId="77777777" w:rsidR="00C91D7D" w:rsidRPr="001B0DAF" w:rsidRDefault="00C91D7D" w:rsidP="00C91D7D">
            <w:pPr>
              <w:pStyle w:val="Bngbiu-nidung"/>
              <w:rPr>
                <w:sz w:val="22"/>
                <w:szCs w:val="22"/>
              </w:rPr>
            </w:pPr>
            <w:r w:rsidRPr="001B0DAF">
              <w:rPr>
                <w:sz w:val="22"/>
                <w:szCs w:val="22"/>
              </w:rPr>
              <w:t xml:space="preserve"> 13.2. name:varchar(64)</w:t>
            </w:r>
          </w:p>
          <w:p w14:paraId="3A50E5E8" w14:textId="77777777" w:rsidR="00C91D7D" w:rsidRPr="001B0DAF" w:rsidRDefault="00C91D7D" w:rsidP="00C91D7D">
            <w:pPr>
              <w:pStyle w:val="Bngbiu-nidung"/>
              <w:rPr>
                <w:sz w:val="22"/>
                <w:szCs w:val="22"/>
              </w:rPr>
            </w:pPr>
            <w:r w:rsidRPr="001B0DAF">
              <w:rPr>
                <w:sz w:val="22"/>
                <w:szCs w:val="22"/>
              </w:rPr>
              <w:t xml:space="preserve"> 13.3. unit:varchar(16)</w:t>
            </w:r>
          </w:p>
          <w:p w14:paraId="4C90BB30" w14:textId="77777777" w:rsidR="00C91D7D" w:rsidRPr="001B0DAF" w:rsidRDefault="00C91D7D" w:rsidP="00C91D7D">
            <w:pPr>
              <w:pStyle w:val="Bngbiu-nidung"/>
              <w:rPr>
                <w:sz w:val="22"/>
                <w:szCs w:val="22"/>
              </w:rPr>
            </w:pPr>
            <w:r w:rsidRPr="001B0DAF">
              <w:rPr>
                <w:sz w:val="22"/>
                <w:szCs w:val="22"/>
              </w:rPr>
              <w:t xml:space="preserve"> 13.4. unit_in_stock:int</w:t>
            </w:r>
          </w:p>
          <w:p w14:paraId="676A0C55" w14:textId="77777777" w:rsidR="00C91D7D" w:rsidRPr="000C5A97" w:rsidRDefault="00C91D7D" w:rsidP="00C91D7D">
            <w:pPr>
              <w:pStyle w:val="Bngbiu-nidung"/>
              <w:rPr>
                <w:sz w:val="22"/>
                <w:szCs w:val="22"/>
              </w:rPr>
            </w:pPr>
            <w:r w:rsidRPr="001B0DAF">
              <w:rPr>
                <w:sz w:val="22"/>
                <w:szCs w:val="22"/>
              </w:rPr>
              <w:t xml:space="preserve"> 13.5. unit_price:decimal(10, 2)</w:t>
            </w:r>
          </w:p>
        </w:tc>
      </w:tr>
      <w:tr w:rsidR="00C91D7D" w:rsidRPr="000C5A97" w14:paraId="39CBC930" w14:textId="77777777" w:rsidTr="00C91D7D">
        <w:tc>
          <w:tcPr>
            <w:tcW w:w="1848" w:type="dxa"/>
          </w:tcPr>
          <w:p w14:paraId="34132945"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5E2317DA" w14:textId="77777777" w:rsidR="00C91D7D" w:rsidRPr="001B0DAF" w:rsidRDefault="00C91D7D" w:rsidP="00C91D7D">
            <w:pPr>
              <w:pStyle w:val="Bngbiu-nidung"/>
              <w:rPr>
                <w:szCs w:val="22"/>
              </w:rPr>
            </w:pPr>
            <w:r w:rsidRPr="001B0DAF">
              <w:rPr>
                <w:szCs w:val="22"/>
              </w:rPr>
              <w:t>Primary Keys:  id</w:t>
            </w:r>
          </w:p>
          <w:p w14:paraId="0356F398"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gzP6V1GA0IR.3w8j" w:tooltip="order_item" w:history="1">
              <w:r w:rsidRPr="001B0DAF">
                <w:rPr>
                  <w:rStyle w:val="Hyperlink"/>
                  <w:szCs w:val="22"/>
                </w:rPr>
                <w:t>order_item</w:t>
              </w:r>
            </w:hyperlink>
          </w:p>
        </w:tc>
      </w:tr>
      <w:tr w:rsidR="00C91D7D" w:rsidRPr="000C5A97" w14:paraId="20B02FEC" w14:textId="77777777" w:rsidTr="00C91D7D">
        <w:tc>
          <w:tcPr>
            <w:tcW w:w="1848" w:type="dxa"/>
          </w:tcPr>
          <w:p w14:paraId="59F20E67" w14:textId="77777777" w:rsidR="00C91D7D" w:rsidRPr="000C5A97" w:rsidRDefault="00C91D7D" w:rsidP="00C91D7D">
            <w:pPr>
              <w:pStyle w:val="Bngbiu-nidung"/>
            </w:pPr>
            <w:r w:rsidRPr="000C5A97">
              <w:lastRenderedPageBreak/>
              <w:t>Business rule</w:t>
            </w:r>
          </w:p>
        </w:tc>
        <w:tc>
          <w:tcPr>
            <w:tcW w:w="8147" w:type="dxa"/>
          </w:tcPr>
          <w:p w14:paraId="361F68B3" w14:textId="77777777" w:rsidR="00C91D7D" w:rsidRPr="000C5A97" w:rsidRDefault="00C91D7D" w:rsidP="00C91D7D">
            <w:pPr>
              <w:pStyle w:val="Bngbiu-nidung"/>
              <w:rPr>
                <w:szCs w:val="22"/>
              </w:rPr>
            </w:pPr>
            <w:r w:rsidRPr="000C5A97">
              <w:rPr>
                <w:szCs w:val="22"/>
              </w:rPr>
              <w:t>unit_in_stock: chỉ chấp nhận positive integer</w:t>
            </w:r>
          </w:p>
          <w:p w14:paraId="6E00685A" w14:textId="77777777" w:rsidR="00C91D7D" w:rsidRPr="001B0DAF" w:rsidRDefault="00C91D7D" w:rsidP="00173B85">
            <w:pPr>
              <w:pStyle w:val="Bngbiu-nidung"/>
              <w:keepNext/>
              <w:rPr>
                <w:szCs w:val="22"/>
              </w:rPr>
            </w:pPr>
            <w:r w:rsidRPr="000C5A97">
              <w:rPr>
                <w:szCs w:val="22"/>
              </w:rPr>
              <w:t>unit_price: chỉ chấp nhận positive number</w:t>
            </w:r>
          </w:p>
        </w:tc>
      </w:tr>
    </w:tbl>
    <w:p w14:paraId="6BB181F1" w14:textId="775CC7F8" w:rsidR="00C91D7D" w:rsidRPr="00C91D7D" w:rsidRDefault="00173B85" w:rsidP="00173B85">
      <w:pPr>
        <w:pStyle w:val="Caption"/>
      </w:pPr>
      <w:bookmarkStart w:id="70" w:name="_Toc151069067"/>
      <w:r>
        <w:t>Bảng 2.</w:t>
      </w:r>
      <w:r w:rsidR="00FD06DB">
        <w:fldChar w:fldCharType="begin"/>
      </w:r>
      <w:r w:rsidR="00FD06DB">
        <w:instrText xml:space="preserve"> SEQ Bảng \* ARABIC </w:instrText>
      </w:r>
      <w:r w:rsidR="00FD06DB">
        <w:fldChar w:fldCharType="separate"/>
      </w:r>
      <w:r w:rsidR="00532D4C">
        <w:rPr>
          <w:noProof/>
        </w:rPr>
        <w:t>21</w:t>
      </w:r>
      <w:r w:rsidR="00FD06DB">
        <w:rPr>
          <w:noProof/>
        </w:rPr>
        <w:fldChar w:fldCharType="end"/>
      </w:r>
      <w:r>
        <w:t xml:space="preserve"> Product</w:t>
      </w:r>
      <w:bookmarkEnd w:id="70"/>
      <w:r>
        <w:br/>
      </w:r>
    </w:p>
    <w:tbl>
      <w:tblPr>
        <w:tblStyle w:val="TableGrid"/>
        <w:tblW w:w="0" w:type="auto"/>
        <w:tblLook w:val="04A0" w:firstRow="1" w:lastRow="0" w:firstColumn="1" w:lastColumn="0" w:noHBand="0" w:noVBand="1"/>
      </w:tblPr>
      <w:tblGrid>
        <w:gridCol w:w="2251"/>
        <w:gridCol w:w="6860"/>
      </w:tblGrid>
      <w:tr w:rsidR="00C91D7D" w:rsidRPr="000C5A97" w14:paraId="24432F5F" w14:textId="77777777" w:rsidTr="00C91D7D">
        <w:tc>
          <w:tcPr>
            <w:tcW w:w="1848" w:type="dxa"/>
          </w:tcPr>
          <w:p w14:paraId="13D2F536" w14:textId="77777777" w:rsidR="00C91D7D" w:rsidRPr="000C5A97" w:rsidRDefault="00C91D7D" w:rsidP="00C91D7D">
            <w:pPr>
              <w:pStyle w:val="Bngbiu-nidung"/>
            </w:pPr>
            <w:r w:rsidRPr="000C5A97">
              <w:t>Description</w:t>
            </w:r>
          </w:p>
        </w:tc>
        <w:tc>
          <w:tcPr>
            <w:tcW w:w="8147" w:type="dxa"/>
          </w:tcPr>
          <w:p w14:paraId="1F15D96F" w14:textId="77777777" w:rsidR="00C91D7D" w:rsidRPr="000C5A97" w:rsidRDefault="00C91D7D" w:rsidP="00C91D7D">
            <w:pPr>
              <w:pStyle w:val="Bngbiu-nidung"/>
            </w:pPr>
            <w:r>
              <w:t>Bảng c</w:t>
            </w:r>
            <w:r w:rsidRPr="000C5A97">
              <w:t>hứa dữ liệu dữ liệu về team bán hàng</w:t>
            </w:r>
          </w:p>
        </w:tc>
      </w:tr>
      <w:tr w:rsidR="00C91D7D" w:rsidRPr="000C5A97" w14:paraId="6ACD6904" w14:textId="77777777" w:rsidTr="00C91D7D">
        <w:tc>
          <w:tcPr>
            <w:tcW w:w="1848" w:type="dxa"/>
          </w:tcPr>
          <w:p w14:paraId="407D2442" w14:textId="77777777" w:rsidR="00C91D7D" w:rsidRPr="000C5A97" w:rsidRDefault="00C91D7D" w:rsidP="00C91D7D">
            <w:pPr>
              <w:pStyle w:val="Bngbiu-nidung"/>
            </w:pPr>
            <w:r w:rsidRPr="000C5A97">
              <w:t>Attribute</w:t>
            </w:r>
          </w:p>
        </w:tc>
        <w:tc>
          <w:tcPr>
            <w:tcW w:w="8147" w:type="dxa"/>
          </w:tcPr>
          <w:p w14:paraId="1BE4BC2A" w14:textId="77777777" w:rsidR="00C91D7D" w:rsidRPr="000C5A97" w:rsidRDefault="00C91D7D" w:rsidP="00C91D7D">
            <w:pPr>
              <w:pStyle w:val="Bngbiu-nidung"/>
              <w:rPr>
                <w:sz w:val="22"/>
                <w:szCs w:val="22"/>
              </w:rPr>
            </w:pPr>
            <w:r w:rsidRPr="000C5A97">
              <w:rPr>
                <w:sz w:val="22"/>
                <w:szCs w:val="22"/>
              </w:rPr>
              <w:t> 14.1. id:varchar(16)</w:t>
            </w:r>
          </w:p>
          <w:p w14:paraId="311355F9" w14:textId="77777777" w:rsidR="00C91D7D" w:rsidRPr="000C5A97" w:rsidRDefault="00C91D7D" w:rsidP="00C91D7D">
            <w:pPr>
              <w:pStyle w:val="Bngbiu-nidung"/>
              <w:rPr>
                <w:sz w:val="22"/>
                <w:szCs w:val="22"/>
              </w:rPr>
            </w:pPr>
            <w:r w:rsidRPr="000C5A97">
              <w:rPr>
                <w:sz w:val="22"/>
                <w:szCs w:val="22"/>
              </w:rPr>
              <w:t> 14.2. name:varchar(64)</w:t>
            </w:r>
          </w:p>
          <w:p w14:paraId="4DD60C92" w14:textId="77777777" w:rsidR="00C91D7D" w:rsidRPr="000C5A97" w:rsidRDefault="00C91D7D" w:rsidP="00C91D7D">
            <w:pPr>
              <w:pStyle w:val="Bngbiu-nidung"/>
              <w:rPr>
                <w:sz w:val="22"/>
                <w:szCs w:val="22"/>
              </w:rPr>
            </w:pPr>
            <w:r w:rsidRPr="000C5A97">
              <w:rPr>
                <w:sz w:val="22"/>
                <w:szCs w:val="22"/>
              </w:rPr>
              <w:t> 14.3. pipeline_id:varchar(16)</w:t>
            </w:r>
          </w:p>
          <w:p w14:paraId="27AD1216" w14:textId="77777777" w:rsidR="00C91D7D" w:rsidRPr="000C5A97" w:rsidRDefault="00C91D7D" w:rsidP="00C91D7D">
            <w:pPr>
              <w:pStyle w:val="Bngbiu-nidung"/>
              <w:rPr>
                <w:sz w:val="22"/>
                <w:szCs w:val="22"/>
              </w:rPr>
            </w:pPr>
            <w:r w:rsidRPr="000C5A97">
              <w:rPr>
                <w:sz w:val="22"/>
                <w:szCs w:val="22"/>
              </w:rPr>
              <w:t> 14.4. revenue_target:int</w:t>
            </w:r>
          </w:p>
          <w:p w14:paraId="359B8FB0" w14:textId="77777777" w:rsidR="00C91D7D" w:rsidRPr="000C5A97" w:rsidRDefault="00C91D7D" w:rsidP="00C91D7D">
            <w:pPr>
              <w:pStyle w:val="Bngbiu-nidung"/>
              <w:rPr>
                <w:sz w:val="22"/>
                <w:szCs w:val="22"/>
              </w:rPr>
            </w:pPr>
            <w:r w:rsidRPr="000C5A97">
              <w:rPr>
                <w:sz w:val="22"/>
                <w:szCs w:val="22"/>
              </w:rPr>
              <w:t> 14.5. team_leader_id:varchar(16)</w:t>
            </w:r>
          </w:p>
          <w:p w14:paraId="2BE42788" w14:textId="77777777" w:rsidR="00C91D7D" w:rsidRPr="000C5A97" w:rsidRDefault="00C91D7D" w:rsidP="00C91D7D">
            <w:pPr>
              <w:pStyle w:val="Bngbiu-nidung"/>
              <w:rPr>
                <w:sz w:val="22"/>
                <w:szCs w:val="22"/>
              </w:rPr>
            </w:pPr>
          </w:p>
        </w:tc>
      </w:tr>
      <w:tr w:rsidR="00C91D7D" w:rsidRPr="000C5A97" w14:paraId="2050D17C" w14:textId="77777777" w:rsidTr="00C91D7D">
        <w:tc>
          <w:tcPr>
            <w:tcW w:w="1848" w:type="dxa"/>
          </w:tcPr>
          <w:p w14:paraId="6542ABC6"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49C4A55E" w14:textId="77777777" w:rsidR="00C91D7D" w:rsidRPr="001B0DAF" w:rsidRDefault="00C91D7D" w:rsidP="00C91D7D">
            <w:pPr>
              <w:pStyle w:val="Bngbiu-nidung"/>
              <w:rPr>
                <w:szCs w:val="22"/>
              </w:rPr>
            </w:pPr>
            <w:r w:rsidRPr="001B0DAF">
              <w:rPr>
                <w:szCs w:val="22"/>
              </w:rPr>
              <w:t>Primary Keys:  id</w:t>
            </w:r>
          </w:p>
          <w:p w14:paraId="1808EA35" w14:textId="77777777" w:rsidR="00C91D7D" w:rsidRPr="001B0DAF" w:rsidRDefault="00C91D7D" w:rsidP="00C91D7D">
            <w:pPr>
              <w:pStyle w:val="Bngbiu-nidung"/>
              <w:rPr>
                <w:szCs w:val="22"/>
              </w:rPr>
            </w:pPr>
            <w:r w:rsidRPr="001B0DAF">
              <w:rPr>
                <w:szCs w:val="22"/>
              </w:rPr>
              <w:t>Foreign Keys:  pipeline_id,  team_leader_id</w:t>
            </w:r>
          </w:p>
          <w:p w14:paraId="290DABAD" w14:textId="77777777" w:rsidR="00C91D7D" w:rsidRPr="001B0DAF" w:rsidRDefault="00C91D7D" w:rsidP="00C91D7D">
            <w:pPr>
              <w:pStyle w:val="Bngbiu-nidung"/>
              <w:rPr>
                <w:szCs w:val="22"/>
              </w:rPr>
            </w:pPr>
            <w:r w:rsidRPr="001B0DAF">
              <w:rPr>
                <w:szCs w:val="22"/>
              </w:rPr>
              <w:t>Detail Entities:  </w:t>
            </w:r>
            <w:hyperlink w:anchor="UzP6V1GA0IR.3w8p" w:tooltip="employee" w:history="1">
              <w:r w:rsidRPr="001B0DAF">
                <w:rPr>
                  <w:rStyle w:val="Hyperlink"/>
                  <w:szCs w:val="22"/>
                </w:rPr>
                <w:t>employee</w:t>
              </w:r>
            </w:hyperlink>
          </w:p>
          <w:p w14:paraId="0C7FDD13" w14:textId="77777777" w:rsidR="00C91D7D" w:rsidRPr="001B0DAF" w:rsidRDefault="00C91D7D" w:rsidP="00C91D7D">
            <w:pPr>
              <w:pStyle w:val="Bngbiu-nidung"/>
              <w:rPr>
                <w:color w:val="0000FF" w:themeColor="hyperlink"/>
                <w:szCs w:val="22"/>
                <w:u w:val="single"/>
              </w:rPr>
            </w:pPr>
            <w:r w:rsidRPr="001B0DAF">
              <w:rPr>
                <w:szCs w:val="22"/>
              </w:rPr>
              <w:t>Master Entities:  </w:t>
            </w:r>
            <w:hyperlink w:anchor="azP6V1GA0IR.3w8y" w:tooltip="pipeline" w:history="1">
              <w:r w:rsidRPr="001B0DAF">
                <w:rPr>
                  <w:rStyle w:val="Hyperlink"/>
                  <w:szCs w:val="22"/>
                </w:rPr>
                <w:t>pipeline</w:t>
              </w:r>
            </w:hyperlink>
          </w:p>
        </w:tc>
      </w:tr>
      <w:tr w:rsidR="00C91D7D" w:rsidRPr="000C5A97" w14:paraId="5DE7E3F3" w14:textId="77777777" w:rsidTr="00C91D7D">
        <w:tc>
          <w:tcPr>
            <w:tcW w:w="1848" w:type="dxa"/>
          </w:tcPr>
          <w:p w14:paraId="578142A2" w14:textId="77777777" w:rsidR="00C91D7D" w:rsidRPr="000C5A97" w:rsidRDefault="00C91D7D" w:rsidP="00C91D7D">
            <w:pPr>
              <w:pStyle w:val="Bngbiu-nidung"/>
            </w:pPr>
            <w:r w:rsidRPr="000C5A97">
              <w:t>Business rule</w:t>
            </w:r>
          </w:p>
        </w:tc>
        <w:tc>
          <w:tcPr>
            <w:tcW w:w="8147" w:type="dxa"/>
          </w:tcPr>
          <w:p w14:paraId="14E630B9" w14:textId="77777777" w:rsidR="00C91D7D" w:rsidRPr="001B0DAF" w:rsidRDefault="00C91D7D" w:rsidP="00173B85">
            <w:pPr>
              <w:pStyle w:val="Bngbiu-nidung"/>
              <w:keepNext/>
              <w:rPr>
                <w:szCs w:val="22"/>
              </w:rPr>
            </w:pPr>
            <w:r w:rsidRPr="000C5A97">
              <w:rPr>
                <w:szCs w:val="22"/>
              </w:rPr>
              <w:t>revenue_target: chỉ chấp nhận positve integer</w:t>
            </w:r>
          </w:p>
        </w:tc>
      </w:tr>
    </w:tbl>
    <w:p w14:paraId="190D24AC" w14:textId="30A80230" w:rsidR="00C91D7D" w:rsidRPr="00C91D7D" w:rsidRDefault="00173B85" w:rsidP="00173B85">
      <w:pPr>
        <w:pStyle w:val="Caption"/>
      </w:pPr>
      <w:bookmarkStart w:id="71" w:name="_Toc151069068"/>
      <w:r>
        <w:t>Bảng 2.</w:t>
      </w:r>
      <w:r w:rsidR="00FD06DB">
        <w:fldChar w:fldCharType="begin"/>
      </w:r>
      <w:r w:rsidR="00FD06DB">
        <w:instrText xml:space="preserve"> SEQ Bảng \* ARABIC </w:instrText>
      </w:r>
      <w:r w:rsidR="00FD06DB">
        <w:fldChar w:fldCharType="separate"/>
      </w:r>
      <w:r w:rsidR="00532D4C">
        <w:rPr>
          <w:noProof/>
        </w:rPr>
        <w:t>22</w:t>
      </w:r>
      <w:r w:rsidR="00FD06DB">
        <w:rPr>
          <w:noProof/>
        </w:rPr>
        <w:fldChar w:fldCharType="end"/>
      </w:r>
      <w:r>
        <w:t xml:space="preserve"> Sales team</w:t>
      </w:r>
      <w:bookmarkEnd w:id="71"/>
      <w:r>
        <w:br/>
      </w:r>
    </w:p>
    <w:tbl>
      <w:tblPr>
        <w:tblStyle w:val="TableGrid"/>
        <w:tblW w:w="0" w:type="auto"/>
        <w:tblLook w:val="04A0" w:firstRow="1" w:lastRow="0" w:firstColumn="1" w:lastColumn="0" w:noHBand="0" w:noVBand="1"/>
      </w:tblPr>
      <w:tblGrid>
        <w:gridCol w:w="2251"/>
        <w:gridCol w:w="6860"/>
      </w:tblGrid>
      <w:tr w:rsidR="00C91D7D" w:rsidRPr="000C5A97" w14:paraId="6FC520F0" w14:textId="77777777" w:rsidTr="00C91D7D">
        <w:tc>
          <w:tcPr>
            <w:tcW w:w="1848" w:type="dxa"/>
          </w:tcPr>
          <w:p w14:paraId="2844A6B0" w14:textId="77777777" w:rsidR="00C91D7D" w:rsidRPr="000C5A97" w:rsidRDefault="00C91D7D" w:rsidP="00C91D7D">
            <w:pPr>
              <w:pStyle w:val="Bngbiu-nidung"/>
            </w:pPr>
            <w:r w:rsidRPr="000C5A97">
              <w:t>Description</w:t>
            </w:r>
          </w:p>
        </w:tc>
        <w:tc>
          <w:tcPr>
            <w:tcW w:w="8147" w:type="dxa"/>
          </w:tcPr>
          <w:p w14:paraId="6CBB7D5C" w14:textId="77777777" w:rsidR="00C91D7D" w:rsidRPr="000C5A97" w:rsidRDefault="00C91D7D" w:rsidP="00C91D7D">
            <w:pPr>
              <w:pStyle w:val="Bngbiu-nidung"/>
            </w:pPr>
            <w:r>
              <w:t>Bảng c</w:t>
            </w:r>
            <w:r w:rsidRPr="000C5A97">
              <w:t>hứa dữ liệu về source mà các khách hàng dùng để biết tới doanh nghiệp</w:t>
            </w:r>
          </w:p>
        </w:tc>
      </w:tr>
      <w:tr w:rsidR="00C91D7D" w:rsidRPr="000C5A97" w14:paraId="6AC736AB" w14:textId="77777777" w:rsidTr="00C91D7D">
        <w:tc>
          <w:tcPr>
            <w:tcW w:w="1848" w:type="dxa"/>
          </w:tcPr>
          <w:p w14:paraId="788D9464" w14:textId="77777777" w:rsidR="00C91D7D" w:rsidRPr="000C5A97" w:rsidRDefault="00C91D7D" w:rsidP="00C91D7D">
            <w:pPr>
              <w:pStyle w:val="Bngbiu-nidung"/>
            </w:pPr>
            <w:r w:rsidRPr="000C5A97">
              <w:t>Attribute</w:t>
            </w:r>
          </w:p>
        </w:tc>
        <w:tc>
          <w:tcPr>
            <w:tcW w:w="8147" w:type="dxa"/>
          </w:tcPr>
          <w:p w14:paraId="6A82AE3F" w14:textId="77777777" w:rsidR="00C91D7D" w:rsidRPr="000C5A97" w:rsidRDefault="00C91D7D" w:rsidP="00C91D7D">
            <w:pPr>
              <w:pStyle w:val="Bngbiu-nidung"/>
              <w:rPr>
                <w:sz w:val="22"/>
                <w:szCs w:val="22"/>
              </w:rPr>
            </w:pPr>
            <w:r w:rsidRPr="000C5A97">
              <w:rPr>
                <w:sz w:val="22"/>
                <w:szCs w:val="22"/>
              </w:rPr>
              <w:t> 15.1. id:varchar(16)</w:t>
            </w:r>
          </w:p>
          <w:p w14:paraId="326392B6" w14:textId="77777777" w:rsidR="00C91D7D" w:rsidRPr="000C5A97" w:rsidRDefault="00C91D7D" w:rsidP="00C91D7D">
            <w:pPr>
              <w:pStyle w:val="Bngbiu-nidung"/>
              <w:rPr>
                <w:sz w:val="22"/>
                <w:szCs w:val="22"/>
              </w:rPr>
            </w:pPr>
            <w:r w:rsidRPr="000C5A97">
              <w:rPr>
                <w:sz w:val="22"/>
                <w:szCs w:val="22"/>
              </w:rPr>
              <w:t> 15.2. name:varchar(64)</w:t>
            </w:r>
          </w:p>
          <w:p w14:paraId="31001235" w14:textId="77777777" w:rsidR="00C91D7D" w:rsidRPr="000C5A97" w:rsidRDefault="00C91D7D" w:rsidP="00C91D7D">
            <w:pPr>
              <w:pStyle w:val="Bngbiu-nidung"/>
              <w:rPr>
                <w:sz w:val="22"/>
                <w:szCs w:val="22"/>
              </w:rPr>
            </w:pPr>
          </w:p>
        </w:tc>
      </w:tr>
      <w:tr w:rsidR="00C91D7D" w:rsidRPr="000C5A97" w14:paraId="6C3ABF59" w14:textId="77777777" w:rsidTr="00C91D7D">
        <w:tc>
          <w:tcPr>
            <w:tcW w:w="1848" w:type="dxa"/>
          </w:tcPr>
          <w:p w14:paraId="77893FE5"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6765251B" w14:textId="77777777" w:rsidR="00C91D7D" w:rsidRPr="001B0DAF" w:rsidRDefault="00C91D7D" w:rsidP="00C91D7D">
            <w:pPr>
              <w:pStyle w:val="Bngbiu-nidung"/>
              <w:rPr>
                <w:szCs w:val="22"/>
              </w:rPr>
            </w:pPr>
            <w:r w:rsidRPr="001B0DAF">
              <w:rPr>
                <w:szCs w:val="22"/>
              </w:rPr>
              <w:t>Primary Keys:  id</w:t>
            </w:r>
          </w:p>
          <w:p w14:paraId="2E4D72D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hzP6V1GA0IR.3w87" w:tooltip="lead_oppurtunity" w:history="1">
              <w:r w:rsidRPr="001B0DAF">
                <w:rPr>
                  <w:rStyle w:val="Hyperlink"/>
                  <w:szCs w:val="22"/>
                </w:rPr>
                <w:t>lead_oppurtunity</w:t>
              </w:r>
            </w:hyperlink>
          </w:p>
        </w:tc>
      </w:tr>
      <w:tr w:rsidR="00C91D7D" w:rsidRPr="000C5A97" w14:paraId="7F5408D5" w14:textId="77777777" w:rsidTr="00C91D7D">
        <w:tc>
          <w:tcPr>
            <w:tcW w:w="1848" w:type="dxa"/>
          </w:tcPr>
          <w:p w14:paraId="24CBAA1A" w14:textId="77777777" w:rsidR="00C91D7D" w:rsidRPr="000C5A97" w:rsidRDefault="00C91D7D" w:rsidP="00C91D7D">
            <w:pPr>
              <w:pStyle w:val="Bngbiu-nidung"/>
            </w:pPr>
            <w:r w:rsidRPr="000C5A97">
              <w:t>Business rule</w:t>
            </w:r>
          </w:p>
        </w:tc>
        <w:tc>
          <w:tcPr>
            <w:tcW w:w="8147" w:type="dxa"/>
          </w:tcPr>
          <w:p w14:paraId="34496929" w14:textId="77777777" w:rsidR="00C91D7D" w:rsidRPr="001B0DAF" w:rsidRDefault="00C91D7D" w:rsidP="00173B85">
            <w:pPr>
              <w:pStyle w:val="Bngbiu-nidung"/>
              <w:keepNext/>
              <w:rPr>
                <w:szCs w:val="22"/>
              </w:rPr>
            </w:pPr>
            <w:r w:rsidRPr="000C5A97">
              <w:rPr>
                <w:szCs w:val="22"/>
              </w:rPr>
              <w:t>None</w:t>
            </w:r>
          </w:p>
        </w:tc>
      </w:tr>
    </w:tbl>
    <w:p w14:paraId="55E3C365" w14:textId="75471205" w:rsidR="00C91D7D" w:rsidRPr="00C91D7D" w:rsidRDefault="00173B85" w:rsidP="00173B85">
      <w:pPr>
        <w:pStyle w:val="Caption"/>
      </w:pPr>
      <w:bookmarkStart w:id="72" w:name="WzP6V1GA0IR.3w81"/>
      <w:bookmarkStart w:id="73" w:name="_Toc151069069"/>
      <w:r>
        <w:t>Bảng 2.</w:t>
      </w:r>
      <w:r w:rsidR="00FD06DB">
        <w:fldChar w:fldCharType="begin"/>
      </w:r>
      <w:r w:rsidR="00FD06DB">
        <w:instrText xml:space="preserve"> SEQ Bảng \* ARABIC </w:instrText>
      </w:r>
      <w:r w:rsidR="00FD06DB">
        <w:fldChar w:fldCharType="separate"/>
      </w:r>
      <w:r w:rsidR="00532D4C">
        <w:rPr>
          <w:noProof/>
        </w:rPr>
        <w:t>23</w:t>
      </w:r>
      <w:r w:rsidR="00FD06DB">
        <w:rPr>
          <w:noProof/>
        </w:rPr>
        <w:fldChar w:fldCharType="end"/>
      </w:r>
      <w:r>
        <w:t xml:space="preserve"> Source</w:t>
      </w:r>
      <w:bookmarkEnd w:id="72"/>
      <w:bookmarkEnd w:id="73"/>
      <w:r>
        <w:br/>
      </w:r>
    </w:p>
    <w:tbl>
      <w:tblPr>
        <w:tblStyle w:val="TableGrid"/>
        <w:tblW w:w="0" w:type="auto"/>
        <w:tblLook w:val="04A0" w:firstRow="1" w:lastRow="0" w:firstColumn="1" w:lastColumn="0" w:noHBand="0" w:noVBand="1"/>
      </w:tblPr>
      <w:tblGrid>
        <w:gridCol w:w="2251"/>
        <w:gridCol w:w="6860"/>
      </w:tblGrid>
      <w:tr w:rsidR="00C91D7D" w:rsidRPr="000C5A97" w14:paraId="069E839B" w14:textId="77777777" w:rsidTr="00C91D7D">
        <w:tc>
          <w:tcPr>
            <w:tcW w:w="1848" w:type="dxa"/>
          </w:tcPr>
          <w:p w14:paraId="1DCBE8D0" w14:textId="77777777" w:rsidR="00C91D7D" w:rsidRPr="000C5A97" w:rsidRDefault="00C91D7D" w:rsidP="00C91D7D">
            <w:pPr>
              <w:pStyle w:val="Bngbiu-nidung"/>
            </w:pPr>
            <w:r w:rsidRPr="000C5A97">
              <w:t>Description</w:t>
            </w:r>
          </w:p>
        </w:tc>
        <w:tc>
          <w:tcPr>
            <w:tcW w:w="8147" w:type="dxa"/>
          </w:tcPr>
          <w:p w14:paraId="32AF355A" w14:textId="77777777" w:rsidR="00C91D7D" w:rsidRPr="000C5A97" w:rsidRDefault="00C91D7D" w:rsidP="00C91D7D">
            <w:pPr>
              <w:pStyle w:val="Bngbiu-nidung"/>
            </w:pPr>
            <w:r>
              <w:t>Bảng c</w:t>
            </w:r>
            <w:r w:rsidRPr="000C5A97">
              <w:t>hứa dữ liệu dữ liệu về stage</w:t>
            </w:r>
          </w:p>
        </w:tc>
      </w:tr>
      <w:tr w:rsidR="00C91D7D" w:rsidRPr="000C5A97" w14:paraId="035355BA" w14:textId="77777777" w:rsidTr="00C91D7D">
        <w:tc>
          <w:tcPr>
            <w:tcW w:w="1848" w:type="dxa"/>
          </w:tcPr>
          <w:p w14:paraId="0A2B96D8" w14:textId="77777777" w:rsidR="00C91D7D" w:rsidRPr="000C5A97" w:rsidRDefault="00C91D7D" w:rsidP="00C91D7D">
            <w:pPr>
              <w:pStyle w:val="Bngbiu-nidung"/>
            </w:pPr>
            <w:r w:rsidRPr="000C5A97">
              <w:t>Attribute</w:t>
            </w:r>
          </w:p>
        </w:tc>
        <w:tc>
          <w:tcPr>
            <w:tcW w:w="8147" w:type="dxa"/>
          </w:tcPr>
          <w:p w14:paraId="4546A586" w14:textId="77777777" w:rsidR="00C91D7D" w:rsidRPr="000C5A97" w:rsidRDefault="00C91D7D" w:rsidP="00C91D7D">
            <w:pPr>
              <w:pStyle w:val="Bngbiu-nidung"/>
              <w:rPr>
                <w:sz w:val="22"/>
                <w:szCs w:val="22"/>
              </w:rPr>
            </w:pPr>
            <w:r w:rsidRPr="000C5A97">
              <w:rPr>
                <w:sz w:val="22"/>
                <w:szCs w:val="22"/>
              </w:rPr>
              <w:t> 16.1. id:varchar(16)</w:t>
            </w:r>
          </w:p>
          <w:p w14:paraId="4248E357" w14:textId="77777777" w:rsidR="00C91D7D" w:rsidRPr="000C5A97" w:rsidRDefault="00C91D7D" w:rsidP="00C91D7D">
            <w:pPr>
              <w:pStyle w:val="Bngbiu-nidung"/>
              <w:rPr>
                <w:sz w:val="22"/>
                <w:szCs w:val="22"/>
              </w:rPr>
            </w:pPr>
            <w:r w:rsidRPr="000C5A97">
              <w:rPr>
                <w:sz w:val="22"/>
                <w:szCs w:val="22"/>
              </w:rPr>
              <w:t> 16.2. name:varchar(64)</w:t>
            </w:r>
          </w:p>
          <w:p w14:paraId="01465C66" w14:textId="77777777" w:rsidR="00C91D7D" w:rsidRPr="000C5A97" w:rsidRDefault="00C91D7D" w:rsidP="00C91D7D">
            <w:pPr>
              <w:pStyle w:val="Bngbiu-nidung"/>
              <w:rPr>
                <w:sz w:val="22"/>
                <w:szCs w:val="22"/>
              </w:rPr>
            </w:pPr>
          </w:p>
        </w:tc>
      </w:tr>
      <w:tr w:rsidR="00C91D7D" w:rsidRPr="000C5A97" w14:paraId="178E3A09" w14:textId="77777777" w:rsidTr="00C91D7D">
        <w:tc>
          <w:tcPr>
            <w:tcW w:w="1848" w:type="dxa"/>
          </w:tcPr>
          <w:p w14:paraId="2F0C7B8B" w14:textId="77777777" w:rsidR="00C91D7D" w:rsidRPr="000C5A97" w:rsidRDefault="00C91D7D" w:rsidP="00C91D7D">
            <w:pPr>
              <w:pStyle w:val="Bngbiu-nidung"/>
              <w:rPr>
                <w:szCs w:val="22"/>
              </w:rPr>
            </w:pPr>
            <w:r w:rsidRPr="000C5A97">
              <w:rPr>
                <w:szCs w:val="22"/>
              </w:rPr>
              <w:t>Relationship and constraint</w:t>
            </w:r>
          </w:p>
        </w:tc>
        <w:tc>
          <w:tcPr>
            <w:tcW w:w="8147" w:type="dxa"/>
          </w:tcPr>
          <w:p w14:paraId="0CEC409A" w14:textId="77777777" w:rsidR="00C91D7D" w:rsidRPr="001B0DAF" w:rsidRDefault="00C91D7D" w:rsidP="00C91D7D">
            <w:pPr>
              <w:pStyle w:val="Bngbiu-nidung"/>
              <w:rPr>
                <w:szCs w:val="22"/>
              </w:rPr>
            </w:pPr>
            <w:r w:rsidRPr="001B0DAF">
              <w:rPr>
                <w:szCs w:val="22"/>
              </w:rPr>
              <w:t>Primary Keys:  id</w:t>
            </w:r>
          </w:p>
          <w:p w14:paraId="5E770882" w14:textId="77777777" w:rsidR="00C91D7D" w:rsidRPr="001B0DAF" w:rsidRDefault="00C91D7D" w:rsidP="00C91D7D">
            <w:pPr>
              <w:pStyle w:val="Bngbiu-nidung"/>
              <w:rPr>
                <w:color w:val="0000FF" w:themeColor="hyperlink"/>
                <w:szCs w:val="22"/>
                <w:u w:val="single"/>
              </w:rPr>
            </w:pPr>
            <w:r w:rsidRPr="001B0DAF">
              <w:rPr>
                <w:szCs w:val="22"/>
              </w:rPr>
              <w:t>Detail Entities:  </w:t>
            </w:r>
            <w:hyperlink w:anchor="uzP6V1GA0IR.3w84" w:tooltip="lead_stage" w:history="1">
              <w:r w:rsidRPr="001B0DAF">
                <w:rPr>
                  <w:rStyle w:val="Hyperlink"/>
                  <w:szCs w:val="22"/>
                </w:rPr>
                <w:t>lead_stage</w:t>
              </w:r>
            </w:hyperlink>
            <w:r w:rsidRPr="001B0DAF">
              <w:rPr>
                <w:szCs w:val="22"/>
              </w:rPr>
              <w:t>,  </w:t>
            </w:r>
            <w:hyperlink w:anchor="lQv6V1GA0IR.3w_9" w:tooltip="pipeline_stage" w:history="1">
              <w:r w:rsidRPr="001B0DAF">
                <w:rPr>
                  <w:rStyle w:val="Hyperlink"/>
                  <w:szCs w:val="22"/>
                </w:rPr>
                <w:t>pipeline_stage</w:t>
              </w:r>
            </w:hyperlink>
          </w:p>
        </w:tc>
      </w:tr>
      <w:tr w:rsidR="00C91D7D" w:rsidRPr="000C5A97" w14:paraId="7E3D39A9" w14:textId="77777777" w:rsidTr="00C91D7D">
        <w:tc>
          <w:tcPr>
            <w:tcW w:w="1848" w:type="dxa"/>
          </w:tcPr>
          <w:p w14:paraId="46551C1F" w14:textId="77777777" w:rsidR="00C91D7D" w:rsidRPr="000C5A97" w:rsidRDefault="00C91D7D" w:rsidP="00C91D7D">
            <w:pPr>
              <w:pStyle w:val="Bngbiu-nidung"/>
            </w:pPr>
            <w:r w:rsidRPr="000C5A97">
              <w:t>Business rule</w:t>
            </w:r>
          </w:p>
        </w:tc>
        <w:tc>
          <w:tcPr>
            <w:tcW w:w="8147" w:type="dxa"/>
          </w:tcPr>
          <w:p w14:paraId="4A24BB96" w14:textId="77777777" w:rsidR="00C91D7D" w:rsidRPr="001B0DAF" w:rsidRDefault="00C91D7D" w:rsidP="00173B85">
            <w:pPr>
              <w:pStyle w:val="Bngbiu-nidung"/>
              <w:keepNext/>
              <w:rPr>
                <w:szCs w:val="22"/>
              </w:rPr>
            </w:pPr>
            <w:r w:rsidRPr="000C5A97">
              <w:rPr>
                <w:szCs w:val="22"/>
              </w:rPr>
              <w:t>None</w:t>
            </w:r>
          </w:p>
        </w:tc>
      </w:tr>
    </w:tbl>
    <w:p w14:paraId="0293CFCC" w14:textId="054C6AEC" w:rsidR="00C91D7D" w:rsidRPr="00C91D7D" w:rsidRDefault="00173B85" w:rsidP="00173B85">
      <w:pPr>
        <w:pStyle w:val="Caption"/>
      </w:pPr>
      <w:bookmarkStart w:id="74" w:name="_Toc151069070"/>
      <w:r>
        <w:t>Bảng 2.</w:t>
      </w:r>
      <w:r w:rsidR="00FD06DB">
        <w:fldChar w:fldCharType="begin"/>
      </w:r>
      <w:r w:rsidR="00FD06DB">
        <w:instrText xml:space="preserve"> SEQ Bảng \* ARABIC </w:instrText>
      </w:r>
      <w:r w:rsidR="00FD06DB">
        <w:fldChar w:fldCharType="separate"/>
      </w:r>
      <w:r w:rsidR="00532D4C">
        <w:rPr>
          <w:noProof/>
        </w:rPr>
        <w:t>24</w:t>
      </w:r>
      <w:r w:rsidR="00FD06DB">
        <w:rPr>
          <w:noProof/>
        </w:rPr>
        <w:fldChar w:fldCharType="end"/>
      </w:r>
      <w:r>
        <w:t xml:space="preserve"> Stage</w:t>
      </w:r>
      <w:bookmarkEnd w:id="74"/>
      <w:r>
        <w:br/>
      </w:r>
    </w:p>
    <w:tbl>
      <w:tblPr>
        <w:tblStyle w:val="TableGrid"/>
        <w:tblW w:w="0" w:type="auto"/>
        <w:tblLook w:val="04A0" w:firstRow="1" w:lastRow="0" w:firstColumn="1" w:lastColumn="0" w:noHBand="0" w:noVBand="1"/>
      </w:tblPr>
      <w:tblGrid>
        <w:gridCol w:w="2251"/>
        <w:gridCol w:w="6860"/>
      </w:tblGrid>
      <w:tr w:rsidR="00C91D7D" w:rsidRPr="000C5A97" w14:paraId="1A1066F9" w14:textId="77777777" w:rsidTr="00C91D7D">
        <w:tc>
          <w:tcPr>
            <w:tcW w:w="1848" w:type="dxa"/>
          </w:tcPr>
          <w:p w14:paraId="7B9769F9" w14:textId="77777777" w:rsidR="00C91D7D" w:rsidRPr="000C5A97" w:rsidRDefault="00C91D7D" w:rsidP="00C91D7D">
            <w:pPr>
              <w:pStyle w:val="Bngbiu-nidung"/>
            </w:pPr>
            <w:r w:rsidRPr="000C5A97">
              <w:t>Description</w:t>
            </w:r>
          </w:p>
        </w:tc>
        <w:tc>
          <w:tcPr>
            <w:tcW w:w="8147" w:type="dxa"/>
            <w:shd w:val="clear" w:color="auto" w:fill="auto"/>
          </w:tcPr>
          <w:p w14:paraId="7AC95D62" w14:textId="77777777" w:rsidR="00C91D7D" w:rsidRPr="000C5A97" w:rsidRDefault="00C91D7D" w:rsidP="00C91D7D">
            <w:pPr>
              <w:pStyle w:val="Bngbiu-nidung"/>
            </w:pPr>
            <w:r>
              <w:t>Bảng c</w:t>
            </w:r>
            <w:r w:rsidRPr="000C5A97">
              <w:t xml:space="preserve">hứa </w:t>
            </w:r>
            <w:r>
              <w:t>dữ liệu marketing gửi cho customer</w:t>
            </w:r>
          </w:p>
        </w:tc>
      </w:tr>
      <w:tr w:rsidR="00C91D7D" w:rsidRPr="000C5A97" w14:paraId="1E28CEF2" w14:textId="77777777" w:rsidTr="00C91D7D">
        <w:tc>
          <w:tcPr>
            <w:tcW w:w="1848" w:type="dxa"/>
          </w:tcPr>
          <w:p w14:paraId="024B275E" w14:textId="77777777" w:rsidR="00C91D7D" w:rsidRPr="000C5A97" w:rsidRDefault="00C91D7D" w:rsidP="00C91D7D">
            <w:pPr>
              <w:pStyle w:val="Bngbiu-nidung"/>
            </w:pPr>
            <w:r w:rsidRPr="000C5A97">
              <w:t>Attribute</w:t>
            </w:r>
          </w:p>
        </w:tc>
        <w:tc>
          <w:tcPr>
            <w:tcW w:w="8147" w:type="dxa"/>
          </w:tcPr>
          <w:p w14:paraId="1831EA83" w14:textId="77777777" w:rsidR="00C91D7D" w:rsidRPr="00DF786E" w:rsidRDefault="00C91D7D" w:rsidP="00C91D7D">
            <w:pPr>
              <w:pStyle w:val="Bngbiu-nidung"/>
              <w:rPr>
                <w:sz w:val="22"/>
                <w:szCs w:val="22"/>
              </w:rPr>
            </w:pPr>
            <w:r>
              <w:rPr>
                <w:sz w:val="22"/>
                <w:szCs w:val="22"/>
              </w:rPr>
              <w:t>17.1</w:t>
            </w:r>
            <w:r w:rsidRPr="00DF786E">
              <w:rPr>
                <w:sz w:val="22"/>
                <w:szCs w:val="22"/>
              </w:rPr>
              <w:t>. customer_id:varchar(16)</w:t>
            </w:r>
          </w:p>
          <w:p w14:paraId="4DFE6142" w14:textId="77777777" w:rsidR="00C91D7D" w:rsidRDefault="00C91D7D" w:rsidP="00C91D7D">
            <w:pPr>
              <w:pStyle w:val="Bngbiu-nidung"/>
              <w:rPr>
                <w:sz w:val="22"/>
                <w:szCs w:val="22"/>
              </w:rPr>
            </w:pPr>
            <w:r>
              <w:rPr>
                <w:sz w:val="22"/>
                <w:szCs w:val="22"/>
              </w:rPr>
              <w:t>17.2</w:t>
            </w:r>
            <w:r w:rsidRPr="00DF786E">
              <w:rPr>
                <w:sz w:val="22"/>
                <w:szCs w:val="22"/>
              </w:rPr>
              <w:t>. marketing_campaign_id:varchar(16)</w:t>
            </w:r>
          </w:p>
          <w:p w14:paraId="32E5FE43" w14:textId="77777777" w:rsidR="00C91D7D" w:rsidRPr="00DF786E" w:rsidRDefault="00C91D7D" w:rsidP="00C91D7D">
            <w:pPr>
              <w:pStyle w:val="Bngbiu-nidung"/>
              <w:rPr>
                <w:sz w:val="22"/>
                <w:szCs w:val="22"/>
              </w:rPr>
            </w:pPr>
            <w:r>
              <w:rPr>
                <w:sz w:val="22"/>
                <w:szCs w:val="22"/>
              </w:rPr>
              <w:t>17.3</w:t>
            </w:r>
            <w:r w:rsidRPr="00DF786E">
              <w:rPr>
                <w:sz w:val="22"/>
                <w:szCs w:val="22"/>
              </w:rPr>
              <w:t>. channel:varchar(64)</w:t>
            </w:r>
          </w:p>
          <w:p w14:paraId="3C582FA6" w14:textId="77777777" w:rsidR="00C91D7D" w:rsidRPr="000C5A97" w:rsidRDefault="00C91D7D" w:rsidP="00C91D7D">
            <w:pPr>
              <w:pStyle w:val="Bngbiu-nidung"/>
              <w:rPr>
                <w:sz w:val="22"/>
                <w:szCs w:val="22"/>
              </w:rPr>
            </w:pPr>
            <w:r>
              <w:rPr>
                <w:sz w:val="22"/>
                <w:szCs w:val="22"/>
              </w:rPr>
              <w:t>17.4</w:t>
            </w:r>
            <w:r w:rsidRPr="00DF786E">
              <w:rPr>
                <w:sz w:val="22"/>
                <w:szCs w:val="22"/>
              </w:rPr>
              <w:t>. sent_date:date</w:t>
            </w:r>
          </w:p>
        </w:tc>
      </w:tr>
      <w:tr w:rsidR="00C91D7D" w:rsidRPr="000C5A97" w14:paraId="5D855216" w14:textId="77777777" w:rsidTr="00C91D7D">
        <w:tc>
          <w:tcPr>
            <w:tcW w:w="1848" w:type="dxa"/>
          </w:tcPr>
          <w:p w14:paraId="1E97D303" w14:textId="77777777" w:rsidR="00C91D7D" w:rsidRPr="000C5A97" w:rsidRDefault="00C91D7D" w:rsidP="00C91D7D">
            <w:pPr>
              <w:pStyle w:val="Bngbiu-nidung"/>
              <w:rPr>
                <w:szCs w:val="22"/>
              </w:rPr>
            </w:pPr>
            <w:r w:rsidRPr="000C5A97">
              <w:rPr>
                <w:szCs w:val="22"/>
              </w:rPr>
              <w:lastRenderedPageBreak/>
              <w:t>Relationship and constraint</w:t>
            </w:r>
          </w:p>
        </w:tc>
        <w:tc>
          <w:tcPr>
            <w:tcW w:w="8147" w:type="dxa"/>
          </w:tcPr>
          <w:p w14:paraId="4186DD4D" w14:textId="77777777" w:rsidR="00C91D7D" w:rsidRDefault="00C91D7D" w:rsidP="00C91D7D">
            <w:pPr>
              <w:pStyle w:val="Bngbiu-nidung"/>
            </w:pPr>
            <w:r>
              <w:t>Primary Keys:  customer_id,  marketing_campaign_id</w:t>
            </w:r>
          </w:p>
          <w:p w14:paraId="6DE4AA30" w14:textId="77777777" w:rsidR="00C91D7D" w:rsidRDefault="00C91D7D" w:rsidP="00C91D7D">
            <w:pPr>
              <w:pStyle w:val="Bngbiu-nidung"/>
            </w:pPr>
            <w:r>
              <w:t>Foreign Keys:  customer_id,  marketing_campaign_id</w:t>
            </w:r>
          </w:p>
          <w:p w14:paraId="7861DDC2" w14:textId="77777777" w:rsidR="00C91D7D" w:rsidRPr="00DF786E" w:rsidRDefault="00C91D7D" w:rsidP="00C91D7D">
            <w:pPr>
              <w:pStyle w:val="Bngbiu-nidung"/>
            </w:pPr>
            <w:r>
              <w:t>Master Entities:  </w:t>
            </w:r>
            <w:hyperlink w:anchor="ZTP6V1GA0IR.3w8d" w:tooltip="customer" w:history="1">
              <w:r>
                <w:rPr>
                  <w:rStyle w:val="Hyperlink"/>
                </w:rPr>
                <w:t>customer</w:t>
              </w:r>
            </w:hyperlink>
            <w:r>
              <w:t>,  </w:t>
            </w:r>
            <w:hyperlink w:anchor="1zP6V1GA0IR.3w9E" w:tooltip="marketing_campaign" w:history="1">
              <w:r>
                <w:rPr>
                  <w:rStyle w:val="Hyperlink"/>
                </w:rPr>
                <w:t>marketing_campaign</w:t>
              </w:r>
            </w:hyperlink>
          </w:p>
        </w:tc>
      </w:tr>
      <w:tr w:rsidR="00C91D7D" w:rsidRPr="000C5A97" w14:paraId="59F045EF" w14:textId="77777777" w:rsidTr="00C91D7D">
        <w:tc>
          <w:tcPr>
            <w:tcW w:w="1848" w:type="dxa"/>
          </w:tcPr>
          <w:p w14:paraId="5EAB0483" w14:textId="77777777" w:rsidR="00C91D7D" w:rsidRPr="000C5A97" w:rsidRDefault="00C91D7D" w:rsidP="00C91D7D">
            <w:pPr>
              <w:pStyle w:val="Bngbiu-nidung"/>
            </w:pPr>
            <w:r w:rsidRPr="000C5A97">
              <w:t>Business rule</w:t>
            </w:r>
          </w:p>
        </w:tc>
        <w:tc>
          <w:tcPr>
            <w:tcW w:w="8147" w:type="dxa"/>
          </w:tcPr>
          <w:p w14:paraId="61D8EC5B" w14:textId="77777777" w:rsidR="00C91D7D" w:rsidRPr="001B0DAF" w:rsidRDefault="00C91D7D" w:rsidP="00173B85">
            <w:pPr>
              <w:pStyle w:val="Bngbiu-nidung"/>
              <w:keepNext/>
              <w:rPr>
                <w:szCs w:val="22"/>
              </w:rPr>
            </w:pPr>
            <w:r w:rsidRPr="000C5A97">
              <w:rPr>
                <w:szCs w:val="22"/>
              </w:rPr>
              <w:t>None</w:t>
            </w:r>
          </w:p>
        </w:tc>
      </w:tr>
    </w:tbl>
    <w:p w14:paraId="71B7CAB9" w14:textId="2D2577E1" w:rsidR="00C91D7D" w:rsidRPr="001B0DAF" w:rsidRDefault="00173B85" w:rsidP="00173B85">
      <w:pPr>
        <w:pStyle w:val="Caption"/>
      </w:pPr>
      <w:bookmarkStart w:id="75" w:name="_Toc151069071"/>
      <w:r>
        <w:t>Bảng 2.</w:t>
      </w:r>
      <w:r w:rsidR="00FD06DB">
        <w:fldChar w:fldCharType="begin"/>
      </w:r>
      <w:r w:rsidR="00FD06DB">
        <w:instrText xml:space="preserve"> SEQ Bảng \* ARABIC </w:instrText>
      </w:r>
      <w:r w:rsidR="00FD06DB">
        <w:fldChar w:fldCharType="separate"/>
      </w:r>
      <w:r w:rsidR="00532D4C">
        <w:rPr>
          <w:noProof/>
        </w:rPr>
        <w:t>25</w:t>
      </w:r>
      <w:r w:rsidR="00FD06DB">
        <w:rPr>
          <w:noProof/>
        </w:rPr>
        <w:fldChar w:fldCharType="end"/>
      </w:r>
      <w:r>
        <w:t xml:space="preserve"> Customer marketing campaign</w:t>
      </w:r>
      <w:bookmarkEnd w:id="75"/>
    </w:p>
    <w:p w14:paraId="600C610F" w14:textId="77777777" w:rsidR="00C91D7D" w:rsidRDefault="00C91D7D" w:rsidP="00C91D7D">
      <w:pPr>
        <w:pStyle w:val="Nidungvnbn"/>
      </w:pPr>
    </w:p>
    <w:p w14:paraId="588250A9" w14:textId="4C179B25" w:rsidR="00852DB3" w:rsidRPr="00852DB3" w:rsidRDefault="00362B01" w:rsidP="00852DB3">
      <w:pPr>
        <w:pStyle w:val="Tiumccp1"/>
      </w:pPr>
      <w:bookmarkStart w:id="76" w:name="_Toc151069122"/>
      <w:r>
        <w:t>2.7</w:t>
      </w:r>
      <w:r w:rsidR="00852DB3" w:rsidRPr="00852DB3">
        <w:t xml:space="preserve"> Lược đồ cơ sở dữ liệu mức vật lý / Physical Database Design</w:t>
      </w:r>
      <w:bookmarkEnd w:id="76"/>
    </w:p>
    <w:p w14:paraId="1A5D5A50" w14:textId="77777777" w:rsidR="00852DB3" w:rsidRDefault="00852DB3" w:rsidP="00852DB3"/>
    <w:p w14:paraId="47B6500E" w14:textId="77777777" w:rsidR="009E665A" w:rsidRDefault="0005055E" w:rsidP="009E665A">
      <w:pPr>
        <w:pStyle w:val="Caption"/>
        <w:keepNext/>
      </w:pPr>
      <w:r>
        <w:rPr>
          <w:noProof/>
        </w:rPr>
        <w:lastRenderedPageBreak/>
        <w:drawing>
          <wp:inline distT="0" distB="0" distL="0" distR="0" wp14:anchorId="359944FB" wp14:editId="41E7FC30">
            <wp:extent cx="5791835" cy="5024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ysicalERD.jpg"/>
                    <pic:cNvPicPr/>
                  </pic:nvPicPr>
                  <pic:blipFill>
                    <a:blip r:embed="rId23">
                      <a:extLst>
                        <a:ext uri="{28A0092B-C50C-407E-A947-70E740481C1C}">
                          <a14:useLocalDpi xmlns:a14="http://schemas.microsoft.com/office/drawing/2010/main" val="0"/>
                        </a:ext>
                      </a:extLst>
                    </a:blip>
                    <a:stretch>
                      <a:fillRect/>
                    </a:stretch>
                  </pic:blipFill>
                  <pic:spPr>
                    <a:xfrm>
                      <a:off x="0" y="0"/>
                      <a:ext cx="5791835" cy="5024755"/>
                    </a:xfrm>
                    <a:prstGeom prst="rect">
                      <a:avLst/>
                    </a:prstGeom>
                  </pic:spPr>
                </pic:pic>
              </a:graphicData>
            </a:graphic>
          </wp:inline>
        </w:drawing>
      </w:r>
    </w:p>
    <w:p w14:paraId="58F33A71" w14:textId="03F58F29" w:rsidR="009E665A" w:rsidRDefault="009E665A" w:rsidP="009E665A">
      <w:pPr>
        <w:pStyle w:val="Caption"/>
      </w:pPr>
      <w:bookmarkStart w:id="77" w:name="_Toc151069085"/>
      <w:r>
        <w:t xml:space="preserve">Hình </w:t>
      </w:r>
      <w:r w:rsidR="00284B16">
        <w:t>2.</w:t>
      </w:r>
      <w:r w:rsidR="00FD06DB">
        <w:fldChar w:fldCharType="begin"/>
      </w:r>
      <w:r w:rsidR="00FD06DB">
        <w:instrText xml:space="preserve"> SEQ Hình \* ARABIC </w:instrText>
      </w:r>
      <w:r w:rsidR="00FD06DB">
        <w:fldChar w:fldCharType="separate"/>
      </w:r>
      <w:r w:rsidR="00D869C5">
        <w:rPr>
          <w:noProof/>
        </w:rPr>
        <w:t>13</w:t>
      </w:r>
      <w:r w:rsidR="00FD06DB">
        <w:rPr>
          <w:noProof/>
        </w:rPr>
        <w:fldChar w:fldCharType="end"/>
      </w:r>
      <w:r w:rsidR="00284B16">
        <w:t xml:space="preserve"> Lược đồ cơ sở mức vật lý</w:t>
      </w:r>
      <w:bookmarkEnd w:id="77"/>
    </w:p>
    <w:p w14:paraId="0A5E5D4C" w14:textId="5E08AE4C" w:rsidR="00867C2D" w:rsidRDefault="00867C2D" w:rsidP="009E665A">
      <w:pPr>
        <w:pStyle w:val="Caption"/>
        <w:jc w:val="left"/>
      </w:pPr>
    </w:p>
    <w:p w14:paraId="3864D8E1" w14:textId="57FD354B" w:rsidR="00453AB1" w:rsidRPr="0005055E" w:rsidRDefault="00453AB1" w:rsidP="0005055E"/>
    <w:p w14:paraId="0FE10A1B" w14:textId="77777777" w:rsidR="00867C2D" w:rsidRDefault="00867C2D">
      <w:pPr>
        <w:spacing w:after="200" w:line="276" w:lineRule="auto"/>
        <w:rPr>
          <w:b/>
          <w:sz w:val="32"/>
          <w:szCs w:val="32"/>
        </w:rPr>
      </w:pPr>
      <w:r>
        <w:br w:type="page"/>
      </w:r>
    </w:p>
    <w:p w14:paraId="474D6388" w14:textId="77777777" w:rsidR="00453AB1" w:rsidRDefault="00453AB1" w:rsidP="004A7C39">
      <w:pPr>
        <w:pStyle w:val="Chng"/>
      </w:pPr>
      <w:bookmarkStart w:id="78" w:name="_Toc151069123"/>
      <w:r w:rsidRPr="00453AB1">
        <w:lastRenderedPageBreak/>
        <w:t>CHƯƠNG 3</w:t>
      </w:r>
      <w:r w:rsidR="004A7C39">
        <w:t xml:space="preserve"> –</w:t>
      </w:r>
      <w:r w:rsidR="00024496">
        <w:t xml:space="preserve"> </w:t>
      </w:r>
      <w:r w:rsidR="00602B7E">
        <w:t>HIỆN THỰC HỆ THỐNG</w:t>
      </w:r>
      <w:bookmarkEnd w:id="78"/>
    </w:p>
    <w:p w14:paraId="61203CE9" w14:textId="3747B7E7" w:rsidR="00602B7E" w:rsidRDefault="00602B7E" w:rsidP="0005055E">
      <w:pPr>
        <w:pStyle w:val="Tiumccp1"/>
      </w:pPr>
      <w:bookmarkStart w:id="79" w:name="_Toc151069124"/>
      <w:r w:rsidRPr="2D6755D7">
        <w:t>3.1 Các công nghệ sử dụng trong đề tài / Technical Stack</w:t>
      </w:r>
      <w:bookmarkEnd w:id="79"/>
    </w:p>
    <w:p w14:paraId="5566E605" w14:textId="7337F91E" w:rsidR="00252AEF" w:rsidRDefault="00252AEF" w:rsidP="00532D4C">
      <w:pPr>
        <w:pStyle w:val="Tiumccp1"/>
      </w:pPr>
      <w:bookmarkStart w:id="80" w:name="_Toc151069125"/>
      <w:r>
        <w:rPr>
          <w:b w:val="0"/>
          <w:bCs/>
        </w:rPr>
        <w:t>Danh sách các công nghệ dự kiến sử dụng trong dự án</w:t>
      </w:r>
      <w:bookmarkEnd w:id="80"/>
    </w:p>
    <w:p w14:paraId="6521373C" w14:textId="13686661" w:rsidR="00602B7E" w:rsidRPr="0005055E" w:rsidRDefault="00602B7E" w:rsidP="00602B7E">
      <w:pPr>
        <w:rPr>
          <w:sz w:val="26"/>
          <w:szCs w:val="26"/>
        </w:rPr>
      </w:pPr>
    </w:p>
    <w:tbl>
      <w:tblPr>
        <w:tblW w:w="5506" w:type="dxa"/>
        <w:jc w:val="center"/>
        <w:tblCellMar>
          <w:left w:w="0" w:type="dxa"/>
          <w:right w:w="0" w:type="dxa"/>
        </w:tblCellMar>
        <w:tblLook w:val="04A0" w:firstRow="1" w:lastRow="0" w:firstColumn="1" w:lastColumn="0" w:noHBand="0" w:noVBand="1"/>
      </w:tblPr>
      <w:tblGrid>
        <w:gridCol w:w="3424"/>
        <w:gridCol w:w="2082"/>
      </w:tblGrid>
      <w:tr w:rsidR="0005055E" w:rsidRPr="0005055E" w14:paraId="5B40F98B" w14:textId="77777777" w:rsidTr="00582BFD">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2E2E7C" w14:textId="77777777" w:rsidR="0005055E" w:rsidRPr="0005055E" w:rsidRDefault="0005055E" w:rsidP="00E563F8">
            <w:pPr>
              <w:pStyle w:val="Bngbiu-nidung"/>
            </w:pPr>
            <w:r w:rsidRPr="0005055E">
              <w:t>RDBMS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9F6E1" w14:textId="77777777" w:rsidR="0005055E" w:rsidRPr="0005055E" w:rsidRDefault="0005055E" w:rsidP="00E563F8">
            <w:pPr>
              <w:pStyle w:val="Bngbiu-nidung"/>
            </w:pPr>
            <w:r w:rsidRPr="0005055E">
              <w:t>SQL Server</w:t>
            </w:r>
          </w:p>
        </w:tc>
      </w:tr>
      <w:tr w:rsidR="0005055E" w:rsidRPr="0005055E" w14:paraId="317E823E"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CC569A" w14:textId="77777777" w:rsidR="0005055E" w:rsidRPr="0005055E" w:rsidRDefault="0005055E" w:rsidP="00E563F8">
            <w:pPr>
              <w:pStyle w:val="Bngbiu-nidung"/>
            </w:pPr>
            <w:r w:rsidRPr="0005055E">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33395" w14:textId="77777777" w:rsidR="0005055E" w:rsidRPr="0005055E" w:rsidRDefault="0005055E" w:rsidP="00E563F8">
            <w:pPr>
              <w:pStyle w:val="Bngbiu-nidung"/>
            </w:pPr>
            <w:r w:rsidRPr="0005055E">
              <w:t>Python, C#</w:t>
            </w:r>
          </w:p>
        </w:tc>
      </w:tr>
      <w:tr w:rsidR="0005055E" w:rsidRPr="0005055E" w14:paraId="5AA06B2B"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575751" w14:textId="77777777" w:rsidR="0005055E" w:rsidRPr="0005055E" w:rsidRDefault="0005055E" w:rsidP="00E563F8">
            <w:pPr>
              <w:pStyle w:val="Bngbiu-nidung"/>
            </w:pPr>
            <w:r w:rsidRPr="0005055E">
              <w:t>Frontend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B39C" w14:textId="77777777" w:rsidR="0005055E" w:rsidRPr="0005055E" w:rsidRDefault="0005055E" w:rsidP="00E563F8">
            <w:pPr>
              <w:pStyle w:val="Bngbiu-nidung"/>
            </w:pPr>
            <w:r w:rsidRPr="0005055E">
              <w:t>HTML/CSS</w:t>
            </w:r>
          </w:p>
        </w:tc>
      </w:tr>
      <w:tr w:rsidR="0005055E" w:rsidRPr="0005055E" w14:paraId="097A75CB" w14:textId="77777777" w:rsidTr="00582BFD">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3C486E" w14:textId="77777777" w:rsidR="0005055E" w:rsidRPr="0005055E" w:rsidRDefault="0005055E" w:rsidP="00E563F8">
            <w:pPr>
              <w:pStyle w:val="Bngbiu-nidung"/>
            </w:pPr>
            <w:r w:rsidRPr="0005055E">
              <w:t>*(optional )BI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38ECF" w14:textId="77777777" w:rsidR="0005055E" w:rsidRPr="0005055E" w:rsidRDefault="0005055E" w:rsidP="000351F8">
            <w:pPr>
              <w:pStyle w:val="Bngbiu-nidung"/>
              <w:keepNext/>
            </w:pPr>
            <w:r w:rsidRPr="0005055E">
              <w:t>PowerBI</w:t>
            </w:r>
          </w:p>
        </w:tc>
      </w:tr>
    </w:tbl>
    <w:p w14:paraId="2814AD36" w14:textId="46AB0FE9" w:rsidR="00E85E57" w:rsidRPr="000351F8" w:rsidRDefault="000351F8" w:rsidP="000351F8">
      <w:pPr>
        <w:pStyle w:val="Caption"/>
      </w:pPr>
      <w:bookmarkStart w:id="81" w:name="_Toc151069072"/>
      <w:r>
        <w:t>Bảng 3.</w:t>
      </w:r>
      <w:r w:rsidR="00FD06DB">
        <w:fldChar w:fldCharType="begin"/>
      </w:r>
      <w:r w:rsidR="00FD06DB">
        <w:instrText xml:space="preserve"> SEQ Bảng \* ARABIC </w:instrText>
      </w:r>
      <w:r w:rsidR="00FD06DB">
        <w:fldChar w:fldCharType="separate"/>
      </w:r>
      <w:r w:rsidR="00532D4C">
        <w:rPr>
          <w:noProof/>
        </w:rPr>
        <w:t>26</w:t>
      </w:r>
      <w:r w:rsidR="00FD06DB">
        <w:rPr>
          <w:noProof/>
        </w:rPr>
        <w:fldChar w:fldCharType="end"/>
      </w:r>
      <w:r>
        <w:t xml:space="preserve"> Các công nghệ sử dụng</w:t>
      </w:r>
      <w:bookmarkEnd w:id="81"/>
      <w:r w:rsidR="00E85E57">
        <w:br w:type="page"/>
      </w:r>
    </w:p>
    <w:p w14:paraId="596869BB" w14:textId="77777777" w:rsidR="00602B7E" w:rsidRPr="0005055E" w:rsidRDefault="00602B7E" w:rsidP="004A7C39">
      <w:pPr>
        <w:pStyle w:val="Chng"/>
        <w:rPr>
          <w:sz w:val="26"/>
          <w:szCs w:val="26"/>
        </w:rPr>
      </w:pPr>
      <w:bookmarkStart w:id="82" w:name="_GoBack"/>
      <w:bookmarkEnd w:id="82"/>
    </w:p>
    <w:p w14:paraId="7E2A22EF" w14:textId="15D1F77F" w:rsidR="00E85E57" w:rsidRPr="00B1129C" w:rsidRDefault="00E85E57" w:rsidP="00E85E57">
      <w:pPr>
        <w:pStyle w:val="Chng"/>
      </w:pPr>
      <w:bookmarkStart w:id="83" w:name="_Toc151069126"/>
      <w:r>
        <w:t>CHƯƠNG 4  – DEMO HỆ THỐNG</w:t>
      </w:r>
      <w:bookmarkEnd w:id="83"/>
    </w:p>
    <w:p w14:paraId="60391E90" w14:textId="5767284F" w:rsidR="00532D4C" w:rsidRDefault="00532D4C" w:rsidP="00532D4C">
      <w:pPr>
        <w:pStyle w:val="Tiumccp1"/>
      </w:pPr>
      <w:r>
        <w:t>4.1 Kịch bản demo</w:t>
      </w:r>
    </w:p>
    <w:p w14:paraId="1F333322" w14:textId="4AA9694A" w:rsidR="00E85E57" w:rsidRDefault="00FF2905" w:rsidP="00532D4C">
      <w:pPr>
        <w:pStyle w:val="Nidungvnbn"/>
      </w:pPr>
      <w:r>
        <w:t>Kịch bản Demo hệ thống CRM bằng dữ liệu mẫu bao gồm các mục dưới đây</w:t>
      </w:r>
    </w:p>
    <w:tbl>
      <w:tblPr>
        <w:tblW w:w="0" w:type="dxa"/>
        <w:tblCellMar>
          <w:left w:w="0" w:type="dxa"/>
          <w:right w:w="0" w:type="dxa"/>
        </w:tblCellMar>
        <w:tblLook w:val="04A0" w:firstRow="1" w:lastRow="0" w:firstColumn="1" w:lastColumn="0" w:noHBand="0" w:noVBand="1"/>
      </w:tblPr>
      <w:tblGrid>
        <w:gridCol w:w="3394"/>
        <w:gridCol w:w="5711"/>
      </w:tblGrid>
      <w:tr w:rsidR="00FF2905" w14:paraId="2ECA3BC6" w14:textId="77777777" w:rsidTr="00FF2905">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51AB74E" w14:textId="77777777" w:rsidR="00FF2905" w:rsidRDefault="00FF2905">
            <w:pPr>
              <w:rPr>
                <w:rFonts w:ascii="Arial" w:hAnsi="Arial" w:cs="Arial"/>
                <w:b/>
                <w:bCs/>
                <w:sz w:val="32"/>
                <w:szCs w:val="32"/>
              </w:rPr>
            </w:pPr>
            <w:r>
              <w:rPr>
                <w:rFonts w:ascii="Arial" w:hAnsi="Arial" w:cs="Arial"/>
                <w:b/>
                <w:bCs/>
                <w:sz w:val="32"/>
                <w:szCs w:val="32"/>
              </w:rPr>
              <w:t>Kịch bản Demo hệ thống CRM</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CF71AC0" w14:textId="77777777" w:rsidR="00FF2905" w:rsidRDefault="00FF2905">
            <w:pPr>
              <w:rPr>
                <w:rFonts w:ascii="Arial" w:hAnsi="Arial" w:cs="Arial"/>
                <w:b/>
                <w:bCs/>
                <w:sz w:val="32"/>
                <w:szCs w:val="32"/>
              </w:rPr>
            </w:pPr>
          </w:p>
        </w:tc>
      </w:tr>
      <w:tr w:rsidR="00FF2905" w14:paraId="4EB3C17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3F6DE" w14:textId="77777777" w:rsidR="00FF2905" w:rsidRDefault="00FF2905">
            <w:pPr>
              <w:rPr>
                <w:rFonts w:ascii="Arial" w:hAnsi="Arial" w:cs="Arial"/>
                <w:b/>
                <w:bCs/>
                <w:sz w:val="20"/>
                <w:szCs w:val="20"/>
              </w:rPr>
            </w:pPr>
            <w:r>
              <w:rPr>
                <w:rFonts w:ascii="Arial" w:hAnsi="Arial" w:cs="Arial"/>
                <w:b/>
                <w:bCs/>
                <w:sz w:val="20"/>
                <w:szCs w:val="20"/>
              </w:rPr>
              <w:t>product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2779E" w14:textId="77777777" w:rsidR="00FF2905" w:rsidRDefault="00FF2905">
            <w:pPr>
              <w:rPr>
                <w:rFonts w:ascii="Arial" w:hAnsi="Arial" w:cs="Arial"/>
                <w:sz w:val="20"/>
                <w:szCs w:val="20"/>
              </w:rPr>
            </w:pPr>
            <w:r>
              <w:rPr>
                <w:rFonts w:ascii="Arial" w:hAnsi="Arial" w:cs="Arial"/>
                <w:sz w:val="20"/>
                <w:szCs w:val="20"/>
              </w:rPr>
              <w:t>3 sản phẩm: bút bi, giấy a4 và mực in</w:t>
            </w:r>
          </w:p>
        </w:tc>
      </w:tr>
      <w:tr w:rsidR="00FF2905" w14:paraId="22BB8C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12B120" w14:textId="77777777" w:rsidR="00FF2905" w:rsidRDefault="00FF2905">
            <w:pPr>
              <w:rPr>
                <w:rFonts w:ascii="Arial" w:hAnsi="Arial" w:cs="Arial"/>
                <w:b/>
                <w:bCs/>
                <w:sz w:val="20"/>
                <w:szCs w:val="20"/>
              </w:rPr>
            </w:pPr>
            <w:r>
              <w:rPr>
                <w:rFonts w:ascii="Arial" w:hAnsi="Arial" w:cs="Arial"/>
                <w:b/>
                <w:bCs/>
                <w:sz w:val="20"/>
                <w:szCs w:val="20"/>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F4DD" w14:textId="77777777" w:rsidR="00FF2905" w:rsidRDefault="00FF2905">
            <w:pPr>
              <w:rPr>
                <w:rFonts w:ascii="Arial" w:hAnsi="Arial" w:cs="Arial"/>
                <w:sz w:val="20"/>
                <w:szCs w:val="20"/>
              </w:rPr>
            </w:pPr>
            <w:r>
              <w:rPr>
                <w:rFonts w:ascii="Arial" w:hAnsi="Arial" w:cs="Arial"/>
                <w:sz w:val="20"/>
                <w:szCs w:val="20"/>
              </w:rPr>
              <w:t>5 nhân viên</w:t>
            </w:r>
          </w:p>
        </w:tc>
      </w:tr>
      <w:tr w:rsidR="00FF2905" w14:paraId="20140EA9"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1403D0" w14:textId="77777777" w:rsidR="00FF2905" w:rsidRDefault="00FF2905">
            <w:pPr>
              <w:rPr>
                <w:rFonts w:ascii="Arial" w:hAnsi="Arial" w:cs="Arial"/>
                <w:b/>
                <w:bCs/>
                <w:sz w:val="20"/>
                <w:szCs w:val="20"/>
              </w:rPr>
            </w:pPr>
            <w:r>
              <w:rPr>
                <w:rFonts w:ascii="Arial" w:hAnsi="Arial" w:cs="Arial"/>
                <w:b/>
                <w:bCs/>
                <w:sz w:val="20"/>
                <w:szCs w:val="20"/>
              </w:rPr>
              <w:t>sales_team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2F669" w14:textId="77777777" w:rsidR="00FF2905" w:rsidRDefault="00FF2905">
            <w:pPr>
              <w:rPr>
                <w:rFonts w:ascii="Arial" w:hAnsi="Arial" w:cs="Arial"/>
                <w:sz w:val="20"/>
                <w:szCs w:val="20"/>
              </w:rPr>
            </w:pPr>
            <w:r>
              <w:rPr>
                <w:rFonts w:ascii="Arial" w:hAnsi="Arial" w:cs="Arial"/>
                <w:sz w:val="20"/>
                <w:szCs w:val="20"/>
              </w:rPr>
              <w:t>2 team bao gồm: sales team và post-sales team</w:t>
            </w:r>
            <w:r>
              <w:rPr>
                <w:rFonts w:ascii="Arial" w:hAnsi="Arial" w:cs="Arial"/>
                <w:sz w:val="20"/>
                <w:szCs w:val="20"/>
              </w:rPr>
              <w:br/>
              <w:t>- sales team: 3 nhân viên</w:t>
            </w:r>
            <w:r>
              <w:rPr>
                <w:rFonts w:ascii="Arial" w:hAnsi="Arial" w:cs="Arial"/>
                <w:sz w:val="20"/>
                <w:szCs w:val="20"/>
              </w:rPr>
              <w:br/>
              <w:t>- post-sales team: 2 nhân viên</w:t>
            </w:r>
          </w:p>
        </w:tc>
      </w:tr>
      <w:tr w:rsidR="00FF2905" w14:paraId="7A47D19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32E41" w14:textId="77777777" w:rsidR="00FF2905" w:rsidRDefault="00FF2905">
            <w:pPr>
              <w:rPr>
                <w:rFonts w:ascii="Arial" w:hAnsi="Arial" w:cs="Arial"/>
                <w:b/>
                <w:bCs/>
                <w:sz w:val="20"/>
                <w:szCs w:val="20"/>
              </w:rPr>
            </w:pPr>
            <w:r>
              <w:rPr>
                <w:rFonts w:ascii="Arial" w:hAnsi="Arial" w:cs="Arial"/>
                <w:b/>
                <w:bCs/>
                <w:sz w:val="20"/>
                <w:szCs w:val="20"/>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924AAF" w14:textId="77777777" w:rsidR="00FF2905" w:rsidRDefault="00FF2905">
            <w:pPr>
              <w:rPr>
                <w:rFonts w:ascii="Arial" w:hAnsi="Arial" w:cs="Arial"/>
                <w:sz w:val="20"/>
                <w:szCs w:val="20"/>
              </w:rPr>
            </w:pPr>
            <w:r>
              <w:rPr>
                <w:rFonts w:ascii="Arial" w:hAnsi="Arial" w:cs="Arial"/>
                <w:sz w:val="20"/>
                <w:szCs w:val="20"/>
              </w:rPr>
              <w:t>4 khách hàng: A, B, C, D</w:t>
            </w:r>
          </w:p>
        </w:tc>
      </w:tr>
      <w:tr w:rsidR="00FF2905" w14:paraId="073015C0"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40B300" w14:textId="77777777" w:rsidR="00FF2905" w:rsidRDefault="00FF2905">
            <w:pPr>
              <w:rPr>
                <w:rFonts w:ascii="Arial" w:hAnsi="Arial" w:cs="Arial"/>
                <w:b/>
                <w:bCs/>
                <w:sz w:val="20"/>
                <w:szCs w:val="20"/>
              </w:rPr>
            </w:pPr>
            <w:r>
              <w:rPr>
                <w:rFonts w:ascii="Arial" w:hAnsi="Arial" w:cs="Arial"/>
                <w:b/>
                <w:bCs/>
                <w:sz w:val="20"/>
                <w:szCs w:val="20"/>
              </w:rPr>
              <w:t>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FC75D" w14:textId="77777777" w:rsidR="00FF2905" w:rsidRDefault="00FF2905">
            <w:pPr>
              <w:rPr>
                <w:rFonts w:ascii="Arial" w:hAnsi="Arial" w:cs="Arial"/>
                <w:sz w:val="20"/>
                <w:szCs w:val="20"/>
              </w:rPr>
            </w:pPr>
            <w:r>
              <w:rPr>
                <w:rFonts w:ascii="Arial" w:hAnsi="Arial" w:cs="Arial"/>
                <w:sz w:val="20"/>
                <w:szCs w:val="20"/>
              </w:rPr>
              <w:t>tạo 6 stages bao gồm:</w:t>
            </w:r>
            <w:r>
              <w:rPr>
                <w:rFonts w:ascii="Arial" w:hAnsi="Arial" w:cs="Arial"/>
                <w:sz w:val="20"/>
                <w:szCs w:val="20"/>
              </w:rPr>
              <w:br/>
              <w:t>- Lead qualification</w:t>
            </w:r>
            <w:r>
              <w:rPr>
                <w:rFonts w:ascii="Arial" w:hAnsi="Arial" w:cs="Arial"/>
                <w:sz w:val="20"/>
                <w:szCs w:val="20"/>
              </w:rPr>
              <w:br/>
              <w:t>- Demo or meeting (telephone, email, real life meeting..)</w:t>
            </w:r>
            <w:r>
              <w:rPr>
                <w:rFonts w:ascii="Arial" w:hAnsi="Arial" w:cs="Arial"/>
                <w:sz w:val="20"/>
                <w:szCs w:val="20"/>
              </w:rPr>
              <w:br/>
              <w:t>- Create proposal for pre-sales</w:t>
            </w:r>
            <w:r>
              <w:rPr>
                <w:rFonts w:ascii="Arial" w:hAnsi="Arial" w:cs="Arial"/>
                <w:sz w:val="20"/>
                <w:szCs w:val="20"/>
              </w:rPr>
              <w:br/>
              <w:t>- Create proposal for up-sales</w:t>
            </w:r>
            <w:r>
              <w:rPr>
                <w:rFonts w:ascii="Arial" w:hAnsi="Arial" w:cs="Arial"/>
                <w:sz w:val="20"/>
                <w:szCs w:val="20"/>
              </w:rPr>
              <w:br/>
              <w:t>- Negotiation and manage expectation</w:t>
            </w:r>
            <w:r>
              <w:rPr>
                <w:rFonts w:ascii="Arial" w:hAnsi="Arial" w:cs="Arial"/>
                <w:sz w:val="20"/>
                <w:szCs w:val="20"/>
              </w:rPr>
              <w:br/>
              <w:t>- Oppurtunity won</w:t>
            </w:r>
          </w:p>
        </w:tc>
      </w:tr>
      <w:tr w:rsidR="00FF2905" w14:paraId="3B9355C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BF2DDB" w14:textId="77777777" w:rsidR="00FF2905" w:rsidRDefault="00FF2905">
            <w:pPr>
              <w:rPr>
                <w:rFonts w:ascii="Arial" w:hAnsi="Arial" w:cs="Arial"/>
                <w:b/>
                <w:bCs/>
                <w:sz w:val="20"/>
                <w:szCs w:val="20"/>
              </w:rPr>
            </w:pPr>
            <w:r>
              <w:rPr>
                <w:rFonts w:ascii="Arial" w:hAnsi="Arial" w:cs="Arial"/>
                <w:b/>
                <w:bCs/>
                <w:sz w:val="20"/>
                <w:szCs w:val="20"/>
              </w:rPr>
              <w:t>pipeline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F12DB" w14:textId="77777777" w:rsidR="00FF2905" w:rsidRDefault="00FF2905">
            <w:pPr>
              <w:rPr>
                <w:rFonts w:ascii="Arial" w:hAnsi="Arial" w:cs="Arial"/>
                <w:sz w:val="20"/>
                <w:szCs w:val="20"/>
              </w:rPr>
            </w:pPr>
            <w:r>
              <w:rPr>
                <w:rFonts w:ascii="Arial" w:hAnsi="Arial" w:cs="Arial"/>
                <w:sz w:val="20"/>
                <w:szCs w:val="20"/>
              </w:rPr>
              <w:t>tạo 2 pipeline bao gồm:</w:t>
            </w:r>
            <w:r>
              <w:rPr>
                <w:rFonts w:ascii="Arial" w:hAnsi="Arial" w:cs="Arial"/>
                <w:sz w:val="20"/>
                <w:szCs w:val="20"/>
              </w:rPr>
              <w:br/>
              <w:t>- sales pipeline</w:t>
            </w:r>
            <w:r>
              <w:rPr>
                <w:rFonts w:ascii="Arial" w:hAnsi="Arial" w:cs="Arial"/>
                <w:sz w:val="20"/>
                <w:szCs w:val="20"/>
              </w:rPr>
              <w:br/>
              <w:t>- up-sales pipeline</w:t>
            </w:r>
          </w:p>
        </w:tc>
      </w:tr>
      <w:tr w:rsidR="00FF2905" w14:paraId="4BE4B814"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23EF" w14:textId="77777777" w:rsidR="00FF2905" w:rsidRDefault="00FF2905">
            <w:pPr>
              <w:rPr>
                <w:rFonts w:ascii="Arial" w:hAnsi="Arial" w:cs="Arial"/>
                <w:b/>
                <w:bCs/>
                <w:sz w:val="20"/>
                <w:szCs w:val="20"/>
              </w:rPr>
            </w:pPr>
            <w:r>
              <w:rPr>
                <w:rFonts w:ascii="Arial" w:hAnsi="Arial" w:cs="Arial"/>
                <w:b/>
                <w:bCs/>
                <w:sz w:val="20"/>
                <w:szCs w:val="20"/>
              </w:rPr>
              <w:t>pipeline_stage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55899" w14:textId="77777777" w:rsidR="00FF2905" w:rsidRDefault="00FF2905">
            <w:pPr>
              <w:rPr>
                <w:rFonts w:ascii="Arial" w:hAnsi="Arial" w:cs="Arial"/>
                <w:sz w:val="20"/>
                <w:szCs w:val="20"/>
              </w:rPr>
            </w:pPr>
            <w:r>
              <w:rPr>
                <w:rFonts w:ascii="Arial" w:hAnsi="Arial" w:cs="Arial"/>
                <w:sz w:val="20"/>
                <w:szCs w:val="20"/>
              </w:rPr>
              <w:t>sales pipeline (các stage phía có thứ tự phía trước, số này là cột stage_order trong bảng pipeline_stage)</w:t>
            </w:r>
            <w:r>
              <w:rPr>
                <w:rFonts w:ascii="Arial" w:hAnsi="Arial" w:cs="Arial"/>
                <w:sz w:val="20"/>
                <w:szCs w:val="20"/>
              </w:rPr>
              <w:br/>
              <w:t>- 1: Lead qualification</w:t>
            </w:r>
            <w:r>
              <w:rPr>
                <w:rFonts w:ascii="Arial" w:hAnsi="Arial" w:cs="Arial"/>
                <w:sz w:val="20"/>
                <w:szCs w:val="20"/>
              </w:rPr>
              <w:br/>
              <w:t>- 2: Demo or meeting</w:t>
            </w:r>
            <w:r>
              <w:rPr>
                <w:rFonts w:ascii="Arial" w:hAnsi="Arial" w:cs="Arial"/>
                <w:sz w:val="20"/>
                <w:szCs w:val="20"/>
              </w:rPr>
              <w:br/>
              <w:t>- 3: Create proposal for pre-sales</w:t>
            </w:r>
            <w:r>
              <w:rPr>
                <w:rFonts w:ascii="Arial" w:hAnsi="Arial" w:cs="Arial"/>
                <w:sz w:val="20"/>
                <w:szCs w:val="20"/>
              </w:rPr>
              <w:br/>
              <w:t>- 4: Negotiation and manage expectation</w:t>
            </w:r>
            <w:r>
              <w:rPr>
                <w:rFonts w:ascii="Arial" w:hAnsi="Arial" w:cs="Arial"/>
                <w:sz w:val="20"/>
                <w:szCs w:val="20"/>
              </w:rPr>
              <w:br/>
              <w:t>- 5: Oppurtunity won</w:t>
            </w:r>
            <w:r>
              <w:rPr>
                <w:rFonts w:ascii="Arial" w:hAnsi="Arial" w:cs="Arial"/>
                <w:sz w:val="20"/>
                <w:szCs w:val="20"/>
              </w:rPr>
              <w:br/>
            </w:r>
            <w:r>
              <w:rPr>
                <w:rFonts w:ascii="Arial" w:hAnsi="Arial" w:cs="Arial"/>
                <w:sz w:val="20"/>
                <w:szCs w:val="20"/>
              </w:rPr>
              <w:br/>
              <w:t>up-sales pipeline</w:t>
            </w:r>
            <w:r>
              <w:rPr>
                <w:rFonts w:ascii="Arial" w:hAnsi="Arial" w:cs="Arial"/>
                <w:sz w:val="20"/>
                <w:szCs w:val="20"/>
              </w:rPr>
              <w:br/>
              <w:t>- 1: Create proposal for up-sales</w:t>
            </w:r>
            <w:r>
              <w:rPr>
                <w:rFonts w:ascii="Arial" w:hAnsi="Arial" w:cs="Arial"/>
                <w:sz w:val="20"/>
                <w:szCs w:val="20"/>
              </w:rPr>
              <w:br/>
              <w:t>- 2: Demo or meeting</w:t>
            </w:r>
            <w:r>
              <w:rPr>
                <w:rFonts w:ascii="Arial" w:hAnsi="Arial" w:cs="Arial"/>
                <w:sz w:val="20"/>
                <w:szCs w:val="20"/>
              </w:rPr>
              <w:br/>
              <w:t>- 3: Negotiation and manage expectation</w:t>
            </w:r>
            <w:r>
              <w:rPr>
                <w:rFonts w:ascii="Arial" w:hAnsi="Arial" w:cs="Arial"/>
                <w:sz w:val="20"/>
                <w:szCs w:val="20"/>
              </w:rPr>
              <w:br/>
              <w:t>- 4: Oppurtunity won</w:t>
            </w:r>
          </w:p>
        </w:tc>
      </w:tr>
      <w:tr w:rsidR="00FF2905" w14:paraId="19FEA4D7"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6B095" w14:textId="77777777" w:rsidR="00FF2905" w:rsidRDefault="00FF2905">
            <w:pPr>
              <w:rPr>
                <w:rFonts w:ascii="Arial" w:hAnsi="Arial" w:cs="Arial"/>
                <w:b/>
                <w:bCs/>
                <w:sz w:val="20"/>
                <w:szCs w:val="20"/>
              </w:rPr>
            </w:pPr>
            <w:r>
              <w:rPr>
                <w:rFonts w:ascii="Arial" w:hAnsi="Arial" w:cs="Arial"/>
                <w:b/>
                <w:bCs/>
                <w:sz w:val="20"/>
                <w:szCs w:val="20"/>
              </w:rPr>
              <w:t>marketing_campagin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10B64" w14:textId="77777777" w:rsidR="00FF2905" w:rsidRDefault="00FF2905">
            <w:pPr>
              <w:rPr>
                <w:rFonts w:ascii="Arial" w:hAnsi="Arial" w:cs="Arial"/>
                <w:sz w:val="20"/>
                <w:szCs w:val="20"/>
              </w:rPr>
            </w:pPr>
            <w:r>
              <w:rPr>
                <w:rFonts w:ascii="Arial" w:hAnsi="Arial" w:cs="Arial"/>
                <w:sz w:val="20"/>
                <w:szCs w:val="20"/>
              </w:rPr>
              <w:t>- Tạo 1 marketing_campaign: Black Friday, kéo dài 1 tuần. Target vào 2 khách hàng bất kì</w:t>
            </w:r>
          </w:p>
        </w:tc>
      </w:tr>
      <w:tr w:rsidR="00FF2905" w14:paraId="55DBEAA8"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697B5" w14:textId="77777777" w:rsidR="00FF2905" w:rsidRDefault="00FF2905">
            <w:pPr>
              <w:rPr>
                <w:rFonts w:ascii="Arial" w:hAnsi="Arial" w:cs="Arial"/>
                <w:b/>
                <w:bCs/>
                <w:sz w:val="20"/>
                <w:szCs w:val="20"/>
              </w:rPr>
            </w:pPr>
            <w:r>
              <w:rPr>
                <w:rFonts w:ascii="Arial" w:hAnsi="Arial" w:cs="Arial"/>
                <w:b/>
                <w:bCs/>
                <w:sz w:val="20"/>
                <w:szCs w:val="20"/>
              </w:rPr>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F6DF28" w14:textId="77777777" w:rsidR="00FF2905" w:rsidRDefault="00FF2905">
            <w:pPr>
              <w:rPr>
                <w:rFonts w:ascii="Arial" w:hAnsi="Arial" w:cs="Arial"/>
                <w:sz w:val="20"/>
                <w:szCs w:val="20"/>
              </w:rPr>
            </w:pPr>
            <w:r>
              <w:rPr>
                <w:rFonts w:ascii="Arial" w:hAnsi="Arial" w:cs="Arial"/>
                <w:sz w:val="20"/>
                <w:szCs w:val="20"/>
              </w:rPr>
              <w:t>6 order chia 4 khách hàng phía trên</w:t>
            </w:r>
            <w:r>
              <w:rPr>
                <w:rFonts w:ascii="Arial" w:hAnsi="Arial" w:cs="Arial"/>
                <w:sz w:val="20"/>
                <w:szCs w:val="20"/>
              </w:rPr>
              <w:br/>
              <w:t>- Phải có ít nhất 4 order được gắn với lead_status</w:t>
            </w:r>
          </w:p>
        </w:tc>
      </w:tr>
      <w:tr w:rsidR="00FF2905" w14:paraId="193E0FDD"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602E0" w14:textId="77777777" w:rsidR="00FF2905" w:rsidRDefault="00FF2905">
            <w:pPr>
              <w:rPr>
                <w:rFonts w:ascii="Arial" w:hAnsi="Arial" w:cs="Arial"/>
                <w:b/>
                <w:bCs/>
                <w:sz w:val="20"/>
                <w:szCs w:val="20"/>
              </w:rPr>
            </w:pPr>
            <w:r>
              <w:rPr>
                <w:rFonts w:ascii="Arial" w:hAnsi="Arial" w:cs="Arial"/>
                <w:b/>
                <w:bCs/>
                <w:sz w:val="20"/>
                <w:szCs w:val="20"/>
              </w:rPr>
              <w:t>order_detail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92F07" w14:textId="77777777" w:rsidR="00FF2905" w:rsidRDefault="00FF2905">
            <w:pPr>
              <w:rPr>
                <w:rFonts w:ascii="Arial" w:hAnsi="Arial" w:cs="Arial"/>
                <w:sz w:val="20"/>
                <w:szCs w:val="20"/>
              </w:rPr>
            </w:pPr>
            <w:r>
              <w:rPr>
                <w:rFonts w:ascii="Arial" w:hAnsi="Arial" w:cs="Arial"/>
                <w:sz w:val="20"/>
                <w:szCs w:val="20"/>
              </w:rPr>
              <w:t>tùy ý, số lượng mua nên đa dạng (1,2,3,4,...)</w:t>
            </w:r>
          </w:p>
        </w:tc>
      </w:tr>
      <w:tr w:rsidR="00FF2905" w14:paraId="2EB21163" w14:textId="77777777" w:rsidTr="00FF290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F34F8C" w14:textId="77777777" w:rsidR="00FF2905" w:rsidRDefault="00FF2905">
            <w:pPr>
              <w:rPr>
                <w:rFonts w:ascii="Arial" w:hAnsi="Arial" w:cs="Arial"/>
                <w:b/>
                <w:bCs/>
                <w:sz w:val="20"/>
                <w:szCs w:val="20"/>
              </w:rPr>
            </w:pPr>
            <w:r>
              <w:rPr>
                <w:rFonts w:ascii="Arial" w:hAnsi="Arial" w:cs="Arial"/>
                <w:b/>
                <w:bCs/>
                <w:sz w:val="20"/>
                <w:szCs w:val="20"/>
              </w:rPr>
              <w:lastRenderedPageBreak/>
              <w:t>lead_oppurtunity và lead_status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FABE4" w14:textId="77777777" w:rsidR="00FF2905" w:rsidRDefault="00FF2905" w:rsidP="00532D4C">
            <w:pPr>
              <w:keepNext/>
              <w:rPr>
                <w:rFonts w:ascii="Arial" w:hAnsi="Arial" w:cs="Arial"/>
                <w:sz w:val="20"/>
                <w:szCs w:val="20"/>
              </w:rPr>
            </w:pPr>
            <w:r>
              <w:rPr>
                <w:rFonts w:ascii="Arial" w:hAnsi="Arial" w:cs="Arial"/>
                <w:sz w:val="20"/>
                <w:szCs w:val="20"/>
              </w:rPr>
              <w:t>tạo ra 3 lead_oppurtunity cho 2 customer: A có 2 và B có 1</w:t>
            </w:r>
            <w:r>
              <w:rPr>
                <w:rFonts w:ascii="Arial" w:hAnsi="Arial" w:cs="Arial"/>
                <w:sz w:val="20"/>
                <w:szCs w:val="20"/>
              </w:rPr>
              <w:br/>
              <w:t>- Trong đó 2 lead_oppurtunity thành công, 1 lead_oppurtunity thất bại tại stage "Demo or meeting"</w:t>
            </w:r>
            <w:r>
              <w:rPr>
                <w:rFonts w:ascii="Arial" w:hAnsi="Arial" w:cs="Arial"/>
                <w:sz w:val="20"/>
                <w:szCs w:val="20"/>
              </w:rPr>
              <w:br/>
              <w:t>- 2 lead_oppurtunity thành công sẽ có lead_status được gắn với 4 order phía trên</w:t>
            </w:r>
          </w:p>
        </w:tc>
      </w:tr>
    </w:tbl>
    <w:p w14:paraId="5962ADF6" w14:textId="190816ED" w:rsidR="00FF2905" w:rsidRDefault="00532D4C" w:rsidP="00532D4C">
      <w:pPr>
        <w:pStyle w:val="Caption"/>
      </w:pPr>
      <w:r>
        <w:t>Bảng 4.</w:t>
      </w:r>
      <w:r>
        <w:fldChar w:fldCharType="begin"/>
      </w:r>
      <w:r>
        <w:instrText xml:space="preserve"> SEQ Bảng \* ARABIC </w:instrText>
      </w:r>
      <w:r>
        <w:fldChar w:fldCharType="separate"/>
      </w:r>
      <w:r>
        <w:rPr>
          <w:noProof/>
        </w:rPr>
        <w:t>27</w:t>
      </w:r>
      <w:r>
        <w:fldChar w:fldCharType="end"/>
      </w:r>
      <w:r>
        <w:t xml:space="preserve"> Kịch bản demo</w:t>
      </w:r>
    </w:p>
    <w:p w14:paraId="447DD311" w14:textId="6F9802DA" w:rsidR="00E85E57" w:rsidRPr="00252AEF" w:rsidRDefault="00252AEF" w:rsidP="00532D4C">
      <w:pPr>
        <w:pStyle w:val="Nidungvnbn"/>
        <w:rPr>
          <w:b/>
          <w:bCs/>
        </w:rPr>
      </w:pPr>
      <w:r>
        <w:t>Do scope của dự án tương đối nhỏ nên thay vì xây dựng GUI cho hệ thống CRM, nhóm chúng tôi dùng PowerBI để kết nối với SQL Server Database và vẽ Proof of Concept (POC) Dashboard</w:t>
      </w:r>
    </w:p>
    <w:p w14:paraId="35B24A93" w14:textId="7876B16F" w:rsidR="00252AEF" w:rsidRPr="00252AEF" w:rsidRDefault="00252AEF" w:rsidP="00252AEF">
      <w:pPr>
        <w:spacing w:after="200" w:line="276" w:lineRule="auto"/>
        <w:rPr>
          <w:b/>
          <w:bCs/>
        </w:rPr>
      </w:pPr>
      <w:r>
        <w:rPr>
          <w:noProof/>
        </w:rPr>
        <w:drawing>
          <wp:inline distT="0" distB="0" distL="0" distR="0" wp14:anchorId="1DA638EA" wp14:editId="511BEC5E">
            <wp:extent cx="5791835" cy="3360420"/>
            <wp:effectExtent l="0" t="0" r="0" b="0"/>
            <wp:docPr id="16" name="Picture 16"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dashboa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360420"/>
                    </a:xfrm>
                    <a:prstGeom prst="rect">
                      <a:avLst/>
                    </a:prstGeom>
                    <a:noFill/>
                    <a:ln>
                      <a:noFill/>
                    </a:ln>
                  </pic:spPr>
                </pic:pic>
              </a:graphicData>
            </a:graphic>
          </wp:inline>
        </w:drawing>
      </w:r>
    </w:p>
    <w:p w14:paraId="5FE7FC34" w14:textId="77777777" w:rsidR="00E85E57" w:rsidRDefault="00E85E57" w:rsidP="00E85E57">
      <w:pPr>
        <w:rPr>
          <w:b/>
          <w:bCs/>
        </w:rPr>
      </w:pPr>
    </w:p>
    <w:p w14:paraId="770B27AB" w14:textId="40FB608A" w:rsidR="00532D4C" w:rsidRPr="00532D4C" w:rsidRDefault="00532D4C" w:rsidP="00532D4C">
      <w:pPr>
        <w:spacing w:after="200" w:line="276" w:lineRule="auto"/>
        <w:rPr>
          <w:b/>
          <w:sz w:val="32"/>
          <w:szCs w:val="32"/>
        </w:rPr>
      </w:pPr>
      <w:bookmarkStart w:id="84" w:name="_Toc151069127"/>
      <w:r>
        <w:br w:type="page"/>
      </w:r>
    </w:p>
    <w:p w14:paraId="0A3D5DD8" w14:textId="36C01E2E" w:rsidR="00E85E57" w:rsidRPr="00B1129C" w:rsidRDefault="00E85E57" w:rsidP="00E85E57">
      <w:pPr>
        <w:pStyle w:val="Chng"/>
      </w:pPr>
      <w:r>
        <w:lastRenderedPageBreak/>
        <w:t>CHƯƠNG</w:t>
      </w:r>
      <w:r w:rsidRPr="2D6755D7">
        <w:t xml:space="preserve"> 5: </w:t>
      </w:r>
      <w:r>
        <w:t xml:space="preserve">KẾT LUẬN </w:t>
      </w:r>
      <w:r w:rsidRPr="2D6755D7">
        <w:t>&amp;</w:t>
      </w:r>
      <w:r>
        <w:t xml:space="preserve"> HƯỚNG PHÁT TRIỂN</w:t>
      </w:r>
      <w:bookmarkEnd w:id="84"/>
    </w:p>
    <w:p w14:paraId="68BBE741" w14:textId="60DD4645" w:rsidR="00E85E57" w:rsidRPr="00FE4367" w:rsidRDefault="00582BFD" w:rsidP="00E85E57">
      <w:pPr>
        <w:pStyle w:val="Tiumccp1"/>
      </w:pPr>
      <w:bookmarkStart w:id="85" w:name="_Toc151069128"/>
      <w:r>
        <w:t>5.1</w:t>
      </w:r>
      <w:r w:rsidR="00E85E57">
        <w:t xml:space="preserve"> Hướng phát triển</w:t>
      </w:r>
      <w:bookmarkEnd w:id="85"/>
    </w:p>
    <w:p w14:paraId="46A5E2E2" w14:textId="77777777" w:rsidR="00582BFD" w:rsidRDefault="00582BFD" w:rsidP="00582BFD">
      <w:pPr>
        <w:pStyle w:val="Nidungvnbn"/>
        <w:rPr>
          <w:noProof/>
        </w:rPr>
      </w:pPr>
      <w:r>
        <w:rPr>
          <w:noProof/>
        </w:rPr>
        <w:t xml:space="preserve">Hệ thống CRM phía trên chỉ là phiên bản demo/POC (Proof of concept) nhằm chứng minh là dự án hoàn toàn có tính khả thi. Vậy nên để phát triển lên thì ta có thể thêm và hoàn chỉnh các module phổ biến trong hệ thống CRM như: customer complaint, </w:t>
      </w:r>
      <w:r w:rsidRPr="00991A5C">
        <w:rPr>
          <w:noProof/>
        </w:rPr>
        <w:t>Accounting and Invoicing</w:t>
      </w:r>
      <w:r>
        <w:rPr>
          <w:noProof/>
        </w:rPr>
        <w:t xml:space="preserve">, </w:t>
      </w:r>
      <w:r w:rsidRPr="00991A5C">
        <w:rPr>
          <w:noProof/>
        </w:rPr>
        <w:t>Expenses</w:t>
      </w:r>
      <w:r>
        <w:rPr>
          <w:noProof/>
        </w:rPr>
        <w:t xml:space="preserve">, </w:t>
      </w:r>
      <w:r w:rsidRPr="00991A5C">
        <w:rPr>
          <w:noProof/>
        </w:rPr>
        <w:t>Manufacturing</w:t>
      </w:r>
      <w:r>
        <w:rPr>
          <w:noProof/>
        </w:rPr>
        <w:t>,…</w:t>
      </w:r>
    </w:p>
    <w:p w14:paraId="64FDE5CB" w14:textId="77777777" w:rsidR="00582BFD" w:rsidRPr="00195F2F" w:rsidRDefault="00582BFD" w:rsidP="00582BFD">
      <w:pPr>
        <w:pStyle w:val="Nidungvnbn"/>
        <w:rPr>
          <w:noProof/>
        </w:rPr>
      </w:pPr>
      <w:r>
        <w:rPr>
          <w:noProof/>
        </w:rPr>
        <w:t xml:space="preserve">Ngoài ra, ta có thể xây dựng 1 data warehouse bằng các dịch vụ cloud như </w:t>
      </w:r>
      <w:r w:rsidRPr="008141B1">
        <w:rPr>
          <w:noProof/>
        </w:rPr>
        <w:t>Azure SQL Data Warehouse</w:t>
      </w:r>
      <w:r>
        <w:rPr>
          <w:noProof/>
        </w:rPr>
        <w:t>, AWS Redshift. Data warehouse này sẽ lấy transactional và master data của hệ thống CRM phía trên để tổng hợp lại. Cuối cùng là kết nối với các BI tools như PowerBI, Tableau để vẽ dashboard nhằm hỗ trợ stakeholder trong việc đưa ra các quyết định kinh doanh</w:t>
      </w:r>
    </w:p>
    <w:p w14:paraId="29BFEB0D" w14:textId="7DFC6289" w:rsidR="007B7FF5" w:rsidRDefault="007B7FF5" w:rsidP="00582BFD">
      <w:pPr>
        <w:pStyle w:val="Nidungvnbn"/>
      </w:pPr>
      <w:r>
        <w:br w:type="page"/>
      </w:r>
    </w:p>
    <w:p w14:paraId="42A9165B"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6BCB8995" w14:textId="77777777" w:rsidR="00650D6A" w:rsidRPr="00B10E7E" w:rsidRDefault="00650D6A" w:rsidP="00650D6A">
      <w:pPr>
        <w:spacing w:line="360" w:lineRule="auto"/>
        <w:ind w:left="360" w:firstLine="360"/>
        <w:rPr>
          <w:b/>
          <w:sz w:val="26"/>
          <w:szCs w:val="26"/>
        </w:rPr>
      </w:pPr>
      <w:r w:rsidRPr="00B10E7E">
        <w:rPr>
          <w:b/>
          <w:sz w:val="26"/>
          <w:szCs w:val="26"/>
        </w:rPr>
        <w:t>Tiếng Việt</w:t>
      </w:r>
    </w:p>
    <w:p w14:paraId="747C1CEC" w14:textId="3F99AE8B" w:rsidR="00650D6A" w:rsidRPr="00B10E7E" w:rsidRDefault="00650D6A" w:rsidP="00582BFD">
      <w:pPr>
        <w:tabs>
          <w:tab w:val="left" w:pos="1080"/>
        </w:tabs>
        <w:spacing w:line="360" w:lineRule="auto"/>
        <w:jc w:val="both"/>
        <w:rPr>
          <w:sz w:val="26"/>
          <w:szCs w:val="26"/>
        </w:rPr>
      </w:pPr>
    </w:p>
    <w:p w14:paraId="586E76AE" w14:textId="77777777" w:rsidR="007B7FF5" w:rsidRDefault="007B7FF5" w:rsidP="00650D6A">
      <w:pPr>
        <w:spacing w:line="360" w:lineRule="auto"/>
        <w:ind w:left="360" w:firstLine="360"/>
        <w:rPr>
          <w:b/>
          <w:sz w:val="26"/>
          <w:szCs w:val="26"/>
        </w:rPr>
      </w:pPr>
    </w:p>
    <w:p w14:paraId="20CBCF40" w14:textId="77777777" w:rsidR="00650D6A" w:rsidRPr="00B10E7E" w:rsidRDefault="00650D6A" w:rsidP="00650D6A">
      <w:pPr>
        <w:spacing w:line="360" w:lineRule="auto"/>
        <w:ind w:left="360" w:firstLine="360"/>
        <w:rPr>
          <w:b/>
          <w:sz w:val="26"/>
          <w:szCs w:val="26"/>
        </w:rPr>
      </w:pPr>
      <w:r w:rsidRPr="00B10E7E">
        <w:rPr>
          <w:b/>
          <w:sz w:val="26"/>
          <w:szCs w:val="26"/>
        </w:rPr>
        <w:t>Tiếng Anh</w:t>
      </w:r>
    </w:p>
    <w:p w14:paraId="104D9820" w14:textId="40D3CD33" w:rsidR="00582BFD" w:rsidRDefault="00582BFD" w:rsidP="007E7FF7">
      <w:pPr>
        <w:tabs>
          <w:tab w:val="center" w:pos="6379"/>
        </w:tabs>
        <w:spacing w:after="200" w:line="276" w:lineRule="auto"/>
        <w:jc w:val="center"/>
        <w:rPr>
          <w:sz w:val="26"/>
          <w:szCs w:val="26"/>
        </w:rPr>
      </w:pPr>
    </w:p>
    <w:p w14:paraId="1873E696" w14:textId="78562E65" w:rsidR="00582BFD" w:rsidRDefault="00582BFD">
      <w:pPr>
        <w:spacing w:after="200" w:line="276" w:lineRule="auto"/>
        <w:rPr>
          <w:b/>
          <w:sz w:val="32"/>
          <w:szCs w:val="32"/>
        </w:rPr>
      </w:pPr>
      <w:r>
        <w:rPr>
          <w:b/>
          <w:sz w:val="32"/>
          <w:szCs w:val="32"/>
        </w:rPr>
        <w:br w:type="page"/>
      </w:r>
    </w:p>
    <w:p w14:paraId="1D3EDC1E" w14:textId="77777777" w:rsidR="00582BFD" w:rsidRDefault="00582BFD" w:rsidP="007E7FF7">
      <w:pPr>
        <w:tabs>
          <w:tab w:val="center" w:pos="6379"/>
        </w:tabs>
        <w:spacing w:after="200" w:line="276" w:lineRule="auto"/>
        <w:jc w:val="center"/>
        <w:rPr>
          <w:b/>
          <w:sz w:val="32"/>
          <w:szCs w:val="32"/>
        </w:rPr>
      </w:pPr>
    </w:p>
    <w:p w14:paraId="3D2EF11F" w14:textId="7BD8749D" w:rsidR="00BB2B2A" w:rsidRPr="00582BFD" w:rsidRDefault="007E7FF7" w:rsidP="00582BFD">
      <w:pPr>
        <w:tabs>
          <w:tab w:val="center" w:pos="6379"/>
        </w:tabs>
        <w:spacing w:after="200" w:line="276" w:lineRule="auto"/>
        <w:jc w:val="center"/>
        <w:rPr>
          <w:b/>
          <w:sz w:val="32"/>
          <w:szCs w:val="32"/>
        </w:rPr>
      </w:pPr>
      <w:r>
        <w:rPr>
          <w:b/>
          <w:sz w:val="32"/>
          <w:szCs w:val="32"/>
        </w:rPr>
        <w:t>PHỤ LỤC</w:t>
      </w:r>
    </w:p>
    <w:sectPr w:rsidR="00BB2B2A" w:rsidRPr="00582BFD" w:rsidSect="00C6048D">
      <w:headerReference w:type="default" r:id="rId25"/>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6A06BF" w14:textId="77777777" w:rsidR="00E950A8" w:rsidRDefault="00E950A8" w:rsidP="00453AB1">
      <w:r>
        <w:separator/>
      </w:r>
    </w:p>
  </w:endnote>
  <w:endnote w:type="continuationSeparator" w:id="0">
    <w:p w14:paraId="794DEA52" w14:textId="77777777" w:rsidR="00E950A8" w:rsidRDefault="00E950A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75CA97" w14:textId="77777777" w:rsidR="00E950A8" w:rsidRDefault="00E950A8" w:rsidP="00453AB1">
      <w:r>
        <w:separator/>
      </w:r>
    </w:p>
  </w:footnote>
  <w:footnote w:type="continuationSeparator" w:id="0">
    <w:p w14:paraId="73FBB5EA" w14:textId="77777777" w:rsidR="00E950A8" w:rsidRDefault="00E950A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128FE" w14:textId="77777777" w:rsidR="00161ED2" w:rsidRDefault="00161ED2">
    <w:pPr>
      <w:pStyle w:val="Header"/>
      <w:jc w:val="center"/>
    </w:pPr>
  </w:p>
  <w:p w14:paraId="7B6E4F31" w14:textId="77777777" w:rsidR="00161ED2" w:rsidRDefault="00161E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4241CD98" w14:textId="352BAE8D" w:rsidR="00161ED2" w:rsidRDefault="00161ED2">
        <w:pPr>
          <w:pStyle w:val="Header"/>
          <w:jc w:val="center"/>
        </w:pPr>
        <w:r>
          <w:fldChar w:fldCharType="begin"/>
        </w:r>
        <w:r>
          <w:instrText xml:space="preserve"> PAGE   \* MERGEFORMAT </w:instrText>
        </w:r>
        <w:r>
          <w:fldChar w:fldCharType="separate"/>
        </w:r>
        <w:r w:rsidR="00532D4C">
          <w:rPr>
            <w:noProof/>
          </w:rPr>
          <w:t>iv</w:t>
        </w:r>
        <w:r>
          <w:rPr>
            <w:noProof/>
          </w:rPr>
          <w:fldChar w:fldCharType="end"/>
        </w:r>
      </w:p>
    </w:sdtContent>
  </w:sdt>
  <w:p w14:paraId="71791FAD" w14:textId="77777777" w:rsidR="00161ED2" w:rsidRDefault="00161E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0F91B86" w14:textId="3DCE6FF6" w:rsidR="00161ED2" w:rsidRDefault="00161ED2">
        <w:pPr>
          <w:pStyle w:val="Header"/>
          <w:jc w:val="center"/>
        </w:pPr>
        <w:r>
          <w:fldChar w:fldCharType="begin"/>
        </w:r>
        <w:r>
          <w:instrText xml:space="preserve"> PAGE   \* MERGEFORMAT </w:instrText>
        </w:r>
        <w:r>
          <w:fldChar w:fldCharType="separate"/>
        </w:r>
        <w:r w:rsidR="00532D4C">
          <w:rPr>
            <w:noProof/>
          </w:rPr>
          <w:t>22</w:t>
        </w:r>
        <w:r>
          <w:rPr>
            <w:noProof/>
          </w:rPr>
          <w:fldChar w:fldCharType="end"/>
        </w:r>
      </w:p>
    </w:sdtContent>
  </w:sdt>
  <w:p w14:paraId="4FA1D4F8" w14:textId="77777777" w:rsidR="00161ED2" w:rsidRDefault="00161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7816"/>
    <w:multiLevelType w:val="hybridMultilevel"/>
    <w:tmpl w:val="56127600"/>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749A1"/>
    <w:multiLevelType w:val="multilevel"/>
    <w:tmpl w:val="D08E5268"/>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302151"/>
    <w:multiLevelType w:val="hybridMultilevel"/>
    <w:tmpl w:val="B1C20DF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535F1B"/>
    <w:multiLevelType w:val="hybridMultilevel"/>
    <w:tmpl w:val="B866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7C1BA5"/>
    <w:multiLevelType w:val="hybridMultilevel"/>
    <w:tmpl w:val="9B2A1C64"/>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2744321"/>
    <w:multiLevelType w:val="hybridMultilevel"/>
    <w:tmpl w:val="37F4EFD4"/>
    <w:lvl w:ilvl="0" w:tplc="98C8B7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7F7E90"/>
    <w:multiLevelType w:val="hybridMultilevel"/>
    <w:tmpl w:val="73AAE23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9212DD"/>
    <w:multiLevelType w:val="hybridMultilevel"/>
    <w:tmpl w:val="D81E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F4BE1"/>
    <w:multiLevelType w:val="hybridMultilevel"/>
    <w:tmpl w:val="BA6C6B0C"/>
    <w:lvl w:ilvl="0" w:tplc="98C8B7C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1"/>
  </w:num>
  <w:num w:numId="4">
    <w:abstractNumId w:val="1"/>
  </w:num>
  <w:num w:numId="5">
    <w:abstractNumId w:val="6"/>
  </w:num>
  <w:num w:numId="6">
    <w:abstractNumId w:val="7"/>
  </w:num>
  <w:num w:numId="7">
    <w:abstractNumId w:val="0"/>
  </w:num>
  <w:num w:numId="8">
    <w:abstractNumId w:val="4"/>
  </w:num>
  <w:num w:numId="9">
    <w:abstractNumId w:val="2"/>
  </w:num>
  <w:num w:numId="10">
    <w:abstractNumId w:val="10"/>
  </w:num>
  <w:num w:numId="11">
    <w:abstractNumId w:val="3"/>
  </w:num>
  <w:num w:numId="1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D1D"/>
    <w:rsid w:val="00000FCE"/>
    <w:rsid w:val="00024496"/>
    <w:rsid w:val="000351F8"/>
    <w:rsid w:val="0005055E"/>
    <w:rsid w:val="000545C7"/>
    <w:rsid w:val="000D392C"/>
    <w:rsid w:val="00103B4A"/>
    <w:rsid w:val="00137133"/>
    <w:rsid w:val="00161ED2"/>
    <w:rsid w:val="00173B85"/>
    <w:rsid w:val="001D0F39"/>
    <w:rsid w:val="001F24D8"/>
    <w:rsid w:val="00207DC2"/>
    <w:rsid w:val="00252AEF"/>
    <w:rsid w:val="00252F26"/>
    <w:rsid w:val="00272492"/>
    <w:rsid w:val="00284B16"/>
    <w:rsid w:val="00291721"/>
    <w:rsid w:val="002D4629"/>
    <w:rsid w:val="002D796D"/>
    <w:rsid w:val="003218FF"/>
    <w:rsid w:val="00362B01"/>
    <w:rsid w:val="00365DC0"/>
    <w:rsid w:val="0037118C"/>
    <w:rsid w:val="0039754C"/>
    <w:rsid w:val="003A62C3"/>
    <w:rsid w:val="003E042A"/>
    <w:rsid w:val="00437C5C"/>
    <w:rsid w:val="00453AB1"/>
    <w:rsid w:val="00463C29"/>
    <w:rsid w:val="004A7C39"/>
    <w:rsid w:val="004B05DA"/>
    <w:rsid w:val="004C6B67"/>
    <w:rsid w:val="004E3C16"/>
    <w:rsid w:val="00532D4C"/>
    <w:rsid w:val="00582BFD"/>
    <w:rsid w:val="00593511"/>
    <w:rsid w:val="00594A25"/>
    <w:rsid w:val="005D5C20"/>
    <w:rsid w:val="00602B7E"/>
    <w:rsid w:val="00606430"/>
    <w:rsid w:val="00610A32"/>
    <w:rsid w:val="0064189C"/>
    <w:rsid w:val="00650D6A"/>
    <w:rsid w:val="00737340"/>
    <w:rsid w:val="00791EED"/>
    <w:rsid w:val="007B1A23"/>
    <w:rsid w:val="007B7FF5"/>
    <w:rsid w:val="007E6AB9"/>
    <w:rsid w:val="007E7FF7"/>
    <w:rsid w:val="00852DB3"/>
    <w:rsid w:val="00857BC5"/>
    <w:rsid w:val="00867C2D"/>
    <w:rsid w:val="00880D36"/>
    <w:rsid w:val="008D2FD2"/>
    <w:rsid w:val="008E0B66"/>
    <w:rsid w:val="008E6453"/>
    <w:rsid w:val="00942B81"/>
    <w:rsid w:val="00991B22"/>
    <w:rsid w:val="009E665A"/>
    <w:rsid w:val="00A44B9D"/>
    <w:rsid w:val="00A752AD"/>
    <w:rsid w:val="00A95403"/>
    <w:rsid w:val="00B118C8"/>
    <w:rsid w:val="00B16D9D"/>
    <w:rsid w:val="00B62922"/>
    <w:rsid w:val="00B7133E"/>
    <w:rsid w:val="00B8489D"/>
    <w:rsid w:val="00BB2B2A"/>
    <w:rsid w:val="00BC1B08"/>
    <w:rsid w:val="00C122AE"/>
    <w:rsid w:val="00C413BB"/>
    <w:rsid w:val="00C42D80"/>
    <w:rsid w:val="00C56904"/>
    <w:rsid w:val="00C6048D"/>
    <w:rsid w:val="00C70A1B"/>
    <w:rsid w:val="00C75086"/>
    <w:rsid w:val="00C91D7D"/>
    <w:rsid w:val="00CA1C39"/>
    <w:rsid w:val="00CB5D1D"/>
    <w:rsid w:val="00CD13EC"/>
    <w:rsid w:val="00CE5555"/>
    <w:rsid w:val="00D34D21"/>
    <w:rsid w:val="00D70F9C"/>
    <w:rsid w:val="00D869C5"/>
    <w:rsid w:val="00DB7595"/>
    <w:rsid w:val="00DC08C6"/>
    <w:rsid w:val="00DC2276"/>
    <w:rsid w:val="00DD74FD"/>
    <w:rsid w:val="00DE1472"/>
    <w:rsid w:val="00DF500F"/>
    <w:rsid w:val="00E563F8"/>
    <w:rsid w:val="00E73E69"/>
    <w:rsid w:val="00E766EA"/>
    <w:rsid w:val="00E85E57"/>
    <w:rsid w:val="00E950A8"/>
    <w:rsid w:val="00F075AE"/>
    <w:rsid w:val="00F50DD9"/>
    <w:rsid w:val="00F6183C"/>
    <w:rsid w:val="00FA0719"/>
    <w:rsid w:val="00FD06DB"/>
    <w:rsid w:val="00FE73AA"/>
    <w:rsid w:val="00FF2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A89BECE"/>
  <w15:docId w15:val="{DEAA8347-EAFC-4485-BE0E-B9E2B2B2A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qFormat/>
    <w:rsid w:val="004B05DA"/>
    <w:pPr>
      <w:ind w:left="720"/>
      <w:contextualSpacing/>
    </w:pPr>
  </w:style>
  <w:style w:type="paragraph" w:customStyle="1" w:styleId="ReportInformation">
    <w:name w:val="Report Information"/>
    <w:basedOn w:val="Normal"/>
    <w:rsid w:val="00C91D7D"/>
    <w:pPr>
      <w:spacing w:before="240"/>
      <w:jc w:val="center"/>
    </w:pPr>
    <w:rPr>
      <w:rFonts w:ascii="Calibri" w:eastAsia="Calibri" w:hAnsi="Calibri" w:cs="Calibri"/>
      <w:b/>
      <w:sz w:val="32"/>
      <w:szCs w:val="20"/>
      <w:lang w:val="en-GB" w:eastAsia="en-GB"/>
    </w:rPr>
  </w:style>
  <w:style w:type="character" w:customStyle="1" w:styleId="ListParagraphChar">
    <w:name w:val="List Paragraph Char"/>
    <w:link w:val="ListParagraph"/>
    <w:rsid w:val="00C91D7D"/>
    <w:rPr>
      <w:rFonts w:eastAsia="Times New Roman" w:cs="Times New Roman"/>
      <w:szCs w:val="24"/>
    </w:rPr>
  </w:style>
  <w:style w:type="paragraph" w:styleId="Title">
    <w:name w:val="Title"/>
    <w:basedOn w:val="Normal"/>
    <w:next w:val="Normal"/>
    <w:link w:val="TitleChar"/>
    <w:uiPriority w:val="10"/>
    <w:qFormat/>
    <w:rsid w:val="00C91D7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1D7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131020">
      <w:bodyDiv w:val="1"/>
      <w:marLeft w:val="0"/>
      <w:marRight w:val="0"/>
      <w:marTop w:val="0"/>
      <w:marBottom w:val="0"/>
      <w:divBdr>
        <w:top w:val="none" w:sz="0" w:space="0" w:color="auto"/>
        <w:left w:val="none" w:sz="0" w:space="0" w:color="auto"/>
        <w:bottom w:val="none" w:sz="0" w:space="0" w:color="auto"/>
        <w:right w:val="none" w:sz="0" w:space="0" w:color="auto"/>
      </w:divBdr>
    </w:div>
    <w:div w:id="397560710">
      <w:bodyDiv w:val="1"/>
      <w:marLeft w:val="0"/>
      <w:marRight w:val="0"/>
      <w:marTop w:val="0"/>
      <w:marBottom w:val="0"/>
      <w:divBdr>
        <w:top w:val="none" w:sz="0" w:space="0" w:color="auto"/>
        <w:left w:val="none" w:sz="0" w:space="0" w:color="auto"/>
        <w:bottom w:val="none" w:sz="0" w:space="0" w:color="auto"/>
        <w:right w:val="none" w:sz="0" w:space="0" w:color="auto"/>
      </w:divBdr>
    </w:div>
    <w:div w:id="601062309">
      <w:bodyDiv w:val="1"/>
      <w:marLeft w:val="0"/>
      <w:marRight w:val="0"/>
      <w:marTop w:val="0"/>
      <w:marBottom w:val="0"/>
      <w:divBdr>
        <w:top w:val="none" w:sz="0" w:space="0" w:color="auto"/>
        <w:left w:val="none" w:sz="0" w:space="0" w:color="auto"/>
        <w:bottom w:val="none" w:sz="0" w:space="0" w:color="auto"/>
        <w:right w:val="none" w:sz="0" w:space="0" w:color="auto"/>
      </w:divBdr>
    </w:div>
    <w:div w:id="1194801884">
      <w:bodyDiv w:val="1"/>
      <w:marLeft w:val="0"/>
      <w:marRight w:val="0"/>
      <w:marTop w:val="0"/>
      <w:marBottom w:val="0"/>
      <w:divBdr>
        <w:top w:val="none" w:sz="0" w:space="0" w:color="auto"/>
        <w:left w:val="none" w:sz="0" w:space="0" w:color="auto"/>
        <w:bottom w:val="none" w:sz="0" w:space="0" w:color="auto"/>
        <w:right w:val="none" w:sz="0" w:space="0" w:color="auto"/>
      </w:divBdr>
    </w:div>
    <w:div w:id="1269923503">
      <w:bodyDiv w:val="1"/>
      <w:marLeft w:val="0"/>
      <w:marRight w:val="0"/>
      <w:marTop w:val="0"/>
      <w:marBottom w:val="0"/>
      <w:divBdr>
        <w:top w:val="none" w:sz="0" w:space="0" w:color="auto"/>
        <w:left w:val="none" w:sz="0" w:space="0" w:color="auto"/>
        <w:bottom w:val="none" w:sz="0" w:space="0" w:color="auto"/>
        <w:right w:val="none" w:sz="0" w:space="0" w:color="auto"/>
      </w:divBdr>
    </w:div>
    <w:div w:id="1327585238">
      <w:bodyDiv w:val="1"/>
      <w:marLeft w:val="0"/>
      <w:marRight w:val="0"/>
      <w:marTop w:val="0"/>
      <w:marBottom w:val="0"/>
      <w:divBdr>
        <w:top w:val="none" w:sz="0" w:space="0" w:color="auto"/>
        <w:left w:val="none" w:sz="0" w:space="0" w:color="auto"/>
        <w:bottom w:val="none" w:sz="0" w:space="0" w:color="auto"/>
        <w:right w:val="none" w:sz="0" w:space="0" w:color="auto"/>
      </w:divBdr>
    </w:div>
    <w:div w:id="15015797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0732083">
      <w:bodyDiv w:val="1"/>
      <w:marLeft w:val="0"/>
      <w:marRight w:val="0"/>
      <w:marTop w:val="0"/>
      <w:marBottom w:val="0"/>
      <w:divBdr>
        <w:top w:val="none" w:sz="0" w:space="0" w:color="auto"/>
        <w:left w:val="none" w:sz="0" w:space="0" w:color="auto"/>
        <w:bottom w:val="none" w:sz="0" w:space="0" w:color="auto"/>
        <w:right w:val="none" w:sz="0" w:space="0" w:color="auto"/>
      </w:divBdr>
    </w:div>
    <w:div w:id="178634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Temp\b2be2d3f-081f-4415-b3c7-9e19ba6d99c5_Final.zip.9c5\CRM-System-mai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09CC7-6ABD-4F82-B062-7F25F38E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228</TotalTime>
  <Pages>64</Pages>
  <Words>7412</Words>
  <Characters>42251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cp:revision>
  <dcterms:created xsi:type="dcterms:W3CDTF">2023-11-09T12:02:00Z</dcterms:created>
  <dcterms:modified xsi:type="dcterms:W3CDTF">2023-11-16T16:21:00Z</dcterms:modified>
</cp:coreProperties>
</file>