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593120">
      <w:pPr>
        <w:pStyle w:val="Chng"/>
        <w:jc w:val="center"/>
        <w:outlineLvl w:val="0"/>
        <w:rPr>
          <w:lang w:val="vi-VN"/>
        </w:rPr>
      </w:pPr>
      <w:bookmarkStart w:id="0" w:name="_Toc151673788"/>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593120">
      <w:pPr>
        <w:pStyle w:val="Chng"/>
        <w:jc w:val="center"/>
        <w:outlineLvl w:val="0"/>
        <w:rPr>
          <w:lang w:val="vi-VN"/>
        </w:rPr>
      </w:pPr>
      <w:bookmarkStart w:id="1" w:name="_Toc151673789"/>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593120">
      <w:pPr>
        <w:pStyle w:val="Chng"/>
        <w:jc w:val="center"/>
        <w:outlineLvl w:val="0"/>
      </w:pPr>
      <w:bookmarkStart w:id="2" w:name="_Toc151673790"/>
      <w:r>
        <w:lastRenderedPageBreak/>
        <w:t>MỤC LỤC</w:t>
      </w:r>
      <w:bookmarkEnd w:id="2"/>
    </w:p>
    <w:p w14:paraId="63E304D7" w14:textId="2F9395D6" w:rsidR="00992A95"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673788" w:history="1">
        <w:r w:rsidR="00992A95" w:rsidRPr="00FB3E38">
          <w:rPr>
            <w:rStyle w:val="Hyperlink"/>
            <w:noProof/>
            <w:lang w:val="vi-VN"/>
          </w:rPr>
          <w:t>LỜI CẢM ƠN</w:t>
        </w:r>
        <w:r w:rsidR="00992A95">
          <w:rPr>
            <w:noProof/>
            <w:webHidden/>
          </w:rPr>
          <w:tab/>
        </w:r>
        <w:r w:rsidR="00992A95">
          <w:rPr>
            <w:noProof/>
            <w:webHidden/>
          </w:rPr>
          <w:fldChar w:fldCharType="begin"/>
        </w:r>
        <w:r w:rsidR="00992A95">
          <w:rPr>
            <w:noProof/>
            <w:webHidden/>
          </w:rPr>
          <w:instrText xml:space="preserve"> PAGEREF _Toc151673788 \h </w:instrText>
        </w:r>
        <w:r w:rsidR="00992A95">
          <w:rPr>
            <w:noProof/>
            <w:webHidden/>
          </w:rPr>
        </w:r>
        <w:r w:rsidR="00992A95">
          <w:rPr>
            <w:noProof/>
            <w:webHidden/>
          </w:rPr>
          <w:fldChar w:fldCharType="separate"/>
        </w:r>
        <w:r w:rsidR="00992A95">
          <w:rPr>
            <w:noProof/>
            <w:webHidden/>
          </w:rPr>
          <w:t>1</w:t>
        </w:r>
        <w:r w:rsidR="00992A95">
          <w:rPr>
            <w:noProof/>
            <w:webHidden/>
          </w:rPr>
          <w:fldChar w:fldCharType="end"/>
        </w:r>
      </w:hyperlink>
    </w:p>
    <w:p w14:paraId="173D868C" w14:textId="2BE2567D"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789" w:history="1">
        <w:r w:rsidRPr="00FB3E3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_Toc151673789 \h </w:instrText>
        </w:r>
        <w:r>
          <w:rPr>
            <w:noProof/>
            <w:webHidden/>
          </w:rPr>
        </w:r>
        <w:r>
          <w:rPr>
            <w:noProof/>
            <w:webHidden/>
          </w:rPr>
          <w:fldChar w:fldCharType="separate"/>
        </w:r>
        <w:r>
          <w:rPr>
            <w:noProof/>
            <w:webHidden/>
          </w:rPr>
          <w:t>3</w:t>
        </w:r>
        <w:r>
          <w:rPr>
            <w:noProof/>
            <w:webHidden/>
          </w:rPr>
          <w:fldChar w:fldCharType="end"/>
        </w:r>
      </w:hyperlink>
    </w:p>
    <w:p w14:paraId="2E5F658D" w14:textId="5070C605"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790" w:history="1">
        <w:r w:rsidRPr="00FB3E38">
          <w:rPr>
            <w:rStyle w:val="Hyperlink"/>
            <w:noProof/>
          </w:rPr>
          <w:t>MỤC LỤC</w:t>
        </w:r>
        <w:r>
          <w:rPr>
            <w:noProof/>
            <w:webHidden/>
          </w:rPr>
          <w:tab/>
        </w:r>
        <w:r>
          <w:rPr>
            <w:noProof/>
            <w:webHidden/>
          </w:rPr>
          <w:fldChar w:fldCharType="begin"/>
        </w:r>
        <w:r>
          <w:rPr>
            <w:noProof/>
            <w:webHidden/>
          </w:rPr>
          <w:instrText xml:space="preserve"> PAGEREF _Toc151673790 \h </w:instrText>
        </w:r>
        <w:r>
          <w:rPr>
            <w:noProof/>
            <w:webHidden/>
          </w:rPr>
        </w:r>
        <w:r>
          <w:rPr>
            <w:noProof/>
            <w:webHidden/>
          </w:rPr>
          <w:fldChar w:fldCharType="separate"/>
        </w:r>
        <w:r>
          <w:rPr>
            <w:noProof/>
            <w:webHidden/>
          </w:rPr>
          <w:t>4</w:t>
        </w:r>
        <w:r>
          <w:rPr>
            <w:noProof/>
            <w:webHidden/>
          </w:rPr>
          <w:fldChar w:fldCharType="end"/>
        </w:r>
      </w:hyperlink>
    </w:p>
    <w:p w14:paraId="1CC7B102" w14:textId="6C73FC5A"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791" w:history="1">
        <w:r w:rsidRPr="00FB3E38">
          <w:rPr>
            <w:rStyle w:val="Hyperlink"/>
            <w:noProof/>
          </w:rPr>
          <w:t>DANH MỤC KÍ HIỆU VÀ CHỮ VIẾT TẮT</w:t>
        </w:r>
        <w:r>
          <w:rPr>
            <w:noProof/>
            <w:webHidden/>
          </w:rPr>
          <w:tab/>
        </w:r>
        <w:r>
          <w:rPr>
            <w:noProof/>
            <w:webHidden/>
          </w:rPr>
          <w:fldChar w:fldCharType="begin"/>
        </w:r>
        <w:r>
          <w:rPr>
            <w:noProof/>
            <w:webHidden/>
          </w:rPr>
          <w:instrText xml:space="preserve"> PAGEREF _Toc151673791 \h </w:instrText>
        </w:r>
        <w:r>
          <w:rPr>
            <w:noProof/>
            <w:webHidden/>
          </w:rPr>
        </w:r>
        <w:r>
          <w:rPr>
            <w:noProof/>
            <w:webHidden/>
          </w:rPr>
          <w:fldChar w:fldCharType="separate"/>
        </w:r>
        <w:r>
          <w:rPr>
            <w:noProof/>
            <w:webHidden/>
          </w:rPr>
          <w:t>6</w:t>
        </w:r>
        <w:r>
          <w:rPr>
            <w:noProof/>
            <w:webHidden/>
          </w:rPr>
          <w:fldChar w:fldCharType="end"/>
        </w:r>
      </w:hyperlink>
    </w:p>
    <w:p w14:paraId="33DE6AF3" w14:textId="2CE5E556"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792" w:history="1">
        <w:r w:rsidRPr="00FB3E3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_Toc151673792 \h </w:instrText>
        </w:r>
        <w:r>
          <w:rPr>
            <w:noProof/>
            <w:webHidden/>
          </w:rPr>
        </w:r>
        <w:r>
          <w:rPr>
            <w:noProof/>
            <w:webHidden/>
          </w:rPr>
          <w:fldChar w:fldCharType="separate"/>
        </w:r>
        <w:r>
          <w:rPr>
            <w:noProof/>
            <w:webHidden/>
          </w:rPr>
          <w:t>7</w:t>
        </w:r>
        <w:r>
          <w:rPr>
            <w:noProof/>
            <w:webHidden/>
          </w:rPr>
          <w:fldChar w:fldCharType="end"/>
        </w:r>
      </w:hyperlink>
    </w:p>
    <w:p w14:paraId="76B9C238" w14:textId="25B323C0"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793" w:history="1">
        <w:r w:rsidRPr="00FB3E38">
          <w:rPr>
            <w:rStyle w:val="Hyperlink"/>
            <w:noProof/>
          </w:rPr>
          <w:t>CHƯƠNG 1 – TỔNG QUAN ĐỀ TÀI</w:t>
        </w:r>
        <w:r>
          <w:rPr>
            <w:noProof/>
            <w:webHidden/>
          </w:rPr>
          <w:tab/>
        </w:r>
        <w:r>
          <w:rPr>
            <w:noProof/>
            <w:webHidden/>
          </w:rPr>
          <w:fldChar w:fldCharType="begin"/>
        </w:r>
        <w:r>
          <w:rPr>
            <w:noProof/>
            <w:webHidden/>
          </w:rPr>
          <w:instrText xml:space="preserve"> PAGEREF _Toc151673793 \h </w:instrText>
        </w:r>
        <w:r>
          <w:rPr>
            <w:noProof/>
            <w:webHidden/>
          </w:rPr>
        </w:r>
        <w:r>
          <w:rPr>
            <w:noProof/>
            <w:webHidden/>
          </w:rPr>
          <w:fldChar w:fldCharType="separate"/>
        </w:r>
        <w:r>
          <w:rPr>
            <w:noProof/>
            <w:webHidden/>
          </w:rPr>
          <w:t>9</w:t>
        </w:r>
        <w:r>
          <w:rPr>
            <w:noProof/>
            <w:webHidden/>
          </w:rPr>
          <w:fldChar w:fldCharType="end"/>
        </w:r>
      </w:hyperlink>
    </w:p>
    <w:p w14:paraId="4F5CC54B" w14:textId="314CCBF5"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794" w:history="1">
        <w:r w:rsidRPr="00FB3E38">
          <w:rPr>
            <w:rStyle w:val="Hyperlink"/>
            <w:noProof/>
          </w:rPr>
          <w:t>1.1 Giới thiệu đề tài</w:t>
        </w:r>
        <w:r>
          <w:rPr>
            <w:noProof/>
            <w:webHidden/>
          </w:rPr>
          <w:tab/>
        </w:r>
        <w:r>
          <w:rPr>
            <w:noProof/>
            <w:webHidden/>
          </w:rPr>
          <w:fldChar w:fldCharType="begin"/>
        </w:r>
        <w:r>
          <w:rPr>
            <w:noProof/>
            <w:webHidden/>
          </w:rPr>
          <w:instrText xml:space="preserve"> PAGEREF _Toc151673794 \h </w:instrText>
        </w:r>
        <w:r>
          <w:rPr>
            <w:noProof/>
            <w:webHidden/>
          </w:rPr>
        </w:r>
        <w:r>
          <w:rPr>
            <w:noProof/>
            <w:webHidden/>
          </w:rPr>
          <w:fldChar w:fldCharType="separate"/>
        </w:r>
        <w:r>
          <w:rPr>
            <w:noProof/>
            <w:webHidden/>
          </w:rPr>
          <w:t>9</w:t>
        </w:r>
        <w:r>
          <w:rPr>
            <w:noProof/>
            <w:webHidden/>
          </w:rPr>
          <w:fldChar w:fldCharType="end"/>
        </w:r>
      </w:hyperlink>
    </w:p>
    <w:p w14:paraId="3509BE44" w14:textId="54547581" w:rsidR="00992A95" w:rsidRDefault="00992A95">
      <w:pPr>
        <w:pStyle w:val="TOC3"/>
        <w:tabs>
          <w:tab w:val="right" w:leader="dot" w:pos="9111"/>
        </w:tabs>
        <w:rPr>
          <w:rFonts w:asciiTheme="minorHAnsi" w:eastAsiaTheme="minorEastAsia" w:hAnsiTheme="minorHAnsi" w:cstheme="minorBidi"/>
          <w:noProof/>
          <w:sz w:val="22"/>
          <w:szCs w:val="22"/>
        </w:rPr>
      </w:pPr>
      <w:hyperlink w:anchor="_Toc151673795" w:history="1">
        <w:r w:rsidRPr="00FB3E38">
          <w:rPr>
            <w:rStyle w:val="Hyperlink"/>
            <w:noProof/>
          </w:rPr>
          <w:t>1.1.1 Nội dung đề tài</w:t>
        </w:r>
        <w:r>
          <w:rPr>
            <w:noProof/>
            <w:webHidden/>
          </w:rPr>
          <w:tab/>
        </w:r>
        <w:r>
          <w:rPr>
            <w:noProof/>
            <w:webHidden/>
          </w:rPr>
          <w:fldChar w:fldCharType="begin"/>
        </w:r>
        <w:r>
          <w:rPr>
            <w:noProof/>
            <w:webHidden/>
          </w:rPr>
          <w:instrText xml:space="preserve"> PAGEREF _Toc151673795 \h </w:instrText>
        </w:r>
        <w:r>
          <w:rPr>
            <w:noProof/>
            <w:webHidden/>
          </w:rPr>
        </w:r>
        <w:r>
          <w:rPr>
            <w:noProof/>
            <w:webHidden/>
          </w:rPr>
          <w:fldChar w:fldCharType="separate"/>
        </w:r>
        <w:r>
          <w:rPr>
            <w:noProof/>
            <w:webHidden/>
          </w:rPr>
          <w:t>9</w:t>
        </w:r>
        <w:r>
          <w:rPr>
            <w:noProof/>
            <w:webHidden/>
          </w:rPr>
          <w:fldChar w:fldCharType="end"/>
        </w:r>
      </w:hyperlink>
    </w:p>
    <w:p w14:paraId="51D4FF62" w14:textId="305B391D" w:rsidR="00992A95" w:rsidRDefault="00992A95">
      <w:pPr>
        <w:pStyle w:val="TOC3"/>
        <w:tabs>
          <w:tab w:val="right" w:leader="dot" w:pos="9111"/>
        </w:tabs>
        <w:rPr>
          <w:rFonts w:asciiTheme="minorHAnsi" w:eastAsiaTheme="minorEastAsia" w:hAnsiTheme="minorHAnsi" w:cstheme="minorBidi"/>
          <w:noProof/>
          <w:sz w:val="22"/>
          <w:szCs w:val="22"/>
        </w:rPr>
      </w:pPr>
      <w:hyperlink w:anchor="_Toc151673796" w:history="1">
        <w:r w:rsidRPr="00FB3E38">
          <w:rPr>
            <w:rStyle w:val="Hyperlink"/>
            <w:noProof/>
          </w:rPr>
          <w:t>1.1.2 Giới thiệu về doanh nghiệp</w:t>
        </w:r>
        <w:r>
          <w:rPr>
            <w:noProof/>
            <w:webHidden/>
          </w:rPr>
          <w:tab/>
        </w:r>
        <w:r>
          <w:rPr>
            <w:noProof/>
            <w:webHidden/>
          </w:rPr>
          <w:fldChar w:fldCharType="begin"/>
        </w:r>
        <w:r>
          <w:rPr>
            <w:noProof/>
            <w:webHidden/>
          </w:rPr>
          <w:instrText xml:space="preserve"> PAGEREF _Toc151673796 \h </w:instrText>
        </w:r>
        <w:r>
          <w:rPr>
            <w:noProof/>
            <w:webHidden/>
          </w:rPr>
        </w:r>
        <w:r>
          <w:rPr>
            <w:noProof/>
            <w:webHidden/>
          </w:rPr>
          <w:fldChar w:fldCharType="separate"/>
        </w:r>
        <w:r>
          <w:rPr>
            <w:noProof/>
            <w:webHidden/>
          </w:rPr>
          <w:t>9</w:t>
        </w:r>
        <w:r>
          <w:rPr>
            <w:noProof/>
            <w:webHidden/>
          </w:rPr>
          <w:fldChar w:fldCharType="end"/>
        </w:r>
      </w:hyperlink>
    </w:p>
    <w:p w14:paraId="735633C8" w14:textId="093D1C60" w:rsidR="00992A95" w:rsidRDefault="00992A95">
      <w:pPr>
        <w:pStyle w:val="TOC3"/>
        <w:tabs>
          <w:tab w:val="right" w:leader="dot" w:pos="9111"/>
        </w:tabs>
        <w:rPr>
          <w:rFonts w:asciiTheme="minorHAnsi" w:eastAsiaTheme="minorEastAsia" w:hAnsiTheme="minorHAnsi" w:cstheme="minorBidi"/>
          <w:noProof/>
          <w:sz w:val="22"/>
          <w:szCs w:val="22"/>
        </w:rPr>
      </w:pPr>
      <w:hyperlink w:anchor="_Toc151673797" w:history="1">
        <w:r w:rsidRPr="00FB3E38">
          <w:rPr>
            <w:rStyle w:val="Hyperlink"/>
            <w:noProof/>
          </w:rPr>
          <w:t>1.1.3 Khó khăn hiện tại mà doanh nghiệp đang gặp phải</w:t>
        </w:r>
        <w:r>
          <w:rPr>
            <w:noProof/>
            <w:webHidden/>
          </w:rPr>
          <w:tab/>
        </w:r>
        <w:r>
          <w:rPr>
            <w:noProof/>
            <w:webHidden/>
          </w:rPr>
          <w:fldChar w:fldCharType="begin"/>
        </w:r>
        <w:r>
          <w:rPr>
            <w:noProof/>
            <w:webHidden/>
          </w:rPr>
          <w:instrText xml:space="preserve"> PAGEREF _Toc151673797 \h </w:instrText>
        </w:r>
        <w:r>
          <w:rPr>
            <w:noProof/>
            <w:webHidden/>
          </w:rPr>
        </w:r>
        <w:r>
          <w:rPr>
            <w:noProof/>
            <w:webHidden/>
          </w:rPr>
          <w:fldChar w:fldCharType="separate"/>
        </w:r>
        <w:r>
          <w:rPr>
            <w:noProof/>
            <w:webHidden/>
          </w:rPr>
          <w:t>9</w:t>
        </w:r>
        <w:r>
          <w:rPr>
            <w:noProof/>
            <w:webHidden/>
          </w:rPr>
          <w:fldChar w:fldCharType="end"/>
        </w:r>
      </w:hyperlink>
    </w:p>
    <w:p w14:paraId="4D0D700C" w14:textId="709DC7DC"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798" w:history="1">
        <w:r w:rsidRPr="00FB3E38">
          <w:rPr>
            <w:rStyle w:val="Hyperlink"/>
            <w:noProof/>
          </w:rPr>
          <w:t>1.2 Đặc tả hệ thống</w:t>
        </w:r>
        <w:r>
          <w:rPr>
            <w:noProof/>
            <w:webHidden/>
          </w:rPr>
          <w:tab/>
        </w:r>
        <w:r>
          <w:rPr>
            <w:noProof/>
            <w:webHidden/>
          </w:rPr>
          <w:fldChar w:fldCharType="begin"/>
        </w:r>
        <w:r>
          <w:rPr>
            <w:noProof/>
            <w:webHidden/>
          </w:rPr>
          <w:instrText xml:space="preserve"> PAGEREF _Toc151673798 \h </w:instrText>
        </w:r>
        <w:r>
          <w:rPr>
            <w:noProof/>
            <w:webHidden/>
          </w:rPr>
        </w:r>
        <w:r>
          <w:rPr>
            <w:noProof/>
            <w:webHidden/>
          </w:rPr>
          <w:fldChar w:fldCharType="separate"/>
        </w:r>
        <w:r>
          <w:rPr>
            <w:noProof/>
            <w:webHidden/>
          </w:rPr>
          <w:t>11</w:t>
        </w:r>
        <w:r>
          <w:rPr>
            <w:noProof/>
            <w:webHidden/>
          </w:rPr>
          <w:fldChar w:fldCharType="end"/>
        </w:r>
      </w:hyperlink>
    </w:p>
    <w:p w14:paraId="179067E2" w14:textId="553A8491" w:rsidR="00992A95" w:rsidRDefault="00992A95">
      <w:pPr>
        <w:pStyle w:val="TOC3"/>
        <w:tabs>
          <w:tab w:val="right" w:leader="dot" w:pos="9111"/>
        </w:tabs>
        <w:rPr>
          <w:rFonts w:asciiTheme="minorHAnsi" w:eastAsiaTheme="minorEastAsia" w:hAnsiTheme="minorHAnsi" w:cstheme="minorBidi"/>
          <w:noProof/>
          <w:sz w:val="22"/>
          <w:szCs w:val="22"/>
        </w:rPr>
      </w:pPr>
      <w:hyperlink w:anchor="_Toc151673799" w:history="1">
        <w:r w:rsidRPr="00FB3E38">
          <w:rPr>
            <w:rStyle w:val="Hyperlink"/>
            <w:noProof/>
          </w:rPr>
          <w:t>1.2.1 Đặc tả yêu cầu và phạm vi đề tài</w:t>
        </w:r>
        <w:r>
          <w:rPr>
            <w:noProof/>
            <w:webHidden/>
          </w:rPr>
          <w:tab/>
        </w:r>
        <w:r>
          <w:rPr>
            <w:noProof/>
            <w:webHidden/>
          </w:rPr>
          <w:fldChar w:fldCharType="begin"/>
        </w:r>
        <w:r>
          <w:rPr>
            <w:noProof/>
            <w:webHidden/>
          </w:rPr>
          <w:instrText xml:space="preserve"> PAGEREF _Toc151673799 \h </w:instrText>
        </w:r>
        <w:r>
          <w:rPr>
            <w:noProof/>
            <w:webHidden/>
          </w:rPr>
        </w:r>
        <w:r>
          <w:rPr>
            <w:noProof/>
            <w:webHidden/>
          </w:rPr>
          <w:fldChar w:fldCharType="separate"/>
        </w:r>
        <w:r>
          <w:rPr>
            <w:noProof/>
            <w:webHidden/>
          </w:rPr>
          <w:t>11</w:t>
        </w:r>
        <w:r>
          <w:rPr>
            <w:noProof/>
            <w:webHidden/>
          </w:rPr>
          <w:fldChar w:fldCharType="end"/>
        </w:r>
      </w:hyperlink>
    </w:p>
    <w:p w14:paraId="19EE15AE" w14:textId="1D81DEB6" w:rsidR="00992A95" w:rsidRDefault="00992A95">
      <w:pPr>
        <w:pStyle w:val="TOC3"/>
        <w:tabs>
          <w:tab w:val="right" w:leader="dot" w:pos="9111"/>
        </w:tabs>
        <w:rPr>
          <w:rFonts w:asciiTheme="minorHAnsi" w:eastAsiaTheme="minorEastAsia" w:hAnsiTheme="minorHAnsi" w:cstheme="minorBidi"/>
          <w:noProof/>
          <w:sz w:val="22"/>
          <w:szCs w:val="22"/>
        </w:rPr>
      </w:pPr>
      <w:hyperlink w:anchor="_Toc151673800" w:history="1">
        <w:r w:rsidRPr="00FB3E38">
          <w:rPr>
            <w:rStyle w:val="Hyperlink"/>
            <w:noProof/>
          </w:rPr>
          <w:t>1.2.2 Yêu cầu chức năng</w:t>
        </w:r>
        <w:r>
          <w:rPr>
            <w:noProof/>
            <w:webHidden/>
          </w:rPr>
          <w:tab/>
        </w:r>
        <w:r>
          <w:rPr>
            <w:noProof/>
            <w:webHidden/>
          </w:rPr>
          <w:fldChar w:fldCharType="begin"/>
        </w:r>
        <w:r>
          <w:rPr>
            <w:noProof/>
            <w:webHidden/>
          </w:rPr>
          <w:instrText xml:space="preserve"> PAGEREF _Toc151673800 \h </w:instrText>
        </w:r>
        <w:r>
          <w:rPr>
            <w:noProof/>
            <w:webHidden/>
          </w:rPr>
        </w:r>
        <w:r>
          <w:rPr>
            <w:noProof/>
            <w:webHidden/>
          </w:rPr>
          <w:fldChar w:fldCharType="separate"/>
        </w:r>
        <w:r>
          <w:rPr>
            <w:noProof/>
            <w:webHidden/>
          </w:rPr>
          <w:t>13</w:t>
        </w:r>
        <w:r>
          <w:rPr>
            <w:noProof/>
            <w:webHidden/>
          </w:rPr>
          <w:fldChar w:fldCharType="end"/>
        </w:r>
      </w:hyperlink>
    </w:p>
    <w:p w14:paraId="5DC2801D" w14:textId="523EAF3B"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01" w:history="1">
        <w:r w:rsidRPr="00FB3E38">
          <w:rPr>
            <w:rStyle w:val="Hyperlink"/>
            <w:noProof/>
          </w:rPr>
          <w:t>1.3 Mục tiêu đề tài</w:t>
        </w:r>
        <w:r>
          <w:rPr>
            <w:noProof/>
            <w:webHidden/>
          </w:rPr>
          <w:tab/>
        </w:r>
        <w:r>
          <w:rPr>
            <w:noProof/>
            <w:webHidden/>
          </w:rPr>
          <w:fldChar w:fldCharType="begin"/>
        </w:r>
        <w:r>
          <w:rPr>
            <w:noProof/>
            <w:webHidden/>
          </w:rPr>
          <w:instrText xml:space="preserve"> PAGEREF _Toc151673801 \h </w:instrText>
        </w:r>
        <w:r>
          <w:rPr>
            <w:noProof/>
            <w:webHidden/>
          </w:rPr>
        </w:r>
        <w:r>
          <w:rPr>
            <w:noProof/>
            <w:webHidden/>
          </w:rPr>
          <w:fldChar w:fldCharType="separate"/>
        </w:r>
        <w:r>
          <w:rPr>
            <w:noProof/>
            <w:webHidden/>
          </w:rPr>
          <w:t>13</w:t>
        </w:r>
        <w:r>
          <w:rPr>
            <w:noProof/>
            <w:webHidden/>
          </w:rPr>
          <w:fldChar w:fldCharType="end"/>
        </w:r>
      </w:hyperlink>
    </w:p>
    <w:p w14:paraId="09B9B274" w14:textId="1F2D82A1"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802" w:history="1">
        <w:r w:rsidRPr="00FB3E38">
          <w:rPr>
            <w:rStyle w:val="Hyperlink"/>
            <w:noProof/>
          </w:rPr>
          <w:t>CHƯƠNG 2 – PHÂN TÍCH VÀ THIẾT KẾ HỆ THỐNG</w:t>
        </w:r>
        <w:r>
          <w:rPr>
            <w:noProof/>
            <w:webHidden/>
          </w:rPr>
          <w:tab/>
        </w:r>
        <w:r>
          <w:rPr>
            <w:noProof/>
            <w:webHidden/>
          </w:rPr>
          <w:fldChar w:fldCharType="begin"/>
        </w:r>
        <w:r>
          <w:rPr>
            <w:noProof/>
            <w:webHidden/>
          </w:rPr>
          <w:instrText xml:space="preserve"> PAGEREF _Toc151673802 \h </w:instrText>
        </w:r>
        <w:r>
          <w:rPr>
            <w:noProof/>
            <w:webHidden/>
          </w:rPr>
        </w:r>
        <w:r>
          <w:rPr>
            <w:noProof/>
            <w:webHidden/>
          </w:rPr>
          <w:fldChar w:fldCharType="separate"/>
        </w:r>
        <w:r>
          <w:rPr>
            <w:noProof/>
            <w:webHidden/>
          </w:rPr>
          <w:t>15</w:t>
        </w:r>
        <w:r>
          <w:rPr>
            <w:noProof/>
            <w:webHidden/>
          </w:rPr>
          <w:fldChar w:fldCharType="end"/>
        </w:r>
      </w:hyperlink>
    </w:p>
    <w:p w14:paraId="33FFBE6B" w14:textId="50B63689"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03" w:history="1">
        <w:r w:rsidRPr="00FB3E38">
          <w:rPr>
            <w:rStyle w:val="Hyperlink"/>
            <w:noProof/>
          </w:rPr>
          <w:t>2.1 Thu thập yêu cầu chức năng</w:t>
        </w:r>
        <w:r>
          <w:rPr>
            <w:noProof/>
            <w:webHidden/>
          </w:rPr>
          <w:tab/>
        </w:r>
        <w:r>
          <w:rPr>
            <w:noProof/>
            <w:webHidden/>
          </w:rPr>
          <w:fldChar w:fldCharType="begin"/>
        </w:r>
        <w:r>
          <w:rPr>
            <w:noProof/>
            <w:webHidden/>
          </w:rPr>
          <w:instrText xml:space="preserve"> PAGEREF _Toc151673803 \h </w:instrText>
        </w:r>
        <w:r>
          <w:rPr>
            <w:noProof/>
            <w:webHidden/>
          </w:rPr>
        </w:r>
        <w:r>
          <w:rPr>
            <w:noProof/>
            <w:webHidden/>
          </w:rPr>
          <w:fldChar w:fldCharType="separate"/>
        </w:r>
        <w:r>
          <w:rPr>
            <w:noProof/>
            <w:webHidden/>
          </w:rPr>
          <w:t>15</w:t>
        </w:r>
        <w:r>
          <w:rPr>
            <w:noProof/>
            <w:webHidden/>
          </w:rPr>
          <w:fldChar w:fldCharType="end"/>
        </w:r>
      </w:hyperlink>
    </w:p>
    <w:p w14:paraId="7538E423" w14:textId="5F41D928"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04" w:history="1">
        <w:r w:rsidRPr="00FB3E38">
          <w:rPr>
            <w:rStyle w:val="Hyperlink"/>
            <w:noProof/>
          </w:rPr>
          <w:t>2.2 Đặt tả yêu cầu phi chức năng</w:t>
        </w:r>
        <w:r>
          <w:rPr>
            <w:noProof/>
            <w:webHidden/>
          </w:rPr>
          <w:tab/>
        </w:r>
        <w:r>
          <w:rPr>
            <w:noProof/>
            <w:webHidden/>
          </w:rPr>
          <w:fldChar w:fldCharType="begin"/>
        </w:r>
        <w:r>
          <w:rPr>
            <w:noProof/>
            <w:webHidden/>
          </w:rPr>
          <w:instrText xml:space="preserve"> PAGEREF _Toc151673804 \h </w:instrText>
        </w:r>
        <w:r>
          <w:rPr>
            <w:noProof/>
            <w:webHidden/>
          </w:rPr>
        </w:r>
        <w:r>
          <w:rPr>
            <w:noProof/>
            <w:webHidden/>
          </w:rPr>
          <w:fldChar w:fldCharType="separate"/>
        </w:r>
        <w:r>
          <w:rPr>
            <w:noProof/>
            <w:webHidden/>
          </w:rPr>
          <w:t>16</w:t>
        </w:r>
        <w:r>
          <w:rPr>
            <w:noProof/>
            <w:webHidden/>
          </w:rPr>
          <w:fldChar w:fldCharType="end"/>
        </w:r>
      </w:hyperlink>
    </w:p>
    <w:p w14:paraId="229507AE" w14:textId="606D6833"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05" w:history="1">
        <w:r w:rsidRPr="00FB3E38">
          <w:rPr>
            <w:rStyle w:val="Hyperlink"/>
            <w:noProof/>
          </w:rPr>
          <w:t>2.3 Lược đồ chức năng (Use-case diagram)</w:t>
        </w:r>
        <w:r>
          <w:rPr>
            <w:noProof/>
            <w:webHidden/>
          </w:rPr>
          <w:tab/>
        </w:r>
        <w:r>
          <w:rPr>
            <w:noProof/>
            <w:webHidden/>
          </w:rPr>
          <w:fldChar w:fldCharType="begin"/>
        </w:r>
        <w:r>
          <w:rPr>
            <w:noProof/>
            <w:webHidden/>
          </w:rPr>
          <w:instrText xml:space="preserve"> PAGEREF _Toc151673805 \h </w:instrText>
        </w:r>
        <w:r>
          <w:rPr>
            <w:noProof/>
            <w:webHidden/>
          </w:rPr>
        </w:r>
        <w:r>
          <w:rPr>
            <w:noProof/>
            <w:webHidden/>
          </w:rPr>
          <w:fldChar w:fldCharType="separate"/>
        </w:r>
        <w:r>
          <w:rPr>
            <w:noProof/>
            <w:webHidden/>
          </w:rPr>
          <w:t>16</w:t>
        </w:r>
        <w:r>
          <w:rPr>
            <w:noProof/>
            <w:webHidden/>
          </w:rPr>
          <w:fldChar w:fldCharType="end"/>
        </w:r>
      </w:hyperlink>
    </w:p>
    <w:p w14:paraId="4A546684" w14:textId="5C5DC984" w:rsidR="00992A95" w:rsidRDefault="00992A95">
      <w:pPr>
        <w:pStyle w:val="TOC3"/>
        <w:tabs>
          <w:tab w:val="right" w:leader="dot" w:pos="9111"/>
        </w:tabs>
        <w:rPr>
          <w:rFonts w:asciiTheme="minorHAnsi" w:eastAsiaTheme="minorEastAsia" w:hAnsiTheme="minorHAnsi" w:cstheme="minorBidi"/>
          <w:noProof/>
          <w:sz w:val="22"/>
          <w:szCs w:val="22"/>
        </w:rPr>
      </w:pPr>
      <w:hyperlink w:anchor="_Toc151673806" w:history="1">
        <w:r w:rsidRPr="00FB3E38">
          <w:rPr>
            <w:rStyle w:val="Hyperlink"/>
            <w:noProof/>
          </w:rPr>
          <w:t>2.3.1 Lược đồ Use-case tổng quát</w:t>
        </w:r>
        <w:r>
          <w:rPr>
            <w:noProof/>
            <w:webHidden/>
          </w:rPr>
          <w:tab/>
        </w:r>
        <w:r>
          <w:rPr>
            <w:noProof/>
            <w:webHidden/>
          </w:rPr>
          <w:fldChar w:fldCharType="begin"/>
        </w:r>
        <w:r>
          <w:rPr>
            <w:noProof/>
            <w:webHidden/>
          </w:rPr>
          <w:instrText xml:space="preserve"> PAGEREF _Toc151673806 \h </w:instrText>
        </w:r>
        <w:r>
          <w:rPr>
            <w:noProof/>
            <w:webHidden/>
          </w:rPr>
        </w:r>
        <w:r>
          <w:rPr>
            <w:noProof/>
            <w:webHidden/>
          </w:rPr>
          <w:fldChar w:fldCharType="separate"/>
        </w:r>
        <w:r>
          <w:rPr>
            <w:noProof/>
            <w:webHidden/>
          </w:rPr>
          <w:t>16</w:t>
        </w:r>
        <w:r>
          <w:rPr>
            <w:noProof/>
            <w:webHidden/>
          </w:rPr>
          <w:fldChar w:fldCharType="end"/>
        </w:r>
      </w:hyperlink>
    </w:p>
    <w:p w14:paraId="22EDBAA9" w14:textId="2E0918B5" w:rsidR="00992A95" w:rsidRDefault="00992A95">
      <w:pPr>
        <w:pStyle w:val="TOC3"/>
        <w:tabs>
          <w:tab w:val="right" w:leader="dot" w:pos="9111"/>
        </w:tabs>
        <w:rPr>
          <w:rFonts w:asciiTheme="minorHAnsi" w:eastAsiaTheme="minorEastAsia" w:hAnsiTheme="minorHAnsi" w:cstheme="minorBidi"/>
          <w:noProof/>
          <w:sz w:val="22"/>
          <w:szCs w:val="22"/>
        </w:rPr>
      </w:pPr>
      <w:hyperlink w:anchor="_Toc151673807" w:history="1">
        <w:r w:rsidRPr="00FB3E38">
          <w:rPr>
            <w:rStyle w:val="Hyperlink"/>
            <w:noProof/>
          </w:rPr>
          <w:t>2.3.2 Lược đồ Use-case từng chức năng và bảng đặc tả Use-case</w:t>
        </w:r>
        <w:r>
          <w:rPr>
            <w:noProof/>
            <w:webHidden/>
          </w:rPr>
          <w:tab/>
        </w:r>
        <w:r>
          <w:rPr>
            <w:noProof/>
            <w:webHidden/>
          </w:rPr>
          <w:fldChar w:fldCharType="begin"/>
        </w:r>
        <w:r>
          <w:rPr>
            <w:noProof/>
            <w:webHidden/>
          </w:rPr>
          <w:instrText xml:space="preserve"> PAGEREF _Toc151673807 \h </w:instrText>
        </w:r>
        <w:r>
          <w:rPr>
            <w:noProof/>
            <w:webHidden/>
          </w:rPr>
        </w:r>
        <w:r>
          <w:rPr>
            <w:noProof/>
            <w:webHidden/>
          </w:rPr>
          <w:fldChar w:fldCharType="separate"/>
        </w:r>
        <w:r>
          <w:rPr>
            <w:noProof/>
            <w:webHidden/>
          </w:rPr>
          <w:t>17</w:t>
        </w:r>
        <w:r>
          <w:rPr>
            <w:noProof/>
            <w:webHidden/>
          </w:rPr>
          <w:fldChar w:fldCharType="end"/>
        </w:r>
      </w:hyperlink>
    </w:p>
    <w:p w14:paraId="151E9DAB" w14:textId="510E9BAF" w:rsidR="00992A95" w:rsidRDefault="00992A95">
      <w:pPr>
        <w:pStyle w:val="TOC4"/>
        <w:tabs>
          <w:tab w:val="right" w:leader="dot" w:pos="9111"/>
        </w:tabs>
        <w:rPr>
          <w:rFonts w:asciiTheme="minorHAnsi" w:eastAsiaTheme="minorEastAsia" w:hAnsiTheme="minorHAnsi" w:cstheme="minorBidi"/>
          <w:noProof/>
          <w:sz w:val="22"/>
          <w:szCs w:val="22"/>
        </w:rPr>
      </w:pPr>
      <w:hyperlink w:anchor="_Toc151673808" w:history="1">
        <w:r w:rsidRPr="00FB3E38">
          <w:rPr>
            <w:rStyle w:val="Hyperlink"/>
            <w:noProof/>
          </w:rPr>
          <w:t>2.3.2.1 Use-case Quản lý thông tin khách hàng</w:t>
        </w:r>
        <w:r>
          <w:rPr>
            <w:noProof/>
            <w:webHidden/>
          </w:rPr>
          <w:tab/>
        </w:r>
        <w:r>
          <w:rPr>
            <w:noProof/>
            <w:webHidden/>
          </w:rPr>
          <w:fldChar w:fldCharType="begin"/>
        </w:r>
        <w:r>
          <w:rPr>
            <w:noProof/>
            <w:webHidden/>
          </w:rPr>
          <w:instrText xml:space="preserve"> PAGEREF _Toc151673808 \h </w:instrText>
        </w:r>
        <w:r>
          <w:rPr>
            <w:noProof/>
            <w:webHidden/>
          </w:rPr>
        </w:r>
        <w:r>
          <w:rPr>
            <w:noProof/>
            <w:webHidden/>
          </w:rPr>
          <w:fldChar w:fldCharType="separate"/>
        </w:r>
        <w:r>
          <w:rPr>
            <w:noProof/>
            <w:webHidden/>
          </w:rPr>
          <w:t>17</w:t>
        </w:r>
        <w:r>
          <w:rPr>
            <w:noProof/>
            <w:webHidden/>
          </w:rPr>
          <w:fldChar w:fldCharType="end"/>
        </w:r>
      </w:hyperlink>
    </w:p>
    <w:p w14:paraId="52936C68" w14:textId="16BE8992" w:rsidR="00992A95" w:rsidRDefault="00992A95">
      <w:pPr>
        <w:pStyle w:val="TOC4"/>
        <w:tabs>
          <w:tab w:val="right" w:leader="dot" w:pos="9111"/>
        </w:tabs>
        <w:rPr>
          <w:rFonts w:asciiTheme="minorHAnsi" w:eastAsiaTheme="minorEastAsia" w:hAnsiTheme="minorHAnsi" w:cstheme="minorBidi"/>
          <w:noProof/>
          <w:sz w:val="22"/>
          <w:szCs w:val="22"/>
        </w:rPr>
      </w:pPr>
      <w:hyperlink w:anchor="_Toc151673809" w:history="1">
        <w:r w:rsidRPr="00FB3E38">
          <w:rPr>
            <w:rStyle w:val="Hyperlink"/>
            <w:noProof/>
          </w:rPr>
          <w:t>2.3.2.2 Use-case Quản lý Sales team</w:t>
        </w:r>
        <w:r>
          <w:rPr>
            <w:noProof/>
            <w:webHidden/>
          </w:rPr>
          <w:tab/>
        </w:r>
        <w:r>
          <w:rPr>
            <w:noProof/>
            <w:webHidden/>
          </w:rPr>
          <w:fldChar w:fldCharType="begin"/>
        </w:r>
        <w:r>
          <w:rPr>
            <w:noProof/>
            <w:webHidden/>
          </w:rPr>
          <w:instrText xml:space="preserve"> PAGEREF _Toc151673809 \h </w:instrText>
        </w:r>
        <w:r>
          <w:rPr>
            <w:noProof/>
            <w:webHidden/>
          </w:rPr>
        </w:r>
        <w:r>
          <w:rPr>
            <w:noProof/>
            <w:webHidden/>
          </w:rPr>
          <w:fldChar w:fldCharType="separate"/>
        </w:r>
        <w:r>
          <w:rPr>
            <w:noProof/>
            <w:webHidden/>
          </w:rPr>
          <w:t>21</w:t>
        </w:r>
        <w:r>
          <w:rPr>
            <w:noProof/>
            <w:webHidden/>
          </w:rPr>
          <w:fldChar w:fldCharType="end"/>
        </w:r>
      </w:hyperlink>
    </w:p>
    <w:p w14:paraId="7CB2AFF6" w14:textId="016252D9" w:rsidR="00992A95" w:rsidRDefault="00992A95">
      <w:pPr>
        <w:pStyle w:val="TOC4"/>
        <w:tabs>
          <w:tab w:val="right" w:leader="dot" w:pos="9111"/>
        </w:tabs>
        <w:rPr>
          <w:rFonts w:asciiTheme="minorHAnsi" w:eastAsiaTheme="minorEastAsia" w:hAnsiTheme="minorHAnsi" w:cstheme="minorBidi"/>
          <w:noProof/>
          <w:sz w:val="22"/>
          <w:szCs w:val="22"/>
        </w:rPr>
      </w:pPr>
      <w:hyperlink w:anchor="_Toc151673810" w:history="1">
        <w:r w:rsidRPr="00FB3E38">
          <w:rPr>
            <w:rStyle w:val="Hyperlink"/>
            <w:noProof/>
          </w:rPr>
          <w:t>2.3.2.3 Use-case Quản lý Stage</w:t>
        </w:r>
        <w:r>
          <w:rPr>
            <w:noProof/>
            <w:webHidden/>
          </w:rPr>
          <w:tab/>
        </w:r>
        <w:r>
          <w:rPr>
            <w:noProof/>
            <w:webHidden/>
          </w:rPr>
          <w:fldChar w:fldCharType="begin"/>
        </w:r>
        <w:r>
          <w:rPr>
            <w:noProof/>
            <w:webHidden/>
          </w:rPr>
          <w:instrText xml:space="preserve"> PAGEREF _Toc151673810 \h </w:instrText>
        </w:r>
        <w:r>
          <w:rPr>
            <w:noProof/>
            <w:webHidden/>
          </w:rPr>
        </w:r>
        <w:r>
          <w:rPr>
            <w:noProof/>
            <w:webHidden/>
          </w:rPr>
          <w:fldChar w:fldCharType="separate"/>
        </w:r>
        <w:r>
          <w:rPr>
            <w:noProof/>
            <w:webHidden/>
          </w:rPr>
          <w:t>23</w:t>
        </w:r>
        <w:r>
          <w:rPr>
            <w:noProof/>
            <w:webHidden/>
          </w:rPr>
          <w:fldChar w:fldCharType="end"/>
        </w:r>
      </w:hyperlink>
    </w:p>
    <w:p w14:paraId="6E157CEE" w14:textId="1370E1DB" w:rsidR="00992A95" w:rsidRDefault="00992A95">
      <w:pPr>
        <w:pStyle w:val="TOC4"/>
        <w:tabs>
          <w:tab w:val="right" w:leader="dot" w:pos="9111"/>
        </w:tabs>
        <w:rPr>
          <w:rFonts w:asciiTheme="minorHAnsi" w:eastAsiaTheme="minorEastAsia" w:hAnsiTheme="minorHAnsi" w:cstheme="minorBidi"/>
          <w:noProof/>
          <w:sz w:val="22"/>
          <w:szCs w:val="22"/>
        </w:rPr>
      </w:pPr>
      <w:hyperlink w:anchor="_Toc151673811" w:history="1">
        <w:r w:rsidRPr="00FB3E38">
          <w:rPr>
            <w:rStyle w:val="Hyperlink"/>
            <w:noProof/>
          </w:rPr>
          <w:t>2.3.2.4 Use-case Quản lý Pipeline</w:t>
        </w:r>
        <w:r>
          <w:rPr>
            <w:noProof/>
            <w:webHidden/>
          </w:rPr>
          <w:tab/>
        </w:r>
        <w:r>
          <w:rPr>
            <w:noProof/>
            <w:webHidden/>
          </w:rPr>
          <w:fldChar w:fldCharType="begin"/>
        </w:r>
        <w:r>
          <w:rPr>
            <w:noProof/>
            <w:webHidden/>
          </w:rPr>
          <w:instrText xml:space="preserve"> PAGEREF _Toc151673811 \h </w:instrText>
        </w:r>
        <w:r>
          <w:rPr>
            <w:noProof/>
            <w:webHidden/>
          </w:rPr>
        </w:r>
        <w:r>
          <w:rPr>
            <w:noProof/>
            <w:webHidden/>
          </w:rPr>
          <w:fldChar w:fldCharType="separate"/>
        </w:r>
        <w:r>
          <w:rPr>
            <w:noProof/>
            <w:webHidden/>
          </w:rPr>
          <w:t>26</w:t>
        </w:r>
        <w:r>
          <w:rPr>
            <w:noProof/>
            <w:webHidden/>
          </w:rPr>
          <w:fldChar w:fldCharType="end"/>
        </w:r>
      </w:hyperlink>
    </w:p>
    <w:p w14:paraId="4966AD5F" w14:textId="2BF86CB2" w:rsidR="00992A95" w:rsidRDefault="00992A95">
      <w:pPr>
        <w:pStyle w:val="TOC4"/>
        <w:tabs>
          <w:tab w:val="right" w:leader="dot" w:pos="9111"/>
        </w:tabs>
        <w:rPr>
          <w:rFonts w:asciiTheme="minorHAnsi" w:eastAsiaTheme="minorEastAsia" w:hAnsiTheme="minorHAnsi" w:cstheme="minorBidi"/>
          <w:noProof/>
          <w:sz w:val="22"/>
          <w:szCs w:val="22"/>
        </w:rPr>
      </w:pPr>
      <w:hyperlink w:anchor="_Toc151673812" w:history="1">
        <w:r w:rsidRPr="00FB3E38">
          <w:rPr>
            <w:rStyle w:val="Hyperlink"/>
            <w:noProof/>
          </w:rPr>
          <w:t>2.3.2.5 Use-case Quản lý Lead/Oppurtunity</w:t>
        </w:r>
        <w:r>
          <w:rPr>
            <w:noProof/>
            <w:webHidden/>
          </w:rPr>
          <w:tab/>
        </w:r>
        <w:r>
          <w:rPr>
            <w:noProof/>
            <w:webHidden/>
          </w:rPr>
          <w:fldChar w:fldCharType="begin"/>
        </w:r>
        <w:r>
          <w:rPr>
            <w:noProof/>
            <w:webHidden/>
          </w:rPr>
          <w:instrText xml:space="preserve"> PAGEREF _Toc151673812 \h </w:instrText>
        </w:r>
        <w:r>
          <w:rPr>
            <w:noProof/>
            <w:webHidden/>
          </w:rPr>
        </w:r>
        <w:r>
          <w:rPr>
            <w:noProof/>
            <w:webHidden/>
          </w:rPr>
          <w:fldChar w:fldCharType="separate"/>
        </w:r>
        <w:r>
          <w:rPr>
            <w:noProof/>
            <w:webHidden/>
          </w:rPr>
          <w:t>28</w:t>
        </w:r>
        <w:r>
          <w:rPr>
            <w:noProof/>
            <w:webHidden/>
          </w:rPr>
          <w:fldChar w:fldCharType="end"/>
        </w:r>
      </w:hyperlink>
    </w:p>
    <w:p w14:paraId="0315F98C" w14:textId="1E61E091" w:rsidR="00992A95" w:rsidRDefault="00992A95">
      <w:pPr>
        <w:pStyle w:val="TOC4"/>
        <w:tabs>
          <w:tab w:val="right" w:leader="dot" w:pos="9111"/>
        </w:tabs>
        <w:rPr>
          <w:rFonts w:asciiTheme="minorHAnsi" w:eastAsiaTheme="minorEastAsia" w:hAnsiTheme="minorHAnsi" w:cstheme="minorBidi"/>
          <w:noProof/>
          <w:sz w:val="22"/>
          <w:szCs w:val="22"/>
        </w:rPr>
      </w:pPr>
      <w:hyperlink w:anchor="_Toc151673813" w:history="1">
        <w:r w:rsidRPr="00FB3E38">
          <w:rPr>
            <w:rStyle w:val="Hyperlink"/>
            <w:noProof/>
          </w:rPr>
          <w:t>2.3.2.6 Use-case Quản lý Lead source</w:t>
        </w:r>
        <w:r>
          <w:rPr>
            <w:noProof/>
            <w:webHidden/>
          </w:rPr>
          <w:tab/>
        </w:r>
        <w:r>
          <w:rPr>
            <w:noProof/>
            <w:webHidden/>
          </w:rPr>
          <w:fldChar w:fldCharType="begin"/>
        </w:r>
        <w:r>
          <w:rPr>
            <w:noProof/>
            <w:webHidden/>
          </w:rPr>
          <w:instrText xml:space="preserve"> PAGEREF _Toc151673813 \h </w:instrText>
        </w:r>
        <w:r>
          <w:rPr>
            <w:noProof/>
            <w:webHidden/>
          </w:rPr>
        </w:r>
        <w:r>
          <w:rPr>
            <w:noProof/>
            <w:webHidden/>
          </w:rPr>
          <w:fldChar w:fldCharType="separate"/>
        </w:r>
        <w:r>
          <w:rPr>
            <w:noProof/>
            <w:webHidden/>
          </w:rPr>
          <w:t>31</w:t>
        </w:r>
        <w:r>
          <w:rPr>
            <w:noProof/>
            <w:webHidden/>
          </w:rPr>
          <w:fldChar w:fldCharType="end"/>
        </w:r>
      </w:hyperlink>
    </w:p>
    <w:p w14:paraId="7D130FC7" w14:textId="76B00851" w:rsidR="00992A95" w:rsidRDefault="00992A95">
      <w:pPr>
        <w:pStyle w:val="TOC4"/>
        <w:tabs>
          <w:tab w:val="right" w:leader="dot" w:pos="9111"/>
        </w:tabs>
        <w:rPr>
          <w:rFonts w:asciiTheme="minorHAnsi" w:eastAsiaTheme="minorEastAsia" w:hAnsiTheme="minorHAnsi" w:cstheme="minorBidi"/>
          <w:noProof/>
          <w:sz w:val="22"/>
          <w:szCs w:val="22"/>
        </w:rPr>
      </w:pPr>
      <w:hyperlink w:anchor="_Toc151673814" w:history="1">
        <w:r w:rsidRPr="00FB3E38">
          <w:rPr>
            <w:rStyle w:val="Hyperlink"/>
            <w:noProof/>
          </w:rPr>
          <w:t>2.3.2.7 Use-case Quản lý Marketing campaign</w:t>
        </w:r>
        <w:r>
          <w:rPr>
            <w:noProof/>
            <w:webHidden/>
          </w:rPr>
          <w:tab/>
        </w:r>
        <w:r>
          <w:rPr>
            <w:noProof/>
            <w:webHidden/>
          </w:rPr>
          <w:fldChar w:fldCharType="begin"/>
        </w:r>
        <w:r>
          <w:rPr>
            <w:noProof/>
            <w:webHidden/>
          </w:rPr>
          <w:instrText xml:space="preserve"> PAGEREF _Toc151673814 \h </w:instrText>
        </w:r>
        <w:r>
          <w:rPr>
            <w:noProof/>
            <w:webHidden/>
          </w:rPr>
        </w:r>
        <w:r>
          <w:rPr>
            <w:noProof/>
            <w:webHidden/>
          </w:rPr>
          <w:fldChar w:fldCharType="separate"/>
        </w:r>
        <w:r>
          <w:rPr>
            <w:noProof/>
            <w:webHidden/>
          </w:rPr>
          <w:t>34</w:t>
        </w:r>
        <w:r>
          <w:rPr>
            <w:noProof/>
            <w:webHidden/>
          </w:rPr>
          <w:fldChar w:fldCharType="end"/>
        </w:r>
      </w:hyperlink>
    </w:p>
    <w:p w14:paraId="5F512DAB" w14:textId="59347A8D"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15" w:history="1">
        <w:r w:rsidRPr="00FB3E38">
          <w:rPr>
            <w:rStyle w:val="Hyperlink"/>
            <w:noProof/>
          </w:rPr>
          <w:t>2.4 Lược đồ dòng dữ liệu (Data Flow Diagram)</w:t>
        </w:r>
        <w:r>
          <w:rPr>
            <w:noProof/>
            <w:webHidden/>
          </w:rPr>
          <w:tab/>
        </w:r>
        <w:r>
          <w:rPr>
            <w:noProof/>
            <w:webHidden/>
          </w:rPr>
          <w:fldChar w:fldCharType="begin"/>
        </w:r>
        <w:r>
          <w:rPr>
            <w:noProof/>
            <w:webHidden/>
          </w:rPr>
          <w:instrText xml:space="preserve"> PAGEREF _Toc151673815 \h </w:instrText>
        </w:r>
        <w:r>
          <w:rPr>
            <w:noProof/>
            <w:webHidden/>
          </w:rPr>
        </w:r>
        <w:r>
          <w:rPr>
            <w:noProof/>
            <w:webHidden/>
          </w:rPr>
          <w:fldChar w:fldCharType="separate"/>
        </w:r>
        <w:r>
          <w:rPr>
            <w:noProof/>
            <w:webHidden/>
          </w:rPr>
          <w:t>36</w:t>
        </w:r>
        <w:r>
          <w:rPr>
            <w:noProof/>
            <w:webHidden/>
          </w:rPr>
          <w:fldChar w:fldCharType="end"/>
        </w:r>
      </w:hyperlink>
    </w:p>
    <w:p w14:paraId="4851EAF0" w14:textId="77478541" w:rsidR="00992A95" w:rsidRDefault="00992A95">
      <w:pPr>
        <w:pStyle w:val="TOC3"/>
        <w:tabs>
          <w:tab w:val="right" w:leader="dot" w:pos="9111"/>
        </w:tabs>
        <w:rPr>
          <w:rFonts w:asciiTheme="minorHAnsi" w:eastAsiaTheme="minorEastAsia" w:hAnsiTheme="minorHAnsi" w:cstheme="minorBidi"/>
          <w:noProof/>
          <w:sz w:val="22"/>
          <w:szCs w:val="22"/>
        </w:rPr>
      </w:pPr>
      <w:hyperlink w:anchor="_Toc151673816" w:history="1">
        <w:r w:rsidRPr="00FB3E38">
          <w:rPr>
            <w:rStyle w:val="Hyperlink"/>
            <w:noProof/>
          </w:rPr>
          <w:t>2.4.1 Lược đồ ngữ cảnh (Context diagram)</w:t>
        </w:r>
        <w:r>
          <w:rPr>
            <w:noProof/>
            <w:webHidden/>
          </w:rPr>
          <w:tab/>
        </w:r>
        <w:r>
          <w:rPr>
            <w:noProof/>
            <w:webHidden/>
          </w:rPr>
          <w:fldChar w:fldCharType="begin"/>
        </w:r>
        <w:r>
          <w:rPr>
            <w:noProof/>
            <w:webHidden/>
          </w:rPr>
          <w:instrText xml:space="preserve"> PAGEREF _Toc151673816 \h </w:instrText>
        </w:r>
        <w:r>
          <w:rPr>
            <w:noProof/>
            <w:webHidden/>
          </w:rPr>
        </w:r>
        <w:r>
          <w:rPr>
            <w:noProof/>
            <w:webHidden/>
          </w:rPr>
          <w:fldChar w:fldCharType="separate"/>
        </w:r>
        <w:r>
          <w:rPr>
            <w:noProof/>
            <w:webHidden/>
          </w:rPr>
          <w:t>37</w:t>
        </w:r>
        <w:r>
          <w:rPr>
            <w:noProof/>
            <w:webHidden/>
          </w:rPr>
          <w:fldChar w:fldCharType="end"/>
        </w:r>
      </w:hyperlink>
    </w:p>
    <w:p w14:paraId="09AECFA9" w14:textId="751F42B1" w:rsidR="00992A95" w:rsidRDefault="00992A95">
      <w:pPr>
        <w:pStyle w:val="TOC3"/>
        <w:tabs>
          <w:tab w:val="right" w:leader="dot" w:pos="9111"/>
        </w:tabs>
        <w:rPr>
          <w:rFonts w:asciiTheme="minorHAnsi" w:eastAsiaTheme="minorEastAsia" w:hAnsiTheme="minorHAnsi" w:cstheme="minorBidi"/>
          <w:noProof/>
          <w:sz w:val="22"/>
          <w:szCs w:val="22"/>
        </w:rPr>
      </w:pPr>
      <w:hyperlink w:anchor="_Toc151673817" w:history="1">
        <w:r w:rsidRPr="00FB3E38">
          <w:rPr>
            <w:rStyle w:val="Hyperlink"/>
            <w:noProof/>
          </w:rPr>
          <w:t>2.4.2 Lược đồ Level-0</w:t>
        </w:r>
        <w:r>
          <w:rPr>
            <w:noProof/>
            <w:webHidden/>
          </w:rPr>
          <w:tab/>
        </w:r>
        <w:r>
          <w:rPr>
            <w:noProof/>
            <w:webHidden/>
          </w:rPr>
          <w:fldChar w:fldCharType="begin"/>
        </w:r>
        <w:r>
          <w:rPr>
            <w:noProof/>
            <w:webHidden/>
          </w:rPr>
          <w:instrText xml:space="preserve"> PAGEREF _Toc151673817 \h </w:instrText>
        </w:r>
        <w:r>
          <w:rPr>
            <w:noProof/>
            <w:webHidden/>
          </w:rPr>
        </w:r>
        <w:r>
          <w:rPr>
            <w:noProof/>
            <w:webHidden/>
          </w:rPr>
          <w:fldChar w:fldCharType="separate"/>
        </w:r>
        <w:r>
          <w:rPr>
            <w:noProof/>
            <w:webHidden/>
          </w:rPr>
          <w:t>37</w:t>
        </w:r>
        <w:r>
          <w:rPr>
            <w:noProof/>
            <w:webHidden/>
          </w:rPr>
          <w:fldChar w:fldCharType="end"/>
        </w:r>
      </w:hyperlink>
    </w:p>
    <w:p w14:paraId="12612B0A" w14:textId="05C682EB"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18" w:history="1">
        <w:r w:rsidRPr="00FB3E38">
          <w:rPr>
            <w:rStyle w:val="Hyperlink"/>
            <w:noProof/>
          </w:rPr>
          <w:t>2.5 Lược đồ quan hệ thực thể (Entity-Relationship Diagram)</w:t>
        </w:r>
        <w:r>
          <w:rPr>
            <w:noProof/>
            <w:webHidden/>
          </w:rPr>
          <w:tab/>
        </w:r>
        <w:r>
          <w:rPr>
            <w:noProof/>
            <w:webHidden/>
          </w:rPr>
          <w:fldChar w:fldCharType="begin"/>
        </w:r>
        <w:r>
          <w:rPr>
            <w:noProof/>
            <w:webHidden/>
          </w:rPr>
          <w:instrText xml:space="preserve"> PAGEREF _Toc151673818 \h </w:instrText>
        </w:r>
        <w:r>
          <w:rPr>
            <w:noProof/>
            <w:webHidden/>
          </w:rPr>
        </w:r>
        <w:r>
          <w:rPr>
            <w:noProof/>
            <w:webHidden/>
          </w:rPr>
          <w:fldChar w:fldCharType="separate"/>
        </w:r>
        <w:r>
          <w:rPr>
            <w:noProof/>
            <w:webHidden/>
          </w:rPr>
          <w:t>37</w:t>
        </w:r>
        <w:r>
          <w:rPr>
            <w:noProof/>
            <w:webHidden/>
          </w:rPr>
          <w:fldChar w:fldCharType="end"/>
        </w:r>
      </w:hyperlink>
    </w:p>
    <w:p w14:paraId="34BCCB4B" w14:textId="33010D16"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19" w:history="1">
        <w:r w:rsidRPr="00FB3E38">
          <w:rPr>
            <w:rStyle w:val="Hyperlink"/>
            <w:noProof/>
          </w:rPr>
          <w:t>2.6 Đặc tả lược đồ quan hệ thực thể (Entity-Relationship Diagram)</w:t>
        </w:r>
        <w:r>
          <w:rPr>
            <w:noProof/>
            <w:webHidden/>
          </w:rPr>
          <w:tab/>
        </w:r>
        <w:r>
          <w:rPr>
            <w:noProof/>
            <w:webHidden/>
          </w:rPr>
          <w:fldChar w:fldCharType="begin"/>
        </w:r>
        <w:r>
          <w:rPr>
            <w:noProof/>
            <w:webHidden/>
          </w:rPr>
          <w:instrText xml:space="preserve"> PAGEREF _Toc151673819 \h </w:instrText>
        </w:r>
        <w:r>
          <w:rPr>
            <w:noProof/>
            <w:webHidden/>
          </w:rPr>
        </w:r>
        <w:r>
          <w:rPr>
            <w:noProof/>
            <w:webHidden/>
          </w:rPr>
          <w:fldChar w:fldCharType="separate"/>
        </w:r>
        <w:r>
          <w:rPr>
            <w:noProof/>
            <w:webHidden/>
          </w:rPr>
          <w:t>38</w:t>
        </w:r>
        <w:r>
          <w:rPr>
            <w:noProof/>
            <w:webHidden/>
          </w:rPr>
          <w:fldChar w:fldCharType="end"/>
        </w:r>
      </w:hyperlink>
    </w:p>
    <w:p w14:paraId="49CFB99D" w14:textId="20DE7F6C"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820" w:history="1">
        <w:r w:rsidRPr="00FB3E38">
          <w:rPr>
            <w:rStyle w:val="Hyperlink"/>
            <w:noProof/>
          </w:rPr>
          <w:t>CHƯƠNG 3 – HIỆN THỰC HỆ THỐNG</w:t>
        </w:r>
        <w:r>
          <w:rPr>
            <w:noProof/>
            <w:webHidden/>
          </w:rPr>
          <w:tab/>
        </w:r>
        <w:r>
          <w:rPr>
            <w:noProof/>
            <w:webHidden/>
          </w:rPr>
          <w:fldChar w:fldCharType="begin"/>
        </w:r>
        <w:r>
          <w:rPr>
            <w:noProof/>
            <w:webHidden/>
          </w:rPr>
          <w:instrText xml:space="preserve"> PAGEREF _Toc151673820 \h </w:instrText>
        </w:r>
        <w:r>
          <w:rPr>
            <w:noProof/>
            <w:webHidden/>
          </w:rPr>
        </w:r>
        <w:r>
          <w:rPr>
            <w:noProof/>
            <w:webHidden/>
          </w:rPr>
          <w:fldChar w:fldCharType="separate"/>
        </w:r>
        <w:r>
          <w:rPr>
            <w:noProof/>
            <w:webHidden/>
          </w:rPr>
          <w:t>43</w:t>
        </w:r>
        <w:r>
          <w:rPr>
            <w:noProof/>
            <w:webHidden/>
          </w:rPr>
          <w:fldChar w:fldCharType="end"/>
        </w:r>
      </w:hyperlink>
    </w:p>
    <w:p w14:paraId="41108CCF" w14:textId="27AF270F"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21" w:history="1">
        <w:r w:rsidRPr="00FB3E38">
          <w:rPr>
            <w:rStyle w:val="Hyperlink"/>
            <w:noProof/>
          </w:rPr>
          <w:t>3.1 Các công nghệ sử dụng trong đề tài / Technical Stack</w:t>
        </w:r>
        <w:r>
          <w:rPr>
            <w:noProof/>
            <w:webHidden/>
          </w:rPr>
          <w:tab/>
        </w:r>
        <w:r>
          <w:rPr>
            <w:noProof/>
            <w:webHidden/>
          </w:rPr>
          <w:fldChar w:fldCharType="begin"/>
        </w:r>
        <w:r>
          <w:rPr>
            <w:noProof/>
            <w:webHidden/>
          </w:rPr>
          <w:instrText xml:space="preserve"> PAGEREF _Toc151673821 \h </w:instrText>
        </w:r>
        <w:r>
          <w:rPr>
            <w:noProof/>
            <w:webHidden/>
          </w:rPr>
        </w:r>
        <w:r>
          <w:rPr>
            <w:noProof/>
            <w:webHidden/>
          </w:rPr>
          <w:fldChar w:fldCharType="separate"/>
        </w:r>
        <w:r>
          <w:rPr>
            <w:noProof/>
            <w:webHidden/>
          </w:rPr>
          <w:t>43</w:t>
        </w:r>
        <w:r>
          <w:rPr>
            <w:noProof/>
            <w:webHidden/>
          </w:rPr>
          <w:fldChar w:fldCharType="end"/>
        </w:r>
      </w:hyperlink>
    </w:p>
    <w:p w14:paraId="32F6B3B2" w14:textId="692CAB7E"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22" w:history="1">
        <w:r w:rsidRPr="00FB3E38">
          <w:rPr>
            <w:rStyle w:val="Hyperlink"/>
            <w:noProof/>
          </w:rPr>
          <w:t>3.2 Demo hệ thống</w:t>
        </w:r>
        <w:r>
          <w:rPr>
            <w:noProof/>
            <w:webHidden/>
          </w:rPr>
          <w:tab/>
        </w:r>
        <w:r>
          <w:rPr>
            <w:noProof/>
            <w:webHidden/>
          </w:rPr>
          <w:fldChar w:fldCharType="begin"/>
        </w:r>
        <w:r>
          <w:rPr>
            <w:noProof/>
            <w:webHidden/>
          </w:rPr>
          <w:instrText xml:space="preserve"> PAGEREF _Toc151673822 \h </w:instrText>
        </w:r>
        <w:r>
          <w:rPr>
            <w:noProof/>
            <w:webHidden/>
          </w:rPr>
        </w:r>
        <w:r>
          <w:rPr>
            <w:noProof/>
            <w:webHidden/>
          </w:rPr>
          <w:fldChar w:fldCharType="separate"/>
        </w:r>
        <w:r>
          <w:rPr>
            <w:noProof/>
            <w:webHidden/>
          </w:rPr>
          <w:t>43</w:t>
        </w:r>
        <w:r>
          <w:rPr>
            <w:noProof/>
            <w:webHidden/>
          </w:rPr>
          <w:fldChar w:fldCharType="end"/>
        </w:r>
      </w:hyperlink>
    </w:p>
    <w:p w14:paraId="3D588CFB" w14:textId="4816F569"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823" w:history="1">
        <w:r w:rsidRPr="00FB3E38">
          <w:rPr>
            <w:rStyle w:val="Hyperlink"/>
            <w:noProof/>
          </w:rPr>
          <w:t>CHƯƠNG 5: KẾT LUẬN</w:t>
        </w:r>
        <w:r>
          <w:rPr>
            <w:noProof/>
            <w:webHidden/>
          </w:rPr>
          <w:tab/>
        </w:r>
        <w:r>
          <w:rPr>
            <w:noProof/>
            <w:webHidden/>
          </w:rPr>
          <w:fldChar w:fldCharType="begin"/>
        </w:r>
        <w:r>
          <w:rPr>
            <w:noProof/>
            <w:webHidden/>
          </w:rPr>
          <w:instrText xml:space="preserve"> PAGEREF _Toc151673823 \h </w:instrText>
        </w:r>
        <w:r>
          <w:rPr>
            <w:noProof/>
            <w:webHidden/>
          </w:rPr>
        </w:r>
        <w:r>
          <w:rPr>
            <w:noProof/>
            <w:webHidden/>
          </w:rPr>
          <w:fldChar w:fldCharType="separate"/>
        </w:r>
        <w:r>
          <w:rPr>
            <w:noProof/>
            <w:webHidden/>
          </w:rPr>
          <w:t>46</w:t>
        </w:r>
        <w:r>
          <w:rPr>
            <w:noProof/>
            <w:webHidden/>
          </w:rPr>
          <w:fldChar w:fldCharType="end"/>
        </w:r>
      </w:hyperlink>
    </w:p>
    <w:p w14:paraId="09254072" w14:textId="3641794B"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24" w:history="1">
        <w:r w:rsidRPr="00FB3E38">
          <w:rPr>
            <w:rStyle w:val="Hyperlink"/>
            <w:noProof/>
          </w:rPr>
          <w:t>5.1 Hướng phát triển</w:t>
        </w:r>
        <w:r>
          <w:rPr>
            <w:noProof/>
            <w:webHidden/>
          </w:rPr>
          <w:tab/>
        </w:r>
        <w:r>
          <w:rPr>
            <w:noProof/>
            <w:webHidden/>
          </w:rPr>
          <w:fldChar w:fldCharType="begin"/>
        </w:r>
        <w:r>
          <w:rPr>
            <w:noProof/>
            <w:webHidden/>
          </w:rPr>
          <w:instrText xml:space="preserve"> PAGEREF _Toc151673824 \h </w:instrText>
        </w:r>
        <w:r>
          <w:rPr>
            <w:noProof/>
            <w:webHidden/>
          </w:rPr>
        </w:r>
        <w:r>
          <w:rPr>
            <w:noProof/>
            <w:webHidden/>
          </w:rPr>
          <w:fldChar w:fldCharType="separate"/>
        </w:r>
        <w:r>
          <w:rPr>
            <w:noProof/>
            <w:webHidden/>
          </w:rPr>
          <w:t>46</w:t>
        </w:r>
        <w:r>
          <w:rPr>
            <w:noProof/>
            <w:webHidden/>
          </w:rPr>
          <w:fldChar w:fldCharType="end"/>
        </w:r>
      </w:hyperlink>
    </w:p>
    <w:p w14:paraId="7525FEEC" w14:textId="5118362F" w:rsidR="00992A95" w:rsidRDefault="00992A95">
      <w:pPr>
        <w:pStyle w:val="TOC2"/>
        <w:tabs>
          <w:tab w:val="right" w:leader="dot" w:pos="9111"/>
        </w:tabs>
        <w:rPr>
          <w:rFonts w:asciiTheme="minorHAnsi" w:eastAsiaTheme="minorEastAsia" w:hAnsiTheme="minorHAnsi" w:cstheme="minorBidi"/>
          <w:noProof/>
          <w:sz w:val="22"/>
          <w:szCs w:val="22"/>
        </w:rPr>
      </w:pPr>
      <w:hyperlink w:anchor="_Toc151673825" w:history="1">
        <w:r w:rsidRPr="00FB3E38">
          <w:rPr>
            <w:rStyle w:val="Hyperlink"/>
            <w:noProof/>
          </w:rPr>
          <w:t>5.2 Ý nghĩa thực tiễn</w:t>
        </w:r>
        <w:r>
          <w:rPr>
            <w:noProof/>
            <w:webHidden/>
          </w:rPr>
          <w:tab/>
        </w:r>
        <w:r>
          <w:rPr>
            <w:noProof/>
            <w:webHidden/>
          </w:rPr>
          <w:fldChar w:fldCharType="begin"/>
        </w:r>
        <w:r>
          <w:rPr>
            <w:noProof/>
            <w:webHidden/>
          </w:rPr>
          <w:instrText xml:space="preserve"> PAGEREF _Toc151673825 \h </w:instrText>
        </w:r>
        <w:r>
          <w:rPr>
            <w:noProof/>
            <w:webHidden/>
          </w:rPr>
        </w:r>
        <w:r>
          <w:rPr>
            <w:noProof/>
            <w:webHidden/>
          </w:rPr>
          <w:fldChar w:fldCharType="separate"/>
        </w:r>
        <w:r>
          <w:rPr>
            <w:noProof/>
            <w:webHidden/>
          </w:rPr>
          <w:t>46</w:t>
        </w:r>
        <w:r>
          <w:rPr>
            <w:noProof/>
            <w:webHidden/>
          </w:rPr>
          <w:fldChar w:fldCharType="end"/>
        </w:r>
      </w:hyperlink>
    </w:p>
    <w:p w14:paraId="4DB195B3" w14:textId="2B3AE84E"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826" w:history="1">
        <w:r w:rsidRPr="00FB3E38">
          <w:rPr>
            <w:rStyle w:val="Hyperlink"/>
            <w:noProof/>
          </w:rPr>
          <w:t>BẢNG HỎI</w:t>
        </w:r>
        <w:r>
          <w:rPr>
            <w:noProof/>
            <w:webHidden/>
          </w:rPr>
          <w:tab/>
        </w:r>
        <w:r>
          <w:rPr>
            <w:noProof/>
            <w:webHidden/>
          </w:rPr>
          <w:fldChar w:fldCharType="begin"/>
        </w:r>
        <w:r>
          <w:rPr>
            <w:noProof/>
            <w:webHidden/>
          </w:rPr>
          <w:instrText xml:space="preserve"> PAGEREF _Toc151673826 \h </w:instrText>
        </w:r>
        <w:r>
          <w:rPr>
            <w:noProof/>
            <w:webHidden/>
          </w:rPr>
        </w:r>
        <w:r>
          <w:rPr>
            <w:noProof/>
            <w:webHidden/>
          </w:rPr>
          <w:fldChar w:fldCharType="separate"/>
        </w:r>
        <w:r>
          <w:rPr>
            <w:noProof/>
            <w:webHidden/>
          </w:rPr>
          <w:t>48</w:t>
        </w:r>
        <w:r>
          <w:rPr>
            <w:noProof/>
            <w:webHidden/>
          </w:rPr>
          <w:fldChar w:fldCharType="end"/>
        </w:r>
      </w:hyperlink>
    </w:p>
    <w:p w14:paraId="30C8D882" w14:textId="3A4FB33D" w:rsidR="00992A95" w:rsidRDefault="00992A95">
      <w:pPr>
        <w:pStyle w:val="TOC1"/>
        <w:tabs>
          <w:tab w:val="right" w:leader="dot" w:pos="9111"/>
        </w:tabs>
        <w:rPr>
          <w:rFonts w:asciiTheme="minorHAnsi" w:eastAsiaTheme="minorEastAsia" w:hAnsiTheme="minorHAnsi" w:cstheme="minorBidi"/>
          <w:noProof/>
          <w:sz w:val="22"/>
          <w:szCs w:val="22"/>
        </w:rPr>
      </w:pPr>
      <w:hyperlink w:anchor="_Toc151673827" w:history="1">
        <w:r w:rsidRPr="00FB3E38">
          <w:rPr>
            <w:rStyle w:val="Hyperlink"/>
            <w:noProof/>
          </w:rPr>
          <w:t>BẢNG PHÂN CHIA CÔNG VIỆC</w:t>
        </w:r>
        <w:r>
          <w:rPr>
            <w:noProof/>
            <w:webHidden/>
          </w:rPr>
          <w:tab/>
        </w:r>
        <w:r>
          <w:rPr>
            <w:noProof/>
            <w:webHidden/>
          </w:rPr>
          <w:fldChar w:fldCharType="begin"/>
        </w:r>
        <w:r>
          <w:rPr>
            <w:noProof/>
            <w:webHidden/>
          </w:rPr>
          <w:instrText xml:space="preserve"> PAGEREF _Toc151673827 \h </w:instrText>
        </w:r>
        <w:r>
          <w:rPr>
            <w:noProof/>
            <w:webHidden/>
          </w:rPr>
        </w:r>
        <w:r>
          <w:rPr>
            <w:noProof/>
            <w:webHidden/>
          </w:rPr>
          <w:fldChar w:fldCharType="separate"/>
        </w:r>
        <w:r>
          <w:rPr>
            <w:noProof/>
            <w:webHidden/>
          </w:rPr>
          <w:t>51</w:t>
        </w:r>
        <w:r>
          <w:rPr>
            <w:noProof/>
            <w:webHidden/>
          </w:rPr>
          <w:fldChar w:fldCharType="end"/>
        </w:r>
      </w:hyperlink>
    </w:p>
    <w:p w14:paraId="4CC17712" w14:textId="75414438"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593120">
      <w:pPr>
        <w:pStyle w:val="Chng"/>
        <w:outlineLvl w:val="0"/>
      </w:pPr>
      <w:bookmarkStart w:id="3" w:name="_Toc151673791"/>
      <w:r>
        <w:lastRenderedPageBreak/>
        <w:t>DANH MỤC KÍ HIỆU VÀ CHỮ VIẾT TẮT</w:t>
      </w:r>
      <w:bookmarkEnd w:id="3"/>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19139D3D" w:rsidR="00791EED" w:rsidRPr="006C3A2B" w:rsidRDefault="000D392C" w:rsidP="00463C29">
      <w:pPr>
        <w:pStyle w:val="Nidungvnbn"/>
      </w:pPr>
      <w:r>
        <w:t>CRM</w:t>
      </w:r>
      <w:r w:rsidR="00EF0E2A">
        <w:tab/>
      </w:r>
      <w:r>
        <w:t>Quản lý quan hệ khách hàng</w:t>
      </w:r>
    </w:p>
    <w:p w14:paraId="0DD9DB6B" w14:textId="07E2A2B2" w:rsidR="00791EED" w:rsidRDefault="000D392C" w:rsidP="00463C29">
      <w:pPr>
        <w:pStyle w:val="Nidungvnbn"/>
      </w:pPr>
      <w:r>
        <w:t>CRUD</w:t>
      </w:r>
      <w:r w:rsidR="00EF0E2A">
        <w:tab/>
      </w:r>
      <w:r>
        <w:t>Tạo, đọc, cập nhật, xóa</w:t>
      </w:r>
    </w:p>
    <w:p w14:paraId="265B5A18" w14:textId="299B15AB" w:rsidR="00606430" w:rsidRDefault="00EF0E2A" w:rsidP="00463C29">
      <w:pPr>
        <w:pStyle w:val="Nidungvnbn"/>
      </w:pPr>
      <w:r>
        <w:t>DFD</w:t>
      </w:r>
      <w:r>
        <w:tab/>
      </w:r>
      <w:r w:rsidR="00606430">
        <w:t>S</w:t>
      </w:r>
      <w:r w:rsidR="00606430" w:rsidRPr="00606430">
        <w:t>ơ</w:t>
      </w:r>
      <w:r w:rsidR="00606430">
        <w:t xml:space="preserve"> đ</w:t>
      </w:r>
      <w:r w:rsidR="00606430" w:rsidRPr="00606430">
        <w:t>ồ</w:t>
      </w:r>
      <w:r w:rsidR="00606430">
        <w:t xml:space="preserve"> lu</w:t>
      </w:r>
      <w:r w:rsidR="00606430" w:rsidRPr="00606430">
        <w:t>ồng</w:t>
      </w:r>
      <w:r w:rsidR="00606430">
        <w:t xml:space="preserve"> d</w:t>
      </w:r>
      <w:r w:rsidR="00606430" w:rsidRPr="00606430">
        <w:t>ữ</w:t>
      </w:r>
      <w:r w:rsidR="00606430">
        <w:t xml:space="preserve"> li</w:t>
      </w:r>
      <w:r w:rsidR="00606430" w:rsidRPr="00606430">
        <w:t>ệu</w:t>
      </w:r>
    </w:p>
    <w:p w14:paraId="103A2440" w14:textId="6C1EBDEC" w:rsidR="00606430" w:rsidRPr="006C3A2B" w:rsidRDefault="00EF0E2A" w:rsidP="00463C29">
      <w:pPr>
        <w:pStyle w:val="Nidungvnbn"/>
      </w:pPr>
      <w:r>
        <w:t>ERD</w:t>
      </w:r>
      <w:r>
        <w:tab/>
      </w:r>
      <w:r w:rsidR="00606430">
        <w:t>S</w:t>
      </w:r>
      <w:r w:rsidR="00606430" w:rsidRPr="00606430">
        <w:t>ơ</w:t>
      </w:r>
      <w:r w:rsidR="00606430">
        <w:t xml:space="preserve"> đ</w:t>
      </w:r>
      <w:r w:rsidR="00606430" w:rsidRPr="00606430">
        <w:t>ồ</w:t>
      </w:r>
      <w:r w:rsidR="00606430">
        <w:t xml:space="preserve"> m</w:t>
      </w:r>
      <w:r w:rsidR="00606430" w:rsidRPr="00606430">
        <w:t>ối</w:t>
      </w:r>
      <w:r w:rsidR="00606430">
        <w:t xml:space="preserve"> quan h</w:t>
      </w:r>
      <w:r w:rsidR="00606430" w:rsidRPr="00606430">
        <w:t>ệ</w:t>
      </w:r>
      <w:r w:rsidR="00606430">
        <w:t xml:space="preserve"> th</w:t>
      </w:r>
      <w:r w:rsidR="00606430" w:rsidRPr="00606430">
        <w:t>ực</w:t>
      </w:r>
      <w:r w:rsidR="00606430">
        <w:t xml:space="preserve"> th</w:t>
      </w:r>
      <w:r w:rsidR="00606430"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593120">
      <w:pPr>
        <w:pStyle w:val="Chng"/>
        <w:jc w:val="center"/>
        <w:outlineLvl w:val="0"/>
      </w:pPr>
      <w:bookmarkStart w:id="4" w:name="_Toc151673792"/>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63327C80" w14:textId="5A20E809" w:rsidR="00593120"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671119" w:history="1">
        <w:r w:rsidR="00593120" w:rsidRPr="00E748E9">
          <w:rPr>
            <w:rStyle w:val="Hyperlink"/>
            <w:noProof/>
          </w:rPr>
          <w:t>Hình 1.1 Cashflow table</w:t>
        </w:r>
        <w:r w:rsidR="00593120">
          <w:rPr>
            <w:noProof/>
            <w:webHidden/>
          </w:rPr>
          <w:tab/>
        </w:r>
        <w:r w:rsidR="00593120">
          <w:rPr>
            <w:noProof/>
            <w:webHidden/>
          </w:rPr>
          <w:fldChar w:fldCharType="begin"/>
        </w:r>
        <w:r w:rsidR="00593120">
          <w:rPr>
            <w:noProof/>
            <w:webHidden/>
          </w:rPr>
          <w:instrText xml:space="preserve"> PAGEREF _Toc151671119 \h </w:instrText>
        </w:r>
        <w:r w:rsidR="00593120">
          <w:rPr>
            <w:noProof/>
            <w:webHidden/>
          </w:rPr>
        </w:r>
        <w:r w:rsidR="00593120">
          <w:rPr>
            <w:noProof/>
            <w:webHidden/>
          </w:rPr>
          <w:fldChar w:fldCharType="separate"/>
        </w:r>
        <w:r w:rsidR="00593120">
          <w:rPr>
            <w:noProof/>
            <w:webHidden/>
          </w:rPr>
          <w:t>14</w:t>
        </w:r>
        <w:r w:rsidR="00593120">
          <w:rPr>
            <w:noProof/>
            <w:webHidden/>
          </w:rPr>
          <w:fldChar w:fldCharType="end"/>
        </w:r>
      </w:hyperlink>
    </w:p>
    <w:p w14:paraId="22DF1936" w14:textId="0C6617AC"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0" w:history="1">
        <w:r w:rsidR="00593120" w:rsidRPr="00E748E9">
          <w:rPr>
            <w:rStyle w:val="Hyperlink"/>
            <w:noProof/>
          </w:rPr>
          <w:t>Hình 2.2 Lược đồ Usecase tổng quát</w:t>
        </w:r>
        <w:r w:rsidR="00593120">
          <w:rPr>
            <w:noProof/>
            <w:webHidden/>
          </w:rPr>
          <w:tab/>
        </w:r>
        <w:r w:rsidR="00593120">
          <w:rPr>
            <w:noProof/>
            <w:webHidden/>
          </w:rPr>
          <w:fldChar w:fldCharType="begin"/>
        </w:r>
        <w:r w:rsidR="00593120">
          <w:rPr>
            <w:noProof/>
            <w:webHidden/>
          </w:rPr>
          <w:instrText xml:space="preserve"> PAGEREF _Toc151671120 \h </w:instrText>
        </w:r>
        <w:r w:rsidR="00593120">
          <w:rPr>
            <w:noProof/>
            <w:webHidden/>
          </w:rPr>
        </w:r>
        <w:r w:rsidR="00593120">
          <w:rPr>
            <w:noProof/>
            <w:webHidden/>
          </w:rPr>
          <w:fldChar w:fldCharType="separate"/>
        </w:r>
        <w:r w:rsidR="00593120">
          <w:rPr>
            <w:noProof/>
            <w:webHidden/>
          </w:rPr>
          <w:t>17</w:t>
        </w:r>
        <w:r w:rsidR="00593120">
          <w:rPr>
            <w:noProof/>
            <w:webHidden/>
          </w:rPr>
          <w:fldChar w:fldCharType="end"/>
        </w:r>
      </w:hyperlink>
    </w:p>
    <w:p w14:paraId="63D6F6DF" w14:textId="00736A5F"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1" w:history="1">
        <w:r w:rsidR="00593120" w:rsidRPr="00E748E9">
          <w:rPr>
            <w:rStyle w:val="Hyperlink"/>
            <w:noProof/>
          </w:rPr>
          <w:t>Hình 2.3 Lược đồ Usecase Quản lý thông tin khách hàng</w:t>
        </w:r>
        <w:r w:rsidR="00593120">
          <w:rPr>
            <w:noProof/>
            <w:webHidden/>
          </w:rPr>
          <w:tab/>
        </w:r>
        <w:r w:rsidR="00593120">
          <w:rPr>
            <w:noProof/>
            <w:webHidden/>
          </w:rPr>
          <w:fldChar w:fldCharType="begin"/>
        </w:r>
        <w:r w:rsidR="00593120">
          <w:rPr>
            <w:noProof/>
            <w:webHidden/>
          </w:rPr>
          <w:instrText xml:space="preserve"> PAGEREF _Toc151671121 \h </w:instrText>
        </w:r>
        <w:r w:rsidR="00593120">
          <w:rPr>
            <w:noProof/>
            <w:webHidden/>
          </w:rPr>
        </w:r>
        <w:r w:rsidR="00593120">
          <w:rPr>
            <w:noProof/>
            <w:webHidden/>
          </w:rPr>
          <w:fldChar w:fldCharType="separate"/>
        </w:r>
        <w:r w:rsidR="00593120">
          <w:rPr>
            <w:noProof/>
            <w:webHidden/>
          </w:rPr>
          <w:t>18</w:t>
        </w:r>
        <w:r w:rsidR="00593120">
          <w:rPr>
            <w:noProof/>
            <w:webHidden/>
          </w:rPr>
          <w:fldChar w:fldCharType="end"/>
        </w:r>
      </w:hyperlink>
    </w:p>
    <w:p w14:paraId="48C9A313" w14:textId="63E29E27"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2" w:history="1">
        <w:r w:rsidR="00593120" w:rsidRPr="00E748E9">
          <w:rPr>
            <w:rStyle w:val="Hyperlink"/>
            <w:noProof/>
          </w:rPr>
          <w:t>Hình 2.4 Lược đồ Usecase Quản lý Sales team</w:t>
        </w:r>
        <w:r w:rsidR="00593120">
          <w:rPr>
            <w:noProof/>
            <w:webHidden/>
          </w:rPr>
          <w:tab/>
        </w:r>
        <w:r w:rsidR="00593120">
          <w:rPr>
            <w:noProof/>
            <w:webHidden/>
          </w:rPr>
          <w:fldChar w:fldCharType="begin"/>
        </w:r>
        <w:r w:rsidR="00593120">
          <w:rPr>
            <w:noProof/>
            <w:webHidden/>
          </w:rPr>
          <w:instrText xml:space="preserve"> PAGEREF _Toc151671122 \h </w:instrText>
        </w:r>
        <w:r w:rsidR="00593120">
          <w:rPr>
            <w:noProof/>
            <w:webHidden/>
          </w:rPr>
        </w:r>
        <w:r w:rsidR="00593120">
          <w:rPr>
            <w:noProof/>
            <w:webHidden/>
          </w:rPr>
          <w:fldChar w:fldCharType="separate"/>
        </w:r>
        <w:r w:rsidR="00593120">
          <w:rPr>
            <w:noProof/>
            <w:webHidden/>
          </w:rPr>
          <w:t>21</w:t>
        </w:r>
        <w:r w:rsidR="00593120">
          <w:rPr>
            <w:noProof/>
            <w:webHidden/>
          </w:rPr>
          <w:fldChar w:fldCharType="end"/>
        </w:r>
      </w:hyperlink>
    </w:p>
    <w:p w14:paraId="7A81F67A" w14:textId="7B2C4D21"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3" w:history="1">
        <w:r w:rsidR="00593120" w:rsidRPr="00E748E9">
          <w:rPr>
            <w:rStyle w:val="Hyperlink"/>
            <w:noProof/>
          </w:rPr>
          <w:t>Hình 2.5 Lược đồ Usecase Quản lý Stage</w:t>
        </w:r>
        <w:r w:rsidR="00593120">
          <w:rPr>
            <w:noProof/>
            <w:webHidden/>
          </w:rPr>
          <w:tab/>
        </w:r>
        <w:r w:rsidR="00593120">
          <w:rPr>
            <w:noProof/>
            <w:webHidden/>
          </w:rPr>
          <w:fldChar w:fldCharType="begin"/>
        </w:r>
        <w:r w:rsidR="00593120">
          <w:rPr>
            <w:noProof/>
            <w:webHidden/>
          </w:rPr>
          <w:instrText xml:space="preserve"> PAGEREF _Toc151671123 \h </w:instrText>
        </w:r>
        <w:r w:rsidR="00593120">
          <w:rPr>
            <w:noProof/>
            <w:webHidden/>
          </w:rPr>
        </w:r>
        <w:r w:rsidR="00593120">
          <w:rPr>
            <w:noProof/>
            <w:webHidden/>
          </w:rPr>
          <w:fldChar w:fldCharType="separate"/>
        </w:r>
        <w:r w:rsidR="00593120">
          <w:rPr>
            <w:noProof/>
            <w:webHidden/>
          </w:rPr>
          <w:t>24</w:t>
        </w:r>
        <w:r w:rsidR="00593120">
          <w:rPr>
            <w:noProof/>
            <w:webHidden/>
          </w:rPr>
          <w:fldChar w:fldCharType="end"/>
        </w:r>
      </w:hyperlink>
    </w:p>
    <w:p w14:paraId="66D999B5" w14:textId="31EDCEF8"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4" w:history="1">
        <w:r w:rsidR="00593120" w:rsidRPr="00E748E9">
          <w:rPr>
            <w:rStyle w:val="Hyperlink"/>
            <w:noProof/>
          </w:rPr>
          <w:t>Hình 2.6 Lược đồ Usecase Quản lý Pipeline</w:t>
        </w:r>
        <w:r w:rsidR="00593120">
          <w:rPr>
            <w:noProof/>
            <w:webHidden/>
          </w:rPr>
          <w:tab/>
        </w:r>
        <w:r w:rsidR="00593120">
          <w:rPr>
            <w:noProof/>
            <w:webHidden/>
          </w:rPr>
          <w:fldChar w:fldCharType="begin"/>
        </w:r>
        <w:r w:rsidR="00593120">
          <w:rPr>
            <w:noProof/>
            <w:webHidden/>
          </w:rPr>
          <w:instrText xml:space="preserve"> PAGEREF _Toc151671124 \h </w:instrText>
        </w:r>
        <w:r w:rsidR="00593120">
          <w:rPr>
            <w:noProof/>
            <w:webHidden/>
          </w:rPr>
        </w:r>
        <w:r w:rsidR="00593120">
          <w:rPr>
            <w:noProof/>
            <w:webHidden/>
          </w:rPr>
          <w:fldChar w:fldCharType="separate"/>
        </w:r>
        <w:r w:rsidR="00593120">
          <w:rPr>
            <w:noProof/>
            <w:webHidden/>
          </w:rPr>
          <w:t>26</w:t>
        </w:r>
        <w:r w:rsidR="00593120">
          <w:rPr>
            <w:noProof/>
            <w:webHidden/>
          </w:rPr>
          <w:fldChar w:fldCharType="end"/>
        </w:r>
      </w:hyperlink>
    </w:p>
    <w:p w14:paraId="44EAAA77" w14:textId="387C1192"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5" w:history="1">
        <w:r w:rsidR="00593120" w:rsidRPr="00E748E9">
          <w:rPr>
            <w:rStyle w:val="Hyperlink"/>
            <w:noProof/>
          </w:rPr>
          <w:t>Hình 2.7 Lược đồ Usecase Quản lý Lead/Oppurtunity</w:t>
        </w:r>
        <w:r w:rsidR="00593120">
          <w:rPr>
            <w:noProof/>
            <w:webHidden/>
          </w:rPr>
          <w:tab/>
        </w:r>
        <w:r w:rsidR="00593120">
          <w:rPr>
            <w:noProof/>
            <w:webHidden/>
          </w:rPr>
          <w:fldChar w:fldCharType="begin"/>
        </w:r>
        <w:r w:rsidR="00593120">
          <w:rPr>
            <w:noProof/>
            <w:webHidden/>
          </w:rPr>
          <w:instrText xml:space="preserve"> PAGEREF _Toc151671125 \h </w:instrText>
        </w:r>
        <w:r w:rsidR="00593120">
          <w:rPr>
            <w:noProof/>
            <w:webHidden/>
          </w:rPr>
        </w:r>
        <w:r w:rsidR="00593120">
          <w:rPr>
            <w:noProof/>
            <w:webHidden/>
          </w:rPr>
          <w:fldChar w:fldCharType="separate"/>
        </w:r>
        <w:r w:rsidR="00593120">
          <w:rPr>
            <w:noProof/>
            <w:webHidden/>
          </w:rPr>
          <w:t>29</w:t>
        </w:r>
        <w:r w:rsidR="00593120">
          <w:rPr>
            <w:noProof/>
            <w:webHidden/>
          </w:rPr>
          <w:fldChar w:fldCharType="end"/>
        </w:r>
      </w:hyperlink>
    </w:p>
    <w:p w14:paraId="799A7EC7" w14:textId="7DD2F785"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6" w:history="1">
        <w:r w:rsidR="00593120" w:rsidRPr="00E748E9">
          <w:rPr>
            <w:rStyle w:val="Hyperlink"/>
            <w:noProof/>
          </w:rPr>
          <w:t>Hình 2.8 Lược đồ Usecase Quản lý Lead source</w:t>
        </w:r>
        <w:r w:rsidR="00593120">
          <w:rPr>
            <w:noProof/>
            <w:webHidden/>
          </w:rPr>
          <w:tab/>
        </w:r>
        <w:r w:rsidR="00593120">
          <w:rPr>
            <w:noProof/>
            <w:webHidden/>
          </w:rPr>
          <w:fldChar w:fldCharType="begin"/>
        </w:r>
        <w:r w:rsidR="00593120">
          <w:rPr>
            <w:noProof/>
            <w:webHidden/>
          </w:rPr>
          <w:instrText xml:space="preserve"> PAGEREF _Toc151671126 \h </w:instrText>
        </w:r>
        <w:r w:rsidR="00593120">
          <w:rPr>
            <w:noProof/>
            <w:webHidden/>
          </w:rPr>
        </w:r>
        <w:r w:rsidR="00593120">
          <w:rPr>
            <w:noProof/>
            <w:webHidden/>
          </w:rPr>
          <w:fldChar w:fldCharType="separate"/>
        </w:r>
        <w:r w:rsidR="00593120">
          <w:rPr>
            <w:noProof/>
            <w:webHidden/>
          </w:rPr>
          <w:t>32</w:t>
        </w:r>
        <w:r w:rsidR="00593120">
          <w:rPr>
            <w:noProof/>
            <w:webHidden/>
          </w:rPr>
          <w:fldChar w:fldCharType="end"/>
        </w:r>
      </w:hyperlink>
    </w:p>
    <w:p w14:paraId="36FE998C" w14:textId="5ADB1D4C"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7" w:history="1">
        <w:r w:rsidR="00593120" w:rsidRPr="00E748E9">
          <w:rPr>
            <w:rStyle w:val="Hyperlink"/>
            <w:noProof/>
          </w:rPr>
          <w:t>Hình 2.9 Lược đồ Usecase Quản lý Marketing campaign</w:t>
        </w:r>
        <w:r w:rsidR="00593120">
          <w:rPr>
            <w:noProof/>
            <w:webHidden/>
          </w:rPr>
          <w:tab/>
        </w:r>
        <w:r w:rsidR="00593120">
          <w:rPr>
            <w:noProof/>
            <w:webHidden/>
          </w:rPr>
          <w:fldChar w:fldCharType="begin"/>
        </w:r>
        <w:r w:rsidR="00593120">
          <w:rPr>
            <w:noProof/>
            <w:webHidden/>
          </w:rPr>
          <w:instrText xml:space="preserve"> PAGEREF _Toc151671127 \h </w:instrText>
        </w:r>
        <w:r w:rsidR="00593120">
          <w:rPr>
            <w:noProof/>
            <w:webHidden/>
          </w:rPr>
        </w:r>
        <w:r w:rsidR="00593120">
          <w:rPr>
            <w:noProof/>
            <w:webHidden/>
          </w:rPr>
          <w:fldChar w:fldCharType="separate"/>
        </w:r>
        <w:r w:rsidR="00593120">
          <w:rPr>
            <w:noProof/>
            <w:webHidden/>
          </w:rPr>
          <w:t>34</w:t>
        </w:r>
        <w:r w:rsidR="00593120">
          <w:rPr>
            <w:noProof/>
            <w:webHidden/>
          </w:rPr>
          <w:fldChar w:fldCharType="end"/>
        </w:r>
      </w:hyperlink>
    </w:p>
    <w:p w14:paraId="60555012" w14:textId="4ADD57C2"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8" w:history="1">
        <w:r w:rsidR="00593120" w:rsidRPr="00E748E9">
          <w:rPr>
            <w:rStyle w:val="Hyperlink"/>
            <w:noProof/>
          </w:rPr>
          <w:t>Hình 2.10 Lược đồ ngữ cảnh</w:t>
        </w:r>
        <w:r w:rsidR="00593120">
          <w:rPr>
            <w:noProof/>
            <w:webHidden/>
          </w:rPr>
          <w:tab/>
        </w:r>
        <w:r w:rsidR="00593120">
          <w:rPr>
            <w:noProof/>
            <w:webHidden/>
          </w:rPr>
          <w:fldChar w:fldCharType="begin"/>
        </w:r>
        <w:r w:rsidR="00593120">
          <w:rPr>
            <w:noProof/>
            <w:webHidden/>
          </w:rPr>
          <w:instrText xml:space="preserve"> PAGEREF _Toc151671128 \h </w:instrText>
        </w:r>
        <w:r w:rsidR="00593120">
          <w:rPr>
            <w:noProof/>
            <w:webHidden/>
          </w:rPr>
        </w:r>
        <w:r w:rsidR="00593120">
          <w:rPr>
            <w:noProof/>
            <w:webHidden/>
          </w:rPr>
          <w:fldChar w:fldCharType="separate"/>
        </w:r>
        <w:r w:rsidR="00593120">
          <w:rPr>
            <w:noProof/>
            <w:webHidden/>
          </w:rPr>
          <w:t>37</w:t>
        </w:r>
        <w:r w:rsidR="00593120">
          <w:rPr>
            <w:noProof/>
            <w:webHidden/>
          </w:rPr>
          <w:fldChar w:fldCharType="end"/>
        </w:r>
      </w:hyperlink>
    </w:p>
    <w:p w14:paraId="43EDB5EE" w14:textId="300A536E"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29" w:history="1">
        <w:r w:rsidR="00593120" w:rsidRPr="00E748E9">
          <w:rPr>
            <w:rStyle w:val="Hyperlink"/>
            <w:noProof/>
          </w:rPr>
          <w:t>Hình 2.11 Lược đồ level 0</w:t>
        </w:r>
        <w:r w:rsidR="00593120">
          <w:rPr>
            <w:noProof/>
            <w:webHidden/>
          </w:rPr>
          <w:tab/>
        </w:r>
        <w:r w:rsidR="00593120">
          <w:rPr>
            <w:noProof/>
            <w:webHidden/>
          </w:rPr>
          <w:fldChar w:fldCharType="begin"/>
        </w:r>
        <w:r w:rsidR="00593120">
          <w:rPr>
            <w:noProof/>
            <w:webHidden/>
          </w:rPr>
          <w:instrText xml:space="preserve"> PAGEREF _Toc151671129 \h </w:instrText>
        </w:r>
        <w:r w:rsidR="00593120">
          <w:rPr>
            <w:noProof/>
            <w:webHidden/>
          </w:rPr>
        </w:r>
        <w:r w:rsidR="00593120">
          <w:rPr>
            <w:noProof/>
            <w:webHidden/>
          </w:rPr>
          <w:fldChar w:fldCharType="separate"/>
        </w:r>
        <w:r w:rsidR="00593120">
          <w:rPr>
            <w:noProof/>
            <w:webHidden/>
          </w:rPr>
          <w:t>37</w:t>
        </w:r>
        <w:r w:rsidR="00593120">
          <w:rPr>
            <w:noProof/>
            <w:webHidden/>
          </w:rPr>
          <w:fldChar w:fldCharType="end"/>
        </w:r>
      </w:hyperlink>
    </w:p>
    <w:p w14:paraId="11693AD0" w14:textId="2404ED23"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30" w:history="1">
        <w:r w:rsidR="00593120" w:rsidRPr="00E748E9">
          <w:rPr>
            <w:rStyle w:val="Hyperlink"/>
            <w:noProof/>
          </w:rPr>
          <w:t>Hình 2.12 Lược đồ quan hệ thực thể</w:t>
        </w:r>
        <w:r w:rsidR="00593120">
          <w:rPr>
            <w:noProof/>
            <w:webHidden/>
          </w:rPr>
          <w:tab/>
        </w:r>
        <w:r w:rsidR="00593120">
          <w:rPr>
            <w:noProof/>
            <w:webHidden/>
          </w:rPr>
          <w:fldChar w:fldCharType="begin"/>
        </w:r>
        <w:r w:rsidR="00593120">
          <w:rPr>
            <w:noProof/>
            <w:webHidden/>
          </w:rPr>
          <w:instrText xml:space="preserve"> PAGEREF _Toc151671130 \h </w:instrText>
        </w:r>
        <w:r w:rsidR="00593120">
          <w:rPr>
            <w:noProof/>
            <w:webHidden/>
          </w:rPr>
        </w:r>
        <w:r w:rsidR="00593120">
          <w:rPr>
            <w:noProof/>
            <w:webHidden/>
          </w:rPr>
          <w:fldChar w:fldCharType="separate"/>
        </w:r>
        <w:r w:rsidR="00593120">
          <w:rPr>
            <w:noProof/>
            <w:webHidden/>
          </w:rPr>
          <w:t>38</w:t>
        </w:r>
        <w:r w:rsidR="00593120">
          <w:rPr>
            <w:noProof/>
            <w:webHidden/>
          </w:rPr>
          <w:fldChar w:fldCharType="end"/>
        </w:r>
      </w:hyperlink>
    </w:p>
    <w:p w14:paraId="0D01FEC1" w14:textId="0C0B7E5A" w:rsidR="00593120" w:rsidRDefault="00992A95">
      <w:pPr>
        <w:pStyle w:val="TableofFigures"/>
        <w:tabs>
          <w:tab w:val="right" w:leader="dot" w:pos="9111"/>
        </w:tabs>
        <w:rPr>
          <w:rFonts w:asciiTheme="minorHAnsi" w:eastAsiaTheme="minorEastAsia" w:hAnsiTheme="minorHAnsi" w:cstheme="minorBidi"/>
          <w:noProof/>
          <w:sz w:val="22"/>
          <w:szCs w:val="22"/>
        </w:rPr>
      </w:pPr>
      <w:hyperlink w:anchor="_Toc151671131" w:history="1">
        <w:r w:rsidR="00593120" w:rsidRPr="00E748E9">
          <w:rPr>
            <w:rStyle w:val="Hyperlink"/>
            <w:noProof/>
          </w:rPr>
          <w:t>Hình 2.13 Lược đồ cơ sở mức vật lý</w:t>
        </w:r>
        <w:r w:rsidR="00593120">
          <w:rPr>
            <w:noProof/>
            <w:webHidden/>
          </w:rPr>
          <w:tab/>
        </w:r>
        <w:r w:rsidR="00593120">
          <w:rPr>
            <w:noProof/>
            <w:webHidden/>
          </w:rPr>
          <w:fldChar w:fldCharType="begin"/>
        </w:r>
        <w:r w:rsidR="00593120">
          <w:rPr>
            <w:noProof/>
            <w:webHidden/>
          </w:rPr>
          <w:instrText xml:space="preserve"> PAGEREF _Toc151671131 \h </w:instrText>
        </w:r>
        <w:r w:rsidR="00593120">
          <w:rPr>
            <w:noProof/>
            <w:webHidden/>
          </w:rPr>
        </w:r>
        <w:r w:rsidR="00593120">
          <w:rPr>
            <w:noProof/>
            <w:webHidden/>
          </w:rPr>
          <w:fldChar w:fldCharType="separate"/>
        </w:r>
        <w:r w:rsidR="00593120">
          <w:rPr>
            <w:noProof/>
            <w:webHidden/>
          </w:rPr>
          <w:t>50</w:t>
        </w:r>
        <w:r w:rsidR="00593120">
          <w:rPr>
            <w:noProof/>
            <w:webHidden/>
          </w:rPr>
          <w:fldChar w:fldCharType="end"/>
        </w:r>
      </w:hyperlink>
    </w:p>
    <w:p w14:paraId="642EC2B8" w14:textId="317B532C"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7AC0F3D6" w14:textId="77021F63" w:rsidR="00546BAF"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671253" w:history="1">
        <w:r w:rsidR="00546BAF" w:rsidRPr="000B17D3">
          <w:rPr>
            <w:rStyle w:val="Hyperlink"/>
            <w:noProof/>
          </w:rPr>
          <w:t>Bảng 1.1 Đặc tả yêu cầu</w:t>
        </w:r>
        <w:r w:rsidR="00546BAF">
          <w:rPr>
            <w:noProof/>
            <w:webHidden/>
          </w:rPr>
          <w:tab/>
        </w:r>
        <w:r w:rsidR="00546BAF">
          <w:rPr>
            <w:noProof/>
            <w:webHidden/>
          </w:rPr>
          <w:fldChar w:fldCharType="begin"/>
        </w:r>
        <w:r w:rsidR="00546BAF">
          <w:rPr>
            <w:noProof/>
            <w:webHidden/>
          </w:rPr>
          <w:instrText xml:space="preserve"> PAGEREF _Toc151671253 \h </w:instrText>
        </w:r>
        <w:r w:rsidR="00546BAF">
          <w:rPr>
            <w:noProof/>
            <w:webHidden/>
          </w:rPr>
        </w:r>
        <w:r w:rsidR="00546BAF">
          <w:rPr>
            <w:noProof/>
            <w:webHidden/>
          </w:rPr>
          <w:fldChar w:fldCharType="separate"/>
        </w:r>
        <w:r w:rsidR="00546BAF">
          <w:rPr>
            <w:noProof/>
            <w:webHidden/>
          </w:rPr>
          <w:t>12</w:t>
        </w:r>
        <w:r w:rsidR="00546BAF">
          <w:rPr>
            <w:noProof/>
            <w:webHidden/>
          </w:rPr>
          <w:fldChar w:fldCharType="end"/>
        </w:r>
      </w:hyperlink>
    </w:p>
    <w:p w14:paraId="5757544C" w14:textId="06B7BFFD"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54" w:history="1">
        <w:r w:rsidR="00546BAF" w:rsidRPr="000B17D3">
          <w:rPr>
            <w:rStyle w:val="Hyperlink"/>
            <w:noProof/>
          </w:rPr>
          <w:t>Bảng 2.2 Mô tả Usecase Quản lý thông tin khách hàng</w:t>
        </w:r>
        <w:r w:rsidR="00546BAF">
          <w:rPr>
            <w:noProof/>
            <w:webHidden/>
          </w:rPr>
          <w:tab/>
        </w:r>
        <w:r w:rsidR="00546BAF">
          <w:rPr>
            <w:noProof/>
            <w:webHidden/>
          </w:rPr>
          <w:fldChar w:fldCharType="begin"/>
        </w:r>
        <w:r w:rsidR="00546BAF">
          <w:rPr>
            <w:noProof/>
            <w:webHidden/>
          </w:rPr>
          <w:instrText xml:space="preserve"> PAGEREF _Toc151671254 \h </w:instrText>
        </w:r>
        <w:r w:rsidR="00546BAF">
          <w:rPr>
            <w:noProof/>
            <w:webHidden/>
          </w:rPr>
        </w:r>
        <w:r w:rsidR="00546BAF">
          <w:rPr>
            <w:noProof/>
            <w:webHidden/>
          </w:rPr>
          <w:fldChar w:fldCharType="separate"/>
        </w:r>
        <w:r w:rsidR="00546BAF">
          <w:rPr>
            <w:noProof/>
            <w:webHidden/>
          </w:rPr>
          <w:t>21</w:t>
        </w:r>
        <w:r w:rsidR="00546BAF">
          <w:rPr>
            <w:noProof/>
            <w:webHidden/>
          </w:rPr>
          <w:fldChar w:fldCharType="end"/>
        </w:r>
      </w:hyperlink>
    </w:p>
    <w:p w14:paraId="4C49D5AE" w14:textId="4489DA41"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55" w:history="1">
        <w:r w:rsidR="00546BAF" w:rsidRPr="000B17D3">
          <w:rPr>
            <w:rStyle w:val="Hyperlink"/>
            <w:noProof/>
          </w:rPr>
          <w:t>Bảng 2.3 Mô tả Usecase Quản lý Sales team</w:t>
        </w:r>
        <w:r w:rsidR="00546BAF">
          <w:rPr>
            <w:noProof/>
            <w:webHidden/>
          </w:rPr>
          <w:tab/>
        </w:r>
        <w:r w:rsidR="00546BAF">
          <w:rPr>
            <w:noProof/>
            <w:webHidden/>
          </w:rPr>
          <w:fldChar w:fldCharType="begin"/>
        </w:r>
        <w:r w:rsidR="00546BAF">
          <w:rPr>
            <w:noProof/>
            <w:webHidden/>
          </w:rPr>
          <w:instrText xml:space="preserve"> PAGEREF _Toc151671255 \h </w:instrText>
        </w:r>
        <w:r w:rsidR="00546BAF">
          <w:rPr>
            <w:noProof/>
            <w:webHidden/>
          </w:rPr>
        </w:r>
        <w:r w:rsidR="00546BAF">
          <w:rPr>
            <w:noProof/>
            <w:webHidden/>
          </w:rPr>
          <w:fldChar w:fldCharType="separate"/>
        </w:r>
        <w:r w:rsidR="00546BAF">
          <w:rPr>
            <w:noProof/>
            <w:webHidden/>
          </w:rPr>
          <w:t>23</w:t>
        </w:r>
        <w:r w:rsidR="00546BAF">
          <w:rPr>
            <w:noProof/>
            <w:webHidden/>
          </w:rPr>
          <w:fldChar w:fldCharType="end"/>
        </w:r>
      </w:hyperlink>
    </w:p>
    <w:p w14:paraId="47974788" w14:textId="5F90F46D"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56" w:history="1">
        <w:r w:rsidR="00546BAF" w:rsidRPr="000B17D3">
          <w:rPr>
            <w:rStyle w:val="Hyperlink"/>
            <w:noProof/>
          </w:rPr>
          <w:t>Bảng 2.4 Mô tả Usecase Quản lý Stage</w:t>
        </w:r>
        <w:r w:rsidR="00546BAF">
          <w:rPr>
            <w:noProof/>
            <w:webHidden/>
          </w:rPr>
          <w:tab/>
        </w:r>
        <w:r w:rsidR="00546BAF">
          <w:rPr>
            <w:noProof/>
            <w:webHidden/>
          </w:rPr>
          <w:fldChar w:fldCharType="begin"/>
        </w:r>
        <w:r w:rsidR="00546BAF">
          <w:rPr>
            <w:noProof/>
            <w:webHidden/>
          </w:rPr>
          <w:instrText xml:space="preserve"> PAGEREF _Toc151671256 \h </w:instrText>
        </w:r>
        <w:r w:rsidR="00546BAF">
          <w:rPr>
            <w:noProof/>
            <w:webHidden/>
          </w:rPr>
        </w:r>
        <w:r w:rsidR="00546BAF">
          <w:rPr>
            <w:noProof/>
            <w:webHidden/>
          </w:rPr>
          <w:fldChar w:fldCharType="separate"/>
        </w:r>
        <w:r w:rsidR="00546BAF">
          <w:rPr>
            <w:noProof/>
            <w:webHidden/>
          </w:rPr>
          <w:t>26</w:t>
        </w:r>
        <w:r w:rsidR="00546BAF">
          <w:rPr>
            <w:noProof/>
            <w:webHidden/>
          </w:rPr>
          <w:fldChar w:fldCharType="end"/>
        </w:r>
      </w:hyperlink>
    </w:p>
    <w:p w14:paraId="11A005A6" w14:textId="5D2FE136"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57" w:history="1">
        <w:r w:rsidR="00546BAF" w:rsidRPr="000B17D3">
          <w:rPr>
            <w:rStyle w:val="Hyperlink"/>
            <w:noProof/>
          </w:rPr>
          <w:t>Bảng 2.5 Mô tả Usecase Quản lý Pipeline</w:t>
        </w:r>
        <w:r w:rsidR="00546BAF">
          <w:rPr>
            <w:noProof/>
            <w:webHidden/>
          </w:rPr>
          <w:tab/>
        </w:r>
        <w:r w:rsidR="00546BAF">
          <w:rPr>
            <w:noProof/>
            <w:webHidden/>
          </w:rPr>
          <w:fldChar w:fldCharType="begin"/>
        </w:r>
        <w:r w:rsidR="00546BAF">
          <w:rPr>
            <w:noProof/>
            <w:webHidden/>
          </w:rPr>
          <w:instrText xml:space="preserve"> PAGEREF _Toc151671257 \h </w:instrText>
        </w:r>
        <w:r w:rsidR="00546BAF">
          <w:rPr>
            <w:noProof/>
            <w:webHidden/>
          </w:rPr>
        </w:r>
        <w:r w:rsidR="00546BAF">
          <w:rPr>
            <w:noProof/>
            <w:webHidden/>
          </w:rPr>
          <w:fldChar w:fldCharType="separate"/>
        </w:r>
        <w:r w:rsidR="00546BAF">
          <w:rPr>
            <w:noProof/>
            <w:webHidden/>
          </w:rPr>
          <w:t>28</w:t>
        </w:r>
        <w:r w:rsidR="00546BAF">
          <w:rPr>
            <w:noProof/>
            <w:webHidden/>
          </w:rPr>
          <w:fldChar w:fldCharType="end"/>
        </w:r>
      </w:hyperlink>
    </w:p>
    <w:p w14:paraId="43057198" w14:textId="189D2D8B"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58" w:history="1">
        <w:r w:rsidR="00546BAF" w:rsidRPr="000B17D3">
          <w:rPr>
            <w:rStyle w:val="Hyperlink"/>
            <w:noProof/>
          </w:rPr>
          <w:t>Bảng 2.6 Mô tả Usecase Quản lý Lead/Oppurtunity</w:t>
        </w:r>
        <w:r w:rsidR="00546BAF">
          <w:rPr>
            <w:noProof/>
            <w:webHidden/>
          </w:rPr>
          <w:tab/>
        </w:r>
        <w:r w:rsidR="00546BAF">
          <w:rPr>
            <w:noProof/>
            <w:webHidden/>
          </w:rPr>
          <w:fldChar w:fldCharType="begin"/>
        </w:r>
        <w:r w:rsidR="00546BAF">
          <w:rPr>
            <w:noProof/>
            <w:webHidden/>
          </w:rPr>
          <w:instrText xml:space="preserve"> PAGEREF _Toc151671258 \h </w:instrText>
        </w:r>
        <w:r w:rsidR="00546BAF">
          <w:rPr>
            <w:noProof/>
            <w:webHidden/>
          </w:rPr>
        </w:r>
        <w:r w:rsidR="00546BAF">
          <w:rPr>
            <w:noProof/>
            <w:webHidden/>
          </w:rPr>
          <w:fldChar w:fldCharType="separate"/>
        </w:r>
        <w:r w:rsidR="00546BAF">
          <w:rPr>
            <w:noProof/>
            <w:webHidden/>
          </w:rPr>
          <w:t>31</w:t>
        </w:r>
        <w:r w:rsidR="00546BAF">
          <w:rPr>
            <w:noProof/>
            <w:webHidden/>
          </w:rPr>
          <w:fldChar w:fldCharType="end"/>
        </w:r>
      </w:hyperlink>
    </w:p>
    <w:p w14:paraId="42E3A837" w14:textId="7379104E"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59" w:history="1">
        <w:r w:rsidR="00546BAF" w:rsidRPr="000B17D3">
          <w:rPr>
            <w:rStyle w:val="Hyperlink"/>
            <w:noProof/>
          </w:rPr>
          <w:t>Bảng 2.7 Mô tả Usecase Quản lý Lead source</w:t>
        </w:r>
        <w:r w:rsidR="00546BAF">
          <w:rPr>
            <w:noProof/>
            <w:webHidden/>
          </w:rPr>
          <w:tab/>
        </w:r>
        <w:r w:rsidR="00546BAF">
          <w:rPr>
            <w:noProof/>
            <w:webHidden/>
          </w:rPr>
          <w:fldChar w:fldCharType="begin"/>
        </w:r>
        <w:r w:rsidR="00546BAF">
          <w:rPr>
            <w:noProof/>
            <w:webHidden/>
          </w:rPr>
          <w:instrText xml:space="preserve"> PAGEREF _Toc151671259 \h </w:instrText>
        </w:r>
        <w:r w:rsidR="00546BAF">
          <w:rPr>
            <w:noProof/>
            <w:webHidden/>
          </w:rPr>
        </w:r>
        <w:r w:rsidR="00546BAF">
          <w:rPr>
            <w:noProof/>
            <w:webHidden/>
          </w:rPr>
          <w:fldChar w:fldCharType="separate"/>
        </w:r>
        <w:r w:rsidR="00546BAF">
          <w:rPr>
            <w:noProof/>
            <w:webHidden/>
          </w:rPr>
          <w:t>34</w:t>
        </w:r>
        <w:r w:rsidR="00546BAF">
          <w:rPr>
            <w:noProof/>
            <w:webHidden/>
          </w:rPr>
          <w:fldChar w:fldCharType="end"/>
        </w:r>
      </w:hyperlink>
    </w:p>
    <w:p w14:paraId="32B91136" w14:textId="1DC26ECF"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0" w:history="1">
        <w:r w:rsidR="00546BAF" w:rsidRPr="000B17D3">
          <w:rPr>
            <w:rStyle w:val="Hyperlink"/>
            <w:noProof/>
          </w:rPr>
          <w:t>Bảng 2.8 Mô tả Usecase Quản lý Marketing campaign</w:t>
        </w:r>
        <w:r w:rsidR="00546BAF">
          <w:rPr>
            <w:noProof/>
            <w:webHidden/>
          </w:rPr>
          <w:tab/>
        </w:r>
        <w:r w:rsidR="00546BAF">
          <w:rPr>
            <w:noProof/>
            <w:webHidden/>
          </w:rPr>
          <w:fldChar w:fldCharType="begin"/>
        </w:r>
        <w:r w:rsidR="00546BAF">
          <w:rPr>
            <w:noProof/>
            <w:webHidden/>
          </w:rPr>
          <w:instrText xml:space="preserve"> PAGEREF _Toc151671260 \h </w:instrText>
        </w:r>
        <w:r w:rsidR="00546BAF">
          <w:rPr>
            <w:noProof/>
            <w:webHidden/>
          </w:rPr>
        </w:r>
        <w:r w:rsidR="00546BAF">
          <w:rPr>
            <w:noProof/>
            <w:webHidden/>
          </w:rPr>
          <w:fldChar w:fldCharType="separate"/>
        </w:r>
        <w:r w:rsidR="00546BAF">
          <w:rPr>
            <w:noProof/>
            <w:webHidden/>
          </w:rPr>
          <w:t>36</w:t>
        </w:r>
        <w:r w:rsidR="00546BAF">
          <w:rPr>
            <w:noProof/>
            <w:webHidden/>
          </w:rPr>
          <w:fldChar w:fldCharType="end"/>
        </w:r>
      </w:hyperlink>
    </w:p>
    <w:p w14:paraId="00D6062F" w14:textId="0E4BDAB7"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1" w:history="1">
        <w:r w:rsidR="00546BAF" w:rsidRPr="000B17D3">
          <w:rPr>
            <w:rStyle w:val="Hyperlink"/>
            <w:noProof/>
          </w:rPr>
          <w:t>Bảng 2.9 Customer</w:t>
        </w:r>
        <w:r w:rsidR="00546BAF">
          <w:rPr>
            <w:noProof/>
            <w:webHidden/>
          </w:rPr>
          <w:tab/>
        </w:r>
        <w:r w:rsidR="00546BAF">
          <w:rPr>
            <w:noProof/>
            <w:webHidden/>
          </w:rPr>
          <w:fldChar w:fldCharType="begin"/>
        </w:r>
        <w:r w:rsidR="00546BAF">
          <w:rPr>
            <w:noProof/>
            <w:webHidden/>
          </w:rPr>
          <w:instrText xml:space="preserve"> PAGEREF _Toc151671261 \h </w:instrText>
        </w:r>
        <w:r w:rsidR="00546BAF">
          <w:rPr>
            <w:noProof/>
            <w:webHidden/>
          </w:rPr>
        </w:r>
        <w:r w:rsidR="00546BAF">
          <w:rPr>
            <w:noProof/>
            <w:webHidden/>
          </w:rPr>
          <w:fldChar w:fldCharType="separate"/>
        </w:r>
        <w:r w:rsidR="00546BAF">
          <w:rPr>
            <w:noProof/>
            <w:webHidden/>
          </w:rPr>
          <w:t>39</w:t>
        </w:r>
        <w:r w:rsidR="00546BAF">
          <w:rPr>
            <w:noProof/>
            <w:webHidden/>
          </w:rPr>
          <w:fldChar w:fldCharType="end"/>
        </w:r>
      </w:hyperlink>
    </w:p>
    <w:p w14:paraId="2DB7EA14" w14:textId="2A47DEE9"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2" w:history="1">
        <w:r w:rsidR="00546BAF" w:rsidRPr="000B17D3">
          <w:rPr>
            <w:rStyle w:val="Hyperlink"/>
            <w:noProof/>
          </w:rPr>
          <w:t>Bảng 2.10 Emloyee</w:t>
        </w:r>
        <w:r w:rsidR="00546BAF">
          <w:rPr>
            <w:noProof/>
            <w:webHidden/>
          </w:rPr>
          <w:tab/>
        </w:r>
        <w:r w:rsidR="00546BAF">
          <w:rPr>
            <w:noProof/>
            <w:webHidden/>
          </w:rPr>
          <w:fldChar w:fldCharType="begin"/>
        </w:r>
        <w:r w:rsidR="00546BAF">
          <w:rPr>
            <w:noProof/>
            <w:webHidden/>
          </w:rPr>
          <w:instrText xml:space="preserve"> PAGEREF _Toc151671262 \h </w:instrText>
        </w:r>
        <w:r w:rsidR="00546BAF">
          <w:rPr>
            <w:noProof/>
            <w:webHidden/>
          </w:rPr>
        </w:r>
        <w:r w:rsidR="00546BAF">
          <w:rPr>
            <w:noProof/>
            <w:webHidden/>
          </w:rPr>
          <w:fldChar w:fldCharType="separate"/>
        </w:r>
        <w:r w:rsidR="00546BAF">
          <w:rPr>
            <w:noProof/>
            <w:webHidden/>
          </w:rPr>
          <w:t>40</w:t>
        </w:r>
        <w:r w:rsidR="00546BAF">
          <w:rPr>
            <w:noProof/>
            <w:webHidden/>
          </w:rPr>
          <w:fldChar w:fldCharType="end"/>
        </w:r>
      </w:hyperlink>
    </w:p>
    <w:p w14:paraId="039BD32B" w14:textId="79874217"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3" w:history="1">
        <w:r w:rsidR="00546BAF" w:rsidRPr="000B17D3">
          <w:rPr>
            <w:rStyle w:val="Hyperlink"/>
            <w:noProof/>
          </w:rPr>
          <w:t>Bảng 2.11 Lead Oppurtunity</w:t>
        </w:r>
        <w:r w:rsidR="00546BAF">
          <w:rPr>
            <w:noProof/>
            <w:webHidden/>
          </w:rPr>
          <w:tab/>
        </w:r>
        <w:r w:rsidR="00546BAF">
          <w:rPr>
            <w:noProof/>
            <w:webHidden/>
          </w:rPr>
          <w:fldChar w:fldCharType="begin"/>
        </w:r>
        <w:r w:rsidR="00546BAF">
          <w:rPr>
            <w:noProof/>
            <w:webHidden/>
          </w:rPr>
          <w:instrText xml:space="preserve"> PAGEREF _Toc151671263 \h </w:instrText>
        </w:r>
        <w:r w:rsidR="00546BAF">
          <w:rPr>
            <w:noProof/>
            <w:webHidden/>
          </w:rPr>
        </w:r>
        <w:r w:rsidR="00546BAF">
          <w:rPr>
            <w:noProof/>
            <w:webHidden/>
          </w:rPr>
          <w:fldChar w:fldCharType="separate"/>
        </w:r>
        <w:r w:rsidR="00546BAF">
          <w:rPr>
            <w:noProof/>
            <w:webHidden/>
          </w:rPr>
          <w:t>41</w:t>
        </w:r>
        <w:r w:rsidR="00546BAF">
          <w:rPr>
            <w:noProof/>
            <w:webHidden/>
          </w:rPr>
          <w:fldChar w:fldCharType="end"/>
        </w:r>
      </w:hyperlink>
    </w:p>
    <w:p w14:paraId="0C00C5B2" w14:textId="33C6DBDA"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4" w:history="1">
        <w:r w:rsidR="00546BAF" w:rsidRPr="000B17D3">
          <w:rPr>
            <w:rStyle w:val="Hyperlink"/>
            <w:noProof/>
          </w:rPr>
          <w:t>Bảng 2.12 Lead stage</w:t>
        </w:r>
        <w:r w:rsidR="00546BAF">
          <w:rPr>
            <w:noProof/>
            <w:webHidden/>
          </w:rPr>
          <w:tab/>
        </w:r>
        <w:r w:rsidR="00546BAF">
          <w:rPr>
            <w:noProof/>
            <w:webHidden/>
          </w:rPr>
          <w:fldChar w:fldCharType="begin"/>
        </w:r>
        <w:r w:rsidR="00546BAF">
          <w:rPr>
            <w:noProof/>
            <w:webHidden/>
          </w:rPr>
          <w:instrText xml:space="preserve"> PAGEREF _Toc151671264 \h </w:instrText>
        </w:r>
        <w:r w:rsidR="00546BAF">
          <w:rPr>
            <w:noProof/>
            <w:webHidden/>
          </w:rPr>
        </w:r>
        <w:r w:rsidR="00546BAF">
          <w:rPr>
            <w:noProof/>
            <w:webHidden/>
          </w:rPr>
          <w:fldChar w:fldCharType="separate"/>
        </w:r>
        <w:r w:rsidR="00546BAF">
          <w:rPr>
            <w:noProof/>
            <w:webHidden/>
          </w:rPr>
          <w:t>42</w:t>
        </w:r>
        <w:r w:rsidR="00546BAF">
          <w:rPr>
            <w:noProof/>
            <w:webHidden/>
          </w:rPr>
          <w:fldChar w:fldCharType="end"/>
        </w:r>
      </w:hyperlink>
    </w:p>
    <w:p w14:paraId="14ACE7D0" w14:textId="70C3210F"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5" w:history="1">
        <w:r w:rsidR="00546BAF" w:rsidRPr="000B17D3">
          <w:rPr>
            <w:rStyle w:val="Hyperlink"/>
            <w:noProof/>
          </w:rPr>
          <w:t>Bảng 2.13 Lead status</w:t>
        </w:r>
        <w:r w:rsidR="00546BAF">
          <w:rPr>
            <w:noProof/>
            <w:webHidden/>
          </w:rPr>
          <w:tab/>
        </w:r>
        <w:r w:rsidR="00546BAF">
          <w:rPr>
            <w:noProof/>
            <w:webHidden/>
          </w:rPr>
          <w:fldChar w:fldCharType="begin"/>
        </w:r>
        <w:r w:rsidR="00546BAF">
          <w:rPr>
            <w:noProof/>
            <w:webHidden/>
          </w:rPr>
          <w:instrText xml:space="preserve"> PAGEREF _Toc151671265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4845E3DA" w14:textId="3FCFF3D6"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6" w:history="1">
        <w:r w:rsidR="00546BAF" w:rsidRPr="000B17D3">
          <w:rPr>
            <w:rStyle w:val="Hyperlink"/>
            <w:noProof/>
          </w:rPr>
          <w:t>Bảng 2.14 Lost reason</w:t>
        </w:r>
        <w:r w:rsidR="00546BAF">
          <w:rPr>
            <w:noProof/>
            <w:webHidden/>
          </w:rPr>
          <w:tab/>
        </w:r>
        <w:r w:rsidR="00546BAF">
          <w:rPr>
            <w:noProof/>
            <w:webHidden/>
          </w:rPr>
          <w:fldChar w:fldCharType="begin"/>
        </w:r>
        <w:r w:rsidR="00546BAF">
          <w:rPr>
            <w:noProof/>
            <w:webHidden/>
          </w:rPr>
          <w:instrText xml:space="preserve"> PAGEREF _Toc151671266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3C42F6C1" w14:textId="7D4D7C65"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7" w:history="1">
        <w:r w:rsidR="00546BAF" w:rsidRPr="000B17D3">
          <w:rPr>
            <w:rStyle w:val="Hyperlink"/>
            <w:noProof/>
          </w:rPr>
          <w:t>Bảng 2.15 Marketing campaign</w:t>
        </w:r>
        <w:r w:rsidR="00546BAF">
          <w:rPr>
            <w:noProof/>
            <w:webHidden/>
          </w:rPr>
          <w:tab/>
        </w:r>
        <w:r w:rsidR="00546BAF">
          <w:rPr>
            <w:noProof/>
            <w:webHidden/>
          </w:rPr>
          <w:fldChar w:fldCharType="begin"/>
        </w:r>
        <w:r w:rsidR="00546BAF">
          <w:rPr>
            <w:noProof/>
            <w:webHidden/>
          </w:rPr>
          <w:instrText xml:space="preserve"> PAGEREF _Toc151671267 \h </w:instrText>
        </w:r>
        <w:r w:rsidR="00546BAF">
          <w:rPr>
            <w:noProof/>
            <w:webHidden/>
          </w:rPr>
        </w:r>
        <w:r w:rsidR="00546BAF">
          <w:rPr>
            <w:noProof/>
            <w:webHidden/>
          </w:rPr>
          <w:fldChar w:fldCharType="separate"/>
        </w:r>
        <w:r w:rsidR="00546BAF">
          <w:rPr>
            <w:noProof/>
            <w:webHidden/>
          </w:rPr>
          <w:t>44</w:t>
        </w:r>
        <w:r w:rsidR="00546BAF">
          <w:rPr>
            <w:noProof/>
            <w:webHidden/>
          </w:rPr>
          <w:fldChar w:fldCharType="end"/>
        </w:r>
      </w:hyperlink>
    </w:p>
    <w:p w14:paraId="70011018" w14:textId="55D91367"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8" w:history="1">
        <w:r w:rsidR="00546BAF" w:rsidRPr="000B17D3">
          <w:rPr>
            <w:rStyle w:val="Hyperlink"/>
            <w:noProof/>
          </w:rPr>
          <w:t>Bảng 2.16 Order</w:t>
        </w:r>
        <w:r w:rsidR="00546BAF">
          <w:rPr>
            <w:noProof/>
            <w:webHidden/>
          </w:rPr>
          <w:tab/>
        </w:r>
        <w:r w:rsidR="00546BAF">
          <w:rPr>
            <w:noProof/>
            <w:webHidden/>
          </w:rPr>
          <w:fldChar w:fldCharType="begin"/>
        </w:r>
        <w:r w:rsidR="00546BAF">
          <w:rPr>
            <w:noProof/>
            <w:webHidden/>
          </w:rPr>
          <w:instrText xml:space="preserve"> PAGEREF _Toc151671268 \h </w:instrText>
        </w:r>
        <w:r w:rsidR="00546BAF">
          <w:rPr>
            <w:noProof/>
            <w:webHidden/>
          </w:rPr>
        </w:r>
        <w:r w:rsidR="00546BAF">
          <w:rPr>
            <w:noProof/>
            <w:webHidden/>
          </w:rPr>
          <w:fldChar w:fldCharType="separate"/>
        </w:r>
        <w:r w:rsidR="00546BAF">
          <w:rPr>
            <w:noProof/>
            <w:webHidden/>
          </w:rPr>
          <w:t>44</w:t>
        </w:r>
        <w:r w:rsidR="00546BAF">
          <w:rPr>
            <w:noProof/>
            <w:webHidden/>
          </w:rPr>
          <w:fldChar w:fldCharType="end"/>
        </w:r>
      </w:hyperlink>
    </w:p>
    <w:p w14:paraId="73D35B95" w14:textId="0DF7B0A6"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69" w:history="1">
        <w:r w:rsidR="00546BAF" w:rsidRPr="000B17D3">
          <w:rPr>
            <w:rStyle w:val="Hyperlink"/>
            <w:noProof/>
          </w:rPr>
          <w:t>Bảng 2.17 Order item</w:t>
        </w:r>
        <w:r w:rsidR="00546BAF">
          <w:rPr>
            <w:noProof/>
            <w:webHidden/>
          </w:rPr>
          <w:tab/>
        </w:r>
        <w:r w:rsidR="00546BAF">
          <w:rPr>
            <w:noProof/>
            <w:webHidden/>
          </w:rPr>
          <w:fldChar w:fldCharType="begin"/>
        </w:r>
        <w:r w:rsidR="00546BAF">
          <w:rPr>
            <w:noProof/>
            <w:webHidden/>
          </w:rPr>
          <w:instrText xml:space="preserve"> PAGEREF _Toc151671269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0E6D4E81" w14:textId="01824DF8"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0" w:history="1">
        <w:r w:rsidR="00546BAF" w:rsidRPr="000B17D3">
          <w:rPr>
            <w:rStyle w:val="Hyperlink"/>
            <w:noProof/>
          </w:rPr>
          <w:t>Bảng 2.18 Pipeline</w:t>
        </w:r>
        <w:r w:rsidR="00546BAF">
          <w:rPr>
            <w:noProof/>
            <w:webHidden/>
          </w:rPr>
          <w:tab/>
        </w:r>
        <w:r w:rsidR="00546BAF">
          <w:rPr>
            <w:noProof/>
            <w:webHidden/>
          </w:rPr>
          <w:fldChar w:fldCharType="begin"/>
        </w:r>
        <w:r w:rsidR="00546BAF">
          <w:rPr>
            <w:noProof/>
            <w:webHidden/>
          </w:rPr>
          <w:instrText xml:space="preserve"> PAGEREF _Toc151671270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12696995" w14:textId="1517E48A"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1" w:history="1">
        <w:r w:rsidR="00546BAF" w:rsidRPr="000B17D3">
          <w:rPr>
            <w:rStyle w:val="Hyperlink"/>
            <w:noProof/>
          </w:rPr>
          <w:t>Bảng 2.19 Pipeline stage</w:t>
        </w:r>
        <w:r w:rsidR="00546BAF">
          <w:rPr>
            <w:noProof/>
            <w:webHidden/>
          </w:rPr>
          <w:tab/>
        </w:r>
        <w:r w:rsidR="00546BAF">
          <w:rPr>
            <w:noProof/>
            <w:webHidden/>
          </w:rPr>
          <w:fldChar w:fldCharType="begin"/>
        </w:r>
        <w:r w:rsidR="00546BAF">
          <w:rPr>
            <w:noProof/>
            <w:webHidden/>
          </w:rPr>
          <w:instrText xml:space="preserve"> PAGEREF _Toc151671271 \h </w:instrText>
        </w:r>
        <w:r w:rsidR="00546BAF">
          <w:rPr>
            <w:noProof/>
            <w:webHidden/>
          </w:rPr>
        </w:r>
        <w:r w:rsidR="00546BAF">
          <w:rPr>
            <w:noProof/>
            <w:webHidden/>
          </w:rPr>
          <w:fldChar w:fldCharType="separate"/>
        </w:r>
        <w:r w:rsidR="00546BAF">
          <w:rPr>
            <w:noProof/>
            <w:webHidden/>
          </w:rPr>
          <w:t>46</w:t>
        </w:r>
        <w:r w:rsidR="00546BAF">
          <w:rPr>
            <w:noProof/>
            <w:webHidden/>
          </w:rPr>
          <w:fldChar w:fldCharType="end"/>
        </w:r>
      </w:hyperlink>
    </w:p>
    <w:p w14:paraId="71042DE0" w14:textId="251B12C2"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2" w:history="1">
        <w:r w:rsidR="00546BAF" w:rsidRPr="000B17D3">
          <w:rPr>
            <w:rStyle w:val="Hyperlink"/>
            <w:noProof/>
          </w:rPr>
          <w:t>Bảng 2.20 Product</w:t>
        </w:r>
        <w:r w:rsidR="00546BAF">
          <w:rPr>
            <w:noProof/>
            <w:webHidden/>
          </w:rPr>
          <w:tab/>
        </w:r>
        <w:r w:rsidR="00546BAF">
          <w:rPr>
            <w:noProof/>
            <w:webHidden/>
          </w:rPr>
          <w:fldChar w:fldCharType="begin"/>
        </w:r>
        <w:r w:rsidR="00546BAF">
          <w:rPr>
            <w:noProof/>
            <w:webHidden/>
          </w:rPr>
          <w:instrText xml:space="preserve"> PAGEREF _Toc151671272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4860E5C8" w14:textId="4AEFF1C2"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3" w:history="1">
        <w:r w:rsidR="00546BAF" w:rsidRPr="000B17D3">
          <w:rPr>
            <w:rStyle w:val="Hyperlink"/>
            <w:noProof/>
          </w:rPr>
          <w:t>Bảng 2.21 Sales team</w:t>
        </w:r>
        <w:r w:rsidR="00546BAF">
          <w:rPr>
            <w:noProof/>
            <w:webHidden/>
          </w:rPr>
          <w:tab/>
        </w:r>
        <w:r w:rsidR="00546BAF">
          <w:rPr>
            <w:noProof/>
            <w:webHidden/>
          </w:rPr>
          <w:fldChar w:fldCharType="begin"/>
        </w:r>
        <w:r w:rsidR="00546BAF">
          <w:rPr>
            <w:noProof/>
            <w:webHidden/>
          </w:rPr>
          <w:instrText xml:space="preserve"> PAGEREF _Toc151671273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485C09CA" w14:textId="75399060"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4" w:history="1">
        <w:r w:rsidR="00546BAF" w:rsidRPr="000B17D3">
          <w:rPr>
            <w:rStyle w:val="Hyperlink"/>
            <w:noProof/>
          </w:rPr>
          <w:t>Bảng 2.22 Source</w:t>
        </w:r>
        <w:r w:rsidR="00546BAF">
          <w:rPr>
            <w:noProof/>
            <w:webHidden/>
          </w:rPr>
          <w:tab/>
        </w:r>
        <w:r w:rsidR="00546BAF">
          <w:rPr>
            <w:noProof/>
            <w:webHidden/>
          </w:rPr>
          <w:fldChar w:fldCharType="begin"/>
        </w:r>
        <w:r w:rsidR="00546BAF">
          <w:rPr>
            <w:noProof/>
            <w:webHidden/>
          </w:rPr>
          <w:instrText xml:space="preserve"> PAGEREF _Toc151671274 \h </w:instrText>
        </w:r>
        <w:r w:rsidR="00546BAF">
          <w:rPr>
            <w:noProof/>
            <w:webHidden/>
          </w:rPr>
        </w:r>
        <w:r w:rsidR="00546BAF">
          <w:rPr>
            <w:noProof/>
            <w:webHidden/>
          </w:rPr>
          <w:fldChar w:fldCharType="separate"/>
        </w:r>
        <w:r w:rsidR="00546BAF">
          <w:rPr>
            <w:noProof/>
            <w:webHidden/>
          </w:rPr>
          <w:t>48</w:t>
        </w:r>
        <w:r w:rsidR="00546BAF">
          <w:rPr>
            <w:noProof/>
            <w:webHidden/>
          </w:rPr>
          <w:fldChar w:fldCharType="end"/>
        </w:r>
      </w:hyperlink>
    </w:p>
    <w:p w14:paraId="0DF065F3" w14:textId="4683E635"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5" w:history="1">
        <w:r w:rsidR="00546BAF" w:rsidRPr="000B17D3">
          <w:rPr>
            <w:rStyle w:val="Hyperlink"/>
            <w:noProof/>
          </w:rPr>
          <w:t>Bảng 2.23 Stage</w:t>
        </w:r>
        <w:r w:rsidR="00546BAF">
          <w:rPr>
            <w:noProof/>
            <w:webHidden/>
          </w:rPr>
          <w:tab/>
        </w:r>
        <w:r w:rsidR="00546BAF">
          <w:rPr>
            <w:noProof/>
            <w:webHidden/>
          </w:rPr>
          <w:fldChar w:fldCharType="begin"/>
        </w:r>
        <w:r w:rsidR="00546BAF">
          <w:rPr>
            <w:noProof/>
            <w:webHidden/>
          </w:rPr>
          <w:instrText xml:space="preserve"> PAGEREF _Toc151671275 \h </w:instrText>
        </w:r>
        <w:r w:rsidR="00546BAF">
          <w:rPr>
            <w:noProof/>
            <w:webHidden/>
          </w:rPr>
        </w:r>
        <w:r w:rsidR="00546BAF">
          <w:rPr>
            <w:noProof/>
            <w:webHidden/>
          </w:rPr>
          <w:fldChar w:fldCharType="separate"/>
        </w:r>
        <w:r w:rsidR="00546BAF">
          <w:rPr>
            <w:noProof/>
            <w:webHidden/>
          </w:rPr>
          <w:t>48</w:t>
        </w:r>
        <w:r w:rsidR="00546BAF">
          <w:rPr>
            <w:noProof/>
            <w:webHidden/>
          </w:rPr>
          <w:fldChar w:fldCharType="end"/>
        </w:r>
      </w:hyperlink>
    </w:p>
    <w:p w14:paraId="5A83CD67" w14:textId="30363153"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6" w:history="1">
        <w:r w:rsidR="00546BAF" w:rsidRPr="000B17D3">
          <w:rPr>
            <w:rStyle w:val="Hyperlink"/>
            <w:noProof/>
          </w:rPr>
          <w:t>Bảng 2.24 Customer marketing campaign</w:t>
        </w:r>
        <w:r w:rsidR="00546BAF">
          <w:rPr>
            <w:noProof/>
            <w:webHidden/>
          </w:rPr>
          <w:tab/>
        </w:r>
        <w:r w:rsidR="00546BAF">
          <w:rPr>
            <w:noProof/>
            <w:webHidden/>
          </w:rPr>
          <w:fldChar w:fldCharType="begin"/>
        </w:r>
        <w:r w:rsidR="00546BAF">
          <w:rPr>
            <w:noProof/>
            <w:webHidden/>
          </w:rPr>
          <w:instrText xml:space="preserve"> PAGEREF _Toc151671276 \h </w:instrText>
        </w:r>
        <w:r w:rsidR="00546BAF">
          <w:rPr>
            <w:noProof/>
            <w:webHidden/>
          </w:rPr>
        </w:r>
        <w:r w:rsidR="00546BAF">
          <w:rPr>
            <w:noProof/>
            <w:webHidden/>
          </w:rPr>
          <w:fldChar w:fldCharType="separate"/>
        </w:r>
        <w:r w:rsidR="00546BAF">
          <w:rPr>
            <w:noProof/>
            <w:webHidden/>
          </w:rPr>
          <w:t>49</w:t>
        </w:r>
        <w:r w:rsidR="00546BAF">
          <w:rPr>
            <w:noProof/>
            <w:webHidden/>
          </w:rPr>
          <w:fldChar w:fldCharType="end"/>
        </w:r>
      </w:hyperlink>
    </w:p>
    <w:p w14:paraId="0D6BD61E" w14:textId="4F3808BF"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7" w:history="1">
        <w:r w:rsidR="00546BAF" w:rsidRPr="000B17D3">
          <w:rPr>
            <w:rStyle w:val="Hyperlink"/>
            <w:noProof/>
          </w:rPr>
          <w:t>Bảng 3.25 Các công nghệ sử dụng</w:t>
        </w:r>
        <w:r w:rsidR="00546BAF">
          <w:rPr>
            <w:noProof/>
            <w:webHidden/>
          </w:rPr>
          <w:tab/>
        </w:r>
        <w:r w:rsidR="00546BAF">
          <w:rPr>
            <w:noProof/>
            <w:webHidden/>
          </w:rPr>
          <w:fldChar w:fldCharType="begin"/>
        </w:r>
        <w:r w:rsidR="00546BAF">
          <w:rPr>
            <w:noProof/>
            <w:webHidden/>
          </w:rPr>
          <w:instrText xml:space="preserve"> PAGEREF _Toc151671277 \h </w:instrText>
        </w:r>
        <w:r w:rsidR="00546BAF">
          <w:rPr>
            <w:noProof/>
            <w:webHidden/>
          </w:rPr>
        </w:r>
        <w:r w:rsidR="00546BAF">
          <w:rPr>
            <w:noProof/>
            <w:webHidden/>
          </w:rPr>
          <w:fldChar w:fldCharType="separate"/>
        </w:r>
        <w:r w:rsidR="00546BAF">
          <w:rPr>
            <w:noProof/>
            <w:webHidden/>
          </w:rPr>
          <w:t>51</w:t>
        </w:r>
        <w:r w:rsidR="00546BAF">
          <w:rPr>
            <w:noProof/>
            <w:webHidden/>
          </w:rPr>
          <w:fldChar w:fldCharType="end"/>
        </w:r>
      </w:hyperlink>
    </w:p>
    <w:p w14:paraId="7D01ED60" w14:textId="6FB4167C"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8" w:history="1">
        <w:r w:rsidR="00546BAF" w:rsidRPr="000B17D3">
          <w:rPr>
            <w:rStyle w:val="Hyperlink"/>
            <w:noProof/>
          </w:rPr>
          <w:t>Bảng 4.26 Kịch bản demo</w:t>
        </w:r>
        <w:r w:rsidR="00546BAF">
          <w:rPr>
            <w:noProof/>
            <w:webHidden/>
          </w:rPr>
          <w:tab/>
        </w:r>
        <w:r w:rsidR="00546BAF">
          <w:rPr>
            <w:noProof/>
            <w:webHidden/>
          </w:rPr>
          <w:fldChar w:fldCharType="begin"/>
        </w:r>
        <w:r w:rsidR="00546BAF">
          <w:rPr>
            <w:noProof/>
            <w:webHidden/>
          </w:rPr>
          <w:instrText xml:space="preserve"> PAGEREF _Toc151671278 \h </w:instrText>
        </w:r>
        <w:r w:rsidR="00546BAF">
          <w:rPr>
            <w:noProof/>
            <w:webHidden/>
          </w:rPr>
        </w:r>
        <w:r w:rsidR="00546BAF">
          <w:rPr>
            <w:noProof/>
            <w:webHidden/>
          </w:rPr>
          <w:fldChar w:fldCharType="separate"/>
        </w:r>
        <w:r w:rsidR="00546BAF">
          <w:rPr>
            <w:noProof/>
            <w:webHidden/>
          </w:rPr>
          <w:t>53</w:t>
        </w:r>
        <w:r w:rsidR="00546BAF">
          <w:rPr>
            <w:noProof/>
            <w:webHidden/>
          </w:rPr>
          <w:fldChar w:fldCharType="end"/>
        </w:r>
      </w:hyperlink>
    </w:p>
    <w:p w14:paraId="4DFC69B8" w14:textId="457BDF76"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79" w:history="1">
        <w:r w:rsidR="00546BAF" w:rsidRPr="000B17D3">
          <w:rPr>
            <w:rStyle w:val="Hyperlink"/>
            <w:noProof/>
          </w:rPr>
          <w:t>Bảng 27 Question table</w:t>
        </w:r>
        <w:r w:rsidR="00546BAF">
          <w:rPr>
            <w:noProof/>
            <w:webHidden/>
          </w:rPr>
          <w:tab/>
        </w:r>
        <w:r w:rsidR="00546BAF">
          <w:rPr>
            <w:noProof/>
            <w:webHidden/>
          </w:rPr>
          <w:fldChar w:fldCharType="begin"/>
        </w:r>
        <w:r w:rsidR="00546BAF">
          <w:rPr>
            <w:noProof/>
            <w:webHidden/>
          </w:rPr>
          <w:instrText xml:space="preserve"> PAGEREF _Toc151671279 \h </w:instrText>
        </w:r>
        <w:r w:rsidR="00546BAF">
          <w:rPr>
            <w:noProof/>
            <w:webHidden/>
          </w:rPr>
        </w:r>
        <w:r w:rsidR="00546BAF">
          <w:rPr>
            <w:noProof/>
            <w:webHidden/>
          </w:rPr>
          <w:fldChar w:fldCharType="separate"/>
        </w:r>
        <w:r w:rsidR="00546BAF">
          <w:rPr>
            <w:noProof/>
            <w:webHidden/>
          </w:rPr>
          <w:t>58</w:t>
        </w:r>
        <w:r w:rsidR="00546BAF">
          <w:rPr>
            <w:noProof/>
            <w:webHidden/>
          </w:rPr>
          <w:fldChar w:fldCharType="end"/>
        </w:r>
      </w:hyperlink>
    </w:p>
    <w:p w14:paraId="67709CC5" w14:textId="20DD7982" w:rsidR="00546BAF" w:rsidRDefault="00992A95">
      <w:pPr>
        <w:pStyle w:val="TableofFigures"/>
        <w:tabs>
          <w:tab w:val="right" w:leader="dot" w:pos="9111"/>
        </w:tabs>
        <w:rPr>
          <w:rFonts w:asciiTheme="minorHAnsi" w:eastAsiaTheme="minorEastAsia" w:hAnsiTheme="minorHAnsi" w:cstheme="minorBidi"/>
          <w:noProof/>
          <w:sz w:val="22"/>
          <w:szCs w:val="22"/>
        </w:rPr>
      </w:pPr>
      <w:hyperlink w:anchor="_Toc151671280" w:history="1">
        <w:r w:rsidR="00546BAF" w:rsidRPr="000B17D3">
          <w:rPr>
            <w:rStyle w:val="Hyperlink"/>
            <w:noProof/>
          </w:rPr>
          <w:t>Bảng 28 Task Assignment</w:t>
        </w:r>
        <w:r w:rsidR="00546BAF">
          <w:rPr>
            <w:noProof/>
            <w:webHidden/>
          </w:rPr>
          <w:tab/>
        </w:r>
        <w:r w:rsidR="00546BAF">
          <w:rPr>
            <w:noProof/>
            <w:webHidden/>
          </w:rPr>
          <w:fldChar w:fldCharType="begin"/>
        </w:r>
        <w:r w:rsidR="00546BAF">
          <w:rPr>
            <w:noProof/>
            <w:webHidden/>
          </w:rPr>
          <w:instrText xml:space="preserve"> PAGEREF _Toc151671280 \h </w:instrText>
        </w:r>
        <w:r w:rsidR="00546BAF">
          <w:rPr>
            <w:noProof/>
            <w:webHidden/>
          </w:rPr>
        </w:r>
        <w:r w:rsidR="00546BAF">
          <w:rPr>
            <w:noProof/>
            <w:webHidden/>
          </w:rPr>
          <w:fldChar w:fldCharType="separate"/>
        </w:r>
        <w:r w:rsidR="00546BAF">
          <w:rPr>
            <w:noProof/>
            <w:webHidden/>
          </w:rPr>
          <w:t>60</w:t>
        </w:r>
        <w:r w:rsidR="00546BAF">
          <w:rPr>
            <w:noProof/>
            <w:webHidden/>
          </w:rPr>
          <w:fldChar w:fldCharType="end"/>
        </w:r>
      </w:hyperlink>
    </w:p>
    <w:p w14:paraId="78788E7C" w14:textId="60821DE0" w:rsidR="0037118C" w:rsidRDefault="00857BC5" w:rsidP="00371D63">
      <w:pPr>
        <w:pStyle w:val="Chng"/>
        <w:jc w:val="center"/>
      </w:pPr>
      <w:r>
        <w:fldChar w:fldCharType="end"/>
      </w:r>
      <w:r w:rsidR="007B1A23">
        <w:br w:type="page"/>
      </w:r>
    </w:p>
    <w:p w14:paraId="7BDEF1E2" w14:textId="6E41A326" w:rsidR="007B1A23" w:rsidRPr="00880D36" w:rsidRDefault="007B1A23" w:rsidP="00EF0E2A">
      <w:pPr>
        <w:pStyle w:val="Chng"/>
        <w:outlineLvl w:val="0"/>
      </w:pPr>
      <w:bookmarkStart w:id="5" w:name="_Toc151673793"/>
      <w:r w:rsidRPr="00880D36">
        <w:lastRenderedPageBreak/>
        <w:t>C</w:t>
      </w:r>
      <w:r w:rsidR="00CD13EC" w:rsidRPr="00880D36">
        <w:t>HƯƠNG 1</w:t>
      </w:r>
      <w:r w:rsidR="0064189C">
        <w:t xml:space="preserve"> – </w:t>
      </w:r>
      <w:r w:rsidR="00C413BB">
        <w:t>TỔNG QUAN ĐỀ TÀI</w:t>
      </w:r>
      <w:bookmarkEnd w:id="5"/>
    </w:p>
    <w:p w14:paraId="32F25B92" w14:textId="348389C8" w:rsidR="00CD13EC" w:rsidRPr="0064189C" w:rsidRDefault="00546BAF" w:rsidP="00546BAF">
      <w:pPr>
        <w:pStyle w:val="Tiumccp1"/>
        <w:outlineLvl w:val="1"/>
      </w:pPr>
      <w:bookmarkStart w:id="6" w:name="_Toc151673794"/>
      <w:r>
        <w:t xml:space="preserve">1.1 </w:t>
      </w:r>
      <w:r w:rsidR="00C413BB">
        <w:t>Giới thiệu đề tài</w:t>
      </w:r>
      <w:bookmarkEnd w:id="6"/>
    </w:p>
    <w:p w14:paraId="32B557B2" w14:textId="7EB69855" w:rsidR="00365DC0" w:rsidRDefault="00546BAF" w:rsidP="00546BAF">
      <w:pPr>
        <w:pStyle w:val="Tiumccp2"/>
        <w:outlineLvl w:val="2"/>
      </w:pPr>
      <w:bookmarkStart w:id="7" w:name="_Toc151673795"/>
      <w:r>
        <w:t xml:space="preserve">1.1.1 </w:t>
      </w:r>
      <w:r w:rsidR="00365DC0">
        <w:t>N</w:t>
      </w:r>
      <w:r w:rsidR="00365DC0" w:rsidRPr="00365DC0">
        <w:t>ội</w:t>
      </w:r>
      <w:r w:rsidR="00365DC0">
        <w:t xml:space="preserve"> dung đ</w:t>
      </w:r>
      <w:r w:rsidR="00365DC0" w:rsidRPr="00365DC0">
        <w:t>ề</w:t>
      </w:r>
      <w:r w:rsidR="00365DC0">
        <w:t xml:space="preserve"> t</w:t>
      </w:r>
      <w:r w:rsidR="00365DC0" w:rsidRPr="00365DC0">
        <w:t>ài</w:t>
      </w:r>
      <w:bookmarkEnd w:id="7"/>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10EE58B4"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471DC01A" w14:textId="723146A6" w:rsidR="001D21EB" w:rsidRPr="0064189C" w:rsidRDefault="001D21EB" w:rsidP="00EF0E2A">
      <w:pPr>
        <w:pStyle w:val="Tiumccp2"/>
        <w:outlineLvl w:val="2"/>
      </w:pPr>
      <w:bookmarkStart w:id="8" w:name="_Toc151673796"/>
      <w:r w:rsidRPr="0064189C">
        <w:t>1.</w:t>
      </w:r>
      <w:r>
        <w:t>1</w:t>
      </w:r>
      <w:r w:rsidRPr="0064189C">
        <w:t>.</w:t>
      </w:r>
      <w:r>
        <w:t>2</w:t>
      </w:r>
      <w:r w:rsidRPr="0064189C">
        <w:t xml:space="preserve"> </w:t>
      </w:r>
      <w:r>
        <w:t>Giới thiệu về doanh nghiệp</w:t>
      </w:r>
      <w:bookmarkEnd w:id="8"/>
    </w:p>
    <w:p w14:paraId="5B5F928A" w14:textId="77777777" w:rsidR="001D21EB" w:rsidRPr="004B05DA" w:rsidRDefault="001D21EB" w:rsidP="001D21EB">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7C85A3F4" w14:textId="6D6E087F" w:rsidR="001D21EB" w:rsidRDefault="001D21EB" w:rsidP="00EF0E2A">
      <w:pPr>
        <w:pStyle w:val="Tiumccp2"/>
        <w:outlineLvl w:val="2"/>
      </w:pPr>
      <w:bookmarkStart w:id="9" w:name="_Toc151673797"/>
      <w:r>
        <w:t>1.1.3 Khó khăn hiện tại mà doanh nghiệp đang gặp phải</w:t>
      </w:r>
      <w:bookmarkEnd w:id="9"/>
    </w:p>
    <w:p w14:paraId="2DEFB018" w14:textId="77777777" w:rsidR="001D21EB" w:rsidRPr="004B05DA" w:rsidRDefault="001D21EB" w:rsidP="001D21EB">
      <w:pPr>
        <w:pStyle w:val="Nidungvnbn"/>
      </w:pPr>
      <w:r w:rsidRPr="004B05DA">
        <w:lastRenderedPageBreak/>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5F434449" w14:textId="77777777" w:rsidR="001D21EB" w:rsidRPr="004B05DA" w:rsidRDefault="001D21EB" w:rsidP="001D21EB">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329F8DDF" w14:textId="77777777" w:rsidR="001D21EB" w:rsidRPr="00E563F8" w:rsidRDefault="001D21EB" w:rsidP="001D21EB">
      <w:pPr>
        <w:pStyle w:val="Nidungvnbn"/>
      </w:pPr>
      <w:r w:rsidRPr="00E563F8">
        <w:t>Data của khách hàng có thể không chính xác hoặc bị mất mát do quá trình thu thập và lưu trữ đều là do nhân viên sales làm thủ công</w:t>
      </w:r>
    </w:p>
    <w:p w14:paraId="2E126653" w14:textId="77777777" w:rsidR="001D21EB" w:rsidRPr="00E563F8" w:rsidRDefault="001D21EB" w:rsidP="001D21EB">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12EC4E7B" w14:textId="77777777" w:rsidR="001D21EB" w:rsidRPr="00E563F8" w:rsidRDefault="001D21EB" w:rsidP="001D21EB">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0E8B6D5F" w14:textId="77777777" w:rsidR="001D21EB" w:rsidRPr="00E563F8" w:rsidRDefault="001D21EB" w:rsidP="001D21EB">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15EFA131" w14:textId="77777777" w:rsidR="001D21EB" w:rsidRPr="00E563F8" w:rsidRDefault="001D21EB" w:rsidP="001D21EB">
      <w:pPr>
        <w:pStyle w:val="Nidungvnbn"/>
      </w:pPr>
      <w:r w:rsidRPr="00E563F8">
        <w:t>Không nắm bắt được các kênh bán hàng quan trọng mà khách hàng hay sử dụng để mua hàng của doanh nghiệp</w:t>
      </w:r>
    </w:p>
    <w:p w14:paraId="250799D0" w14:textId="77777777" w:rsidR="001D21EB" w:rsidRPr="00E563F8" w:rsidRDefault="001D21EB" w:rsidP="001D21EB">
      <w:pPr>
        <w:pStyle w:val="Nidungvnbn"/>
      </w:pPr>
      <w:r w:rsidRPr="00E563F8">
        <w:t>Vấn đề bảo mật và rò rỉ thông tin khi sử dụng excel file</w:t>
      </w:r>
    </w:p>
    <w:p w14:paraId="2FA47F34" w14:textId="77777777" w:rsidR="001D21EB" w:rsidRDefault="001D21EB" w:rsidP="001D21EB">
      <w:pPr>
        <w:pStyle w:val="Nidungvnbn"/>
        <w:rPr>
          <w:b/>
          <w:bCs/>
        </w:rPr>
      </w:pPr>
      <w:r w:rsidRPr="004B05DA">
        <w:rPr>
          <w:b/>
          <w:bCs/>
        </w:rPr>
        <w:t>=&gt; Với rất nhiều vấn đề nói trên, FreshPaper đang tìm kiếm một giải pháp All-in-one</w:t>
      </w:r>
    </w:p>
    <w:p w14:paraId="22CDAACA" w14:textId="77777777" w:rsidR="001D21EB" w:rsidRDefault="001D21EB" w:rsidP="001D21EB">
      <w:pPr>
        <w:pStyle w:val="Nidungvnbn"/>
        <w:spacing w:after="120"/>
        <w:ind w:firstLine="0"/>
      </w:pPr>
    </w:p>
    <w:p w14:paraId="65F1CD52" w14:textId="77777777" w:rsidR="007B1A23" w:rsidRDefault="0064189C" w:rsidP="00EF0E2A">
      <w:pPr>
        <w:pStyle w:val="Tiumccp1"/>
        <w:outlineLvl w:val="1"/>
      </w:pPr>
      <w:bookmarkStart w:id="10" w:name="_Toc151673798"/>
      <w:r>
        <w:lastRenderedPageBreak/>
        <w:t xml:space="preserve">1.2 </w:t>
      </w:r>
      <w:r w:rsidR="00C413BB">
        <w:t>Đặc tả hệ thống</w:t>
      </w:r>
      <w:bookmarkEnd w:id="10"/>
    </w:p>
    <w:p w14:paraId="085EA9BF" w14:textId="42932EBF" w:rsidR="004C6B67" w:rsidRDefault="004C6B67" w:rsidP="00EF0E2A">
      <w:pPr>
        <w:pStyle w:val="Tiumccp2"/>
        <w:outlineLvl w:val="2"/>
      </w:pPr>
      <w:bookmarkStart w:id="11" w:name="_Toc151673799"/>
      <w:r>
        <w:t>1.2.1 Đặc tả yêu cầu</w:t>
      </w:r>
      <w:r w:rsidR="001D21EB">
        <w:t xml:space="preserve"> và phạm vi đề tài</w:t>
      </w:r>
      <w:bookmarkEnd w:id="11"/>
    </w:p>
    <w:p w14:paraId="32A2A787" w14:textId="38784376" w:rsidR="004C6B67" w:rsidRPr="004C6B67" w:rsidRDefault="001D21EB" w:rsidP="00C6048D">
      <w:pPr>
        <w:pStyle w:val="Nidungvnbn"/>
      </w:pPr>
      <w:r w:rsidRPr="001D21EB">
        <w:rPr>
          <w:b/>
          <w:bCs/>
        </w:rPr>
        <w:t>Phạm vi đề tài:</w:t>
      </w:r>
      <w:r>
        <w:t xml:space="preserve"> </w:t>
      </w:r>
      <w:r w:rsidR="004C6B67" w:rsidRPr="004C6B67">
        <w:t xml:space="preserve">Đối với một </w:t>
      </w:r>
      <w:r w:rsidR="004C6B67" w:rsidRPr="004C6B67">
        <w:rPr>
          <w:b/>
          <w:bCs/>
        </w:rPr>
        <w:t>hệ thống CRM hoàn chỉnh thì phạm vi chức năng của nó tương đối lớn</w:t>
      </w:r>
      <w:r w:rsidR="004C6B67"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004C6B67" w:rsidRPr="004C6B67">
        <w:t xml:space="preserve">sẽ </w:t>
      </w:r>
      <w:r w:rsidR="004C6B67" w:rsidRPr="004C6B67">
        <w:rPr>
          <w:b/>
          <w:bCs/>
        </w:rPr>
        <w:t xml:space="preserve">tập trung vào một chức năng chính là quản lý Lead/Oppurtunity, </w:t>
      </w:r>
      <w:r w:rsidR="004C6B67"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lastRenderedPageBreak/>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0DD3B503" w:rsidR="00463C29" w:rsidRDefault="00463C29">
      <w:pPr>
        <w:pStyle w:val="Caption"/>
      </w:pPr>
      <w:bookmarkStart w:id="12" w:name="_Toc151671253"/>
      <w:r>
        <w:t xml:space="preserve">Bảng </w:t>
      </w:r>
      <w:fldSimple w:instr=" SEQ Bảng \* ARABIC ">
        <w:r w:rsidR="00593120">
          <w:rPr>
            <w:noProof/>
          </w:rPr>
          <w:t>1</w:t>
        </w:r>
      </w:fldSimple>
      <w:r>
        <w:t>.1 Đặc tả yêu cầu</w:t>
      </w:r>
      <w:bookmarkEnd w:id="12"/>
    </w:p>
    <w:p w14:paraId="3E147EAA" w14:textId="16A213E4" w:rsidR="004C6B67" w:rsidRPr="004C6B67" w:rsidRDefault="004C6B67" w:rsidP="00C6048D">
      <w:pPr>
        <w:pStyle w:val="Nidungvnbn"/>
      </w:pPr>
      <w:r w:rsidRPr="004C6B67">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lastRenderedPageBreak/>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EF0E2A">
      <w:pPr>
        <w:pStyle w:val="Tiumccp2"/>
        <w:outlineLvl w:val="2"/>
      </w:pPr>
      <w:bookmarkStart w:id="13" w:name="_Toc151673800"/>
      <w:r>
        <w:t>1.2.2 Yêu cầu chức năng</w:t>
      </w:r>
      <w:bookmarkEnd w:id="13"/>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7BD32892" w14:textId="3790E730" w:rsidR="0005055E" w:rsidRDefault="004C6B67" w:rsidP="00181962">
      <w:pPr>
        <w:pStyle w:val="Nidungvnbn"/>
        <w:numPr>
          <w:ilvl w:val="0"/>
          <w:numId w:val="9"/>
        </w:numPr>
      </w:pPr>
      <w:r w:rsidRPr="0039754C">
        <w:t>Quản lý marketing campaign: Cho phép người dùng quản lý marketing campaign</w:t>
      </w:r>
    </w:p>
    <w:p w14:paraId="63EB03FC" w14:textId="77777777" w:rsidR="00C413BB" w:rsidRDefault="00C413BB" w:rsidP="00EF0E2A">
      <w:pPr>
        <w:pStyle w:val="Tiumccp1"/>
        <w:outlineLvl w:val="1"/>
      </w:pPr>
      <w:bookmarkStart w:id="14" w:name="_Toc151673801"/>
      <w:r>
        <w:t>1.3 Mục tiêu đề tài</w:t>
      </w:r>
      <w:bookmarkEnd w:id="14"/>
    </w:p>
    <w:p w14:paraId="3ECE3FCF" w14:textId="77777777" w:rsidR="00F075AE" w:rsidRPr="00F075AE" w:rsidRDefault="00F075AE" w:rsidP="00E563F8">
      <w:pPr>
        <w:pStyle w:val="Nidungvnbn"/>
        <w:spacing w:after="120"/>
      </w:pPr>
      <w:r w:rsidRPr="00F075AE">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lastRenderedPageBreak/>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035CDDED" w14:textId="1EADA45C" w:rsidR="00453AB1" w:rsidRDefault="00DE1472" w:rsidP="001D21EB">
      <w:pPr>
        <w:pStyle w:val="Caption"/>
      </w:pPr>
      <w:bookmarkStart w:id="15" w:name="_Toc151671119"/>
      <w:r>
        <w:t xml:space="preserve">Hình </w:t>
      </w:r>
      <w:fldSimple w:instr=" SEQ Hình \* ARABIC ">
        <w:r w:rsidR="00D869C5">
          <w:rPr>
            <w:noProof/>
          </w:rPr>
          <w:t>1</w:t>
        </w:r>
      </w:fldSimple>
      <w:r>
        <w:t>.1 C</w:t>
      </w:r>
      <w:r w:rsidRPr="00DE1472">
        <w:t>as</w:t>
      </w:r>
      <w:r>
        <w:t>hflow table</w:t>
      </w:r>
      <w:bookmarkEnd w:id="15"/>
      <w:r w:rsidR="00453AB1">
        <w:br w:type="page"/>
      </w:r>
    </w:p>
    <w:p w14:paraId="1CBA8EBD" w14:textId="77777777" w:rsidR="00852DB3" w:rsidRDefault="00453AB1" w:rsidP="00EF0E2A">
      <w:pPr>
        <w:pStyle w:val="Chng"/>
        <w:outlineLvl w:val="0"/>
      </w:pPr>
      <w:bookmarkStart w:id="16" w:name="_Toc151673802"/>
      <w:r w:rsidRPr="004A7C39">
        <w:lastRenderedPageBreak/>
        <w:t>CHƯƠNG 2</w:t>
      </w:r>
      <w:r w:rsidR="00024496">
        <w:t xml:space="preserve"> – </w:t>
      </w:r>
      <w:r w:rsidR="00852DB3">
        <w:t>PHÂN TÍCH VÀ THIẾT KẾ HỆ THỐNG</w:t>
      </w:r>
      <w:bookmarkEnd w:id="16"/>
    </w:p>
    <w:p w14:paraId="3C02A0A2" w14:textId="5396F812" w:rsidR="00CE5555" w:rsidRDefault="00852DB3" w:rsidP="00EF0E2A">
      <w:pPr>
        <w:pStyle w:val="Tiumccp1"/>
        <w:outlineLvl w:val="1"/>
      </w:pPr>
      <w:bookmarkStart w:id="17" w:name="_Toc151673803"/>
      <w:r>
        <w:t>2.1</w:t>
      </w:r>
      <w:r w:rsidR="00024496">
        <w:t xml:space="preserve"> T</w:t>
      </w:r>
      <w:r>
        <w:t>hu thập yêu cầu chức năng</w:t>
      </w:r>
      <w:bookmarkEnd w:id="17"/>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EF0E2A">
      <w:pPr>
        <w:pStyle w:val="Tiumccp1"/>
        <w:outlineLvl w:val="1"/>
      </w:pPr>
      <w:bookmarkStart w:id="18" w:name="_Toc151673804"/>
      <w:r>
        <w:lastRenderedPageBreak/>
        <w:t>2.</w:t>
      </w:r>
      <w:r w:rsidR="00CE5555">
        <w:t xml:space="preserve">2 </w:t>
      </w:r>
      <w:r>
        <w:t>Đặt tả yêu cầu phi chức năng</w:t>
      </w:r>
      <w:bookmarkEnd w:id="18"/>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EF0E2A">
      <w:pPr>
        <w:pStyle w:val="Tiumccp1"/>
        <w:outlineLvl w:val="1"/>
      </w:pPr>
      <w:bookmarkStart w:id="19" w:name="_Toc151673805"/>
      <w:r w:rsidRPr="00852DB3">
        <w:t>2.3 Lược đồ chức năng (Use-case diagram)</w:t>
      </w:r>
      <w:bookmarkEnd w:id="19"/>
    </w:p>
    <w:p w14:paraId="606050FD" w14:textId="0380C9E6" w:rsidR="00C42D80" w:rsidRDefault="00C42D80" w:rsidP="00EF0E2A">
      <w:pPr>
        <w:pStyle w:val="Tiumccp2"/>
        <w:outlineLvl w:val="2"/>
      </w:pPr>
      <w:bookmarkStart w:id="20" w:name="_Toc151673806"/>
      <w:r>
        <w:t>2.3.1 Lược đồ Use-case tổng quát</w:t>
      </w:r>
      <w:bookmarkEnd w:id="20"/>
    </w:p>
    <w:p w14:paraId="238C032F" w14:textId="37289A6F" w:rsidR="00463C29" w:rsidRDefault="00992A95" w:rsidP="00463C29">
      <w:pPr>
        <w:pStyle w:val="Caption"/>
        <w:keepNext/>
      </w:pPr>
      <w:r>
        <w:rPr>
          <w:noProof/>
        </w:rPr>
        <w:lastRenderedPageBreak/>
        <w:drawing>
          <wp:inline distT="0" distB="0" distL="0" distR="0" wp14:anchorId="2BB956B6" wp14:editId="157E551F">
            <wp:extent cx="5791835" cy="3623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Q.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3623310"/>
                    </a:xfrm>
                    <a:prstGeom prst="rect">
                      <a:avLst/>
                    </a:prstGeom>
                  </pic:spPr>
                </pic:pic>
              </a:graphicData>
            </a:graphic>
          </wp:inline>
        </w:drawing>
      </w:r>
      <w:bookmarkStart w:id="21" w:name="_GoBack"/>
      <w:bookmarkEnd w:id="21"/>
    </w:p>
    <w:p w14:paraId="4D62E3B6" w14:textId="4F7CBAE7" w:rsidR="00463C29" w:rsidRDefault="00463C29" w:rsidP="00463C29">
      <w:pPr>
        <w:pStyle w:val="Caption"/>
      </w:pPr>
      <w:bookmarkStart w:id="22" w:name="_Toc151671120"/>
      <w:r>
        <w:t xml:space="preserve">Hình </w:t>
      </w:r>
      <w:fldSimple w:instr=" SEQ Hình \* ARABIC ">
        <w:r w:rsidR="00D869C5">
          <w:rPr>
            <w:noProof/>
          </w:rPr>
          <w:t>2</w:t>
        </w:r>
      </w:fldSimple>
      <w:r>
        <w:t>.2 Lược đồ Usecase tổng quát</w:t>
      </w:r>
      <w:bookmarkEnd w:id="22"/>
    </w:p>
    <w:p w14:paraId="6FC605C8" w14:textId="61AC2172" w:rsidR="000D392C" w:rsidRDefault="00463C29" w:rsidP="00463C29">
      <w:pPr>
        <w:pStyle w:val="Caption"/>
        <w:keepNext/>
      </w:pPr>
      <w:r>
        <w:t xml:space="preserve"> </w:t>
      </w:r>
    </w:p>
    <w:p w14:paraId="35A7F9FA" w14:textId="4C6EBE7A" w:rsidR="00C42D80" w:rsidRDefault="000D392C" w:rsidP="00EF0E2A">
      <w:pPr>
        <w:pStyle w:val="Tiumccp2"/>
        <w:outlineLvl w:val="2"/>
      </w:pPr>
      <w:bookmarkStart w:id="23" w:name="_Toc151673807"/>
      <w:r>
        <w:t xml:space="preserve">2.3.2 </w:t>
      </w:r>
      <w:r w:rsidR="00C42D80">
        <w:t>Lược đồ Use-case từng chức năng và bảng đặc tả Use-case</w:t>
      </w:r>
      <w:bookmarkEnd w:id="23"/>
    </w:p>
    <w:p w14:paraId="6A56E2F9" w14:textId="01BC1334" w:rsidR="00C42D80" w:rsidRPr="008E0B66" w:rsidRDefault="008E0B66" w:rsidP="008E0B66">
      <w:pPr>
        <w:pStyle w:val="Tiumccp3"/>
      </w:pPr>
      <w:bookmarkStart w:id="24" w:name="_Toc151673808"/>
      <w:r>
        <w:t>2.3.2.1 Use-case Quản lý thông tin khách hàng</w:t>
      </w:r>
      <w:bookmarkEnd w:id="24"/>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5" w:name="_Toc151671121"/>
      <w:r>
        <w:t>Hình 2.</w:t>
      </w:r>
      <w:fldSimple w:instr=" SEQ Hình \* ARABIC ">
        <w:r w:rsidR="00D869C5">
          <w:rPr>
            <w:noProof/>
          </w:rPr>
          <w:t>3</w:t>
        </w:r>
      </w:fldSimple>
      <w:r>
        <w:t xml:space="preserve"> Lược đồ Usecase Quản lý thông tin khách hàng</w:t>
      </w:r>
      <w:bookmarkEnd w:id="25"/>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79660304" w:rsidR="00610A32" w:rsidRDefault="00610A32">
      <w:pPr>
        <w:pStyle w:val="Caption"/>
      </w:pPr>
      <w:bookmarkStart w:id="26" w:name="_Toc151671254"/>
      <w:r>
        <w:lastRenderedPageBreak/>
        <w:t>Bảng 2.</w:t>
      </w:r>
      <w:fldSimple w:instr=" SEQ Bảng \* ARABIC ">
        <w:r w:rsidR="00593120">
          <w:rPr>
            <w:noProof/>
          </w:rPr>
          <w:t>2</w:t>
        </w:r>
      </w:fldSimple>
      <w:r>
        <w:t xml:space="preserve"> Mô tả Usecase Quản lý thông tin khách hàng</w:t>
      </w:r>
      <w:bookmarkEnd w:id="26"/>
    </w:p>
    <w:p w14:paraId="3A637739" w14:textId="73BD86CF" w:rsidR="008E0B66" w:rsidRPr="008E0B66" w:rsidRDefault="008E0B66" w:rsidP="008E0B66">
      <w:pPr>
        <w:pStyle w:val="Tiumccp3"/>
      </w:pPr>
      <w:bookmarkStart w:id="27" w:name="_Toc151673809"/>
      <w:r>
        <w:t>2.3.2.2 Use-case Quản lý Sales team</w:t>
      </w:r>
      <w:bookmarkEnd w:id="27"/>
    </w:p>
    <w:p w14:paraId="6909B747" w14:textId="2C335B00" w:rsidR="00610A32" w:rsidRDefault="00EF0E2A" w:rsidP="00610A32">
      <w:pPr>
        <w:pStyle w:val="Caption"/>
        <w:keepNext/>
      </w:pPr>
      <w:r>
        <w:rPr>
          <w:noProof/>
        </w:rPr>
        <w:drawing>
          <wp:inline distT="0" distB="0" distL="0" distR="0" wp14:anchorId="4936E218" wp14:editId="604803C6">
            <wp:extent cx="5791835" cy="2287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ream.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48F0487A" w14:textId="0923933B" w:rsidR="00C42D80" w:rsidRDefault="00610A32" w:rsidP="00610A32">
      <w:pPr>
        <w:pStyle w:val="Caption"/>
      </w:pPr>
      <w:bookmarkStart w:id="28" w:name="_Toc151671122"/>
      <w:r>
        <w:t>Hình 2</w:t>
      </w:r>
      <w:r w:rsidR="009E665A">
        <w:t>.</w:t>
      </w:r>
      <w:fldSimple w:instr=" SEQ Hình \* ARABIC ">
        <w:r w:rsidR="00D869C5">
          <w:rPr>
            <w:noProof/>
          </w:rPr>
          <w:t>4</w:t>
        </w:r>
      </w:fldSimple>
      <w:r>
        <w:t xml:space="preserve"> Lược đồ Usecase Quản lý Sales team</w:t>
      </w:r>
      <w:bookmarkEnd w:id="28"/>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5A8C44AB" w:rsidR="00C42D80" w:rsidRPr="00E563F8" w:rsidRDefault="00C42D80" w:rsidP="00AE3180">
            <w:pPr>
              <w:pStyle w:val="Bngbiu-nidung"/>
            </w:pPr>
            <w:r w:rsidRPr="00E563F8">
              <w:t>Trưởng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4DF1B835" w:rsidR="00C42D80" w:rsidRPr="00E563F8" w:rsidRDefault="00AE3180" w:rsidP="00AE3180">
            <w:pPr>
              <w:pStyle w:val="Bngbiu-nidung"/>
            </w:pPr>
            <w:r>
              <w:t xml:space="preserve">Trưởng phòng ban </w:t>
            </w:r>
            <w:r w:rsidR="00C42D80" w:rsidRPr="00E563F8">
              <w:t>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19DCAFC8" w:rsidR="00C42D80" w:rsidRPr="00E563F8" w:rsidRDefault="00C42D80" w:rsidP="00AE3180">
            <w:pPr>
              <w:pStyle w:val="Bngbiu-nidung"/>
            </w:pPr>
            <w:r w:rsidRPr="00E563F8">
              <w:t>Trưởng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22D81D27" w:rsidR="00C42D80" w:rsidRPr="00E563F8" w:rsidRDefault="00C42D80" w:rsidP="00AE3180">
            <w:pPr>
              <w:pStyle w:val="Bngbiu-nidung"/>
            </w:pPr>
            <w:r w:rsidRPr="00E563F8">
              <w:t>Tài khoản được tạo sẵn, được phân quyền cấp quản lý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2211EB10" w:rsidR="00C42D80" w:rsidRPr="00E563F8" w:rsidRDefault="00C42D80" w:rsidP="00E563F8">
            <w:pPr>
              <w:pStyle w:val="Bngbiu-nidung"/>
            </w:pPr>
            <w:r w:rsidRPr="00E563F8">
              <w:t>1. Trưởng phòng ban  sales/marketing chọn chức năng ”Quản lý sales team”</w:t>
            </w:r>
          </w:p>
          <w:p w14:paraId="3BA3C02A" w14:textId="70810082" w:rsidR="00C42D80" w:rsidRPr="00E563F8" w:rsidRDefault="00AE3180" w:rsidP="00AE3180">
            <w:pPr>
              <w:pStyle w:val="Bngbiu-nidung"/>
            </w:pPr>
            <w:r>
              <w:t xml:space="preserve">2. Trưởng phòng ban </w:t>
            </w:r>
            <w:r w:rsidR="00C42D80" w:rsidRPr="00E563F8">
              <w:t>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15F22B5B" w:rsidR="00610A32" w:rsidRDefault="00610A32" w:rsidP="00610A32">
      <w:pPr>
        <w:pStyle w:val="Caption"/>
      </w:pPr>
      <w:bookmarkStart w:id="29" w:name="_Toc151671255"/>
      <w:r>
        <w:t>Bảng 2</w:t>
      </w:r>
      <w:r w:rsidR="009E665A">
        <w:t>.</w:t>
      </w:r>
      <w:fldSimple w:instr=" SEQ Bảng \* ARABIC ">
        <w:r w:rsidR="00593120">
          <w:rPr>
            <w:noProof/>
          </w:rPr>
          <w:t>3</w:t>
        </w:r>
      </w:fldSimple>
      <w:r>
        <w:t xml:space="preserve"> Mô tả Usecase Quản lý Sales team</w:t>
      </w:r>
      <w:bookmarkEnd w:id="29"/>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0" w:name="_Toc151673810"/>
      <w:r>
        <w:t>2.3.2.3 Use-case Quản lý Stage</w:t>
      </w:r>
      <w:bookmarkEnd w:id="30"/>
    </w:p>
    <w:p w14:paraId="7CC52F07" w14:textId="22064D9A" w:rsidR="00610A32" w:rsidRDefault="00AE3180" w:rsidP="00610A32">
      <w:pPr>
        <w:pStyle w:val="Caption"/>
        <w:keepNext/>
      </w:pPr>
      <w:r>
        <w:rPr>
          <w:noProof/>
        </w:rPr>
        <w:lastRenderedPageBreak/>
        <w:drawing>
          <wp:inline distT="0" distB="0" distL="0" distR="0" wp14:anchorId="66DBBFBF" wp14:editId="3EBF0E59">
            <wp:extent cx="5791835" cy="2287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ge.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275EC99" w14:textId="6B02F6BC" w:rsidR="008E0B66" w:rsidRDefault="00610A32" w:rsidP="00610A32">
      <w:pPr>
        <w:pStyle w:val="Caption"/>
      </w:pPr>
      <w:bookmarkStart w:id="31" w:name="_Toc151671123"/>
      <w:r>
        <w:t>Hình 2</w:t>
      </w:r>
      <w:r w:rsidR="009E665A">
        <w:t>.</w:t>
      </w:r>
      <w:fldSimple w:instr=" SEQ Hình \* ARABIC ">
        <w:r w:rsidR="00D869C5">
          <w:rPr>
            <w:noProof/>
          </w:rPr>
          <w:t>5</w:t>
        </w:r>
      </w:fldSimple>
      <w:r>
        <w:t xml:space="preserve"> Lược đồ Usecase Quản lý Stage</w:t>
      </w:r>
      <w:bookmarkEnd w:id="31"/>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65320D24" w:rsidR="00C42D80" w:rsidRDefault="00C42D80" w:rsidP="00AE3180">
            <w:pPr>
              <w:pStyle w:val="Bngbiu-nidung"/>
            </w:pPr>
            <w:r>
              <w:t>Trưởng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35FF186" w:rsidR="00C42D80" w:rsidRDefault="00C42D80" w:rsidP="00AE3180">
            <w:pPr>
              <w:pStyle w:val="Bngbiu-nidung"/>
            </w:pPr>
            <w:r>
              <w:t>Trưởng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19204F4" w:rsidR="00C42D80" w:rsidRDefault="00C42D80" w:rsidP="00AE3180">
            <w:pPr>
              <w:pStyle w:val="Bngbiu-nidung"/>
            </w:pPr>
            <w:r>
              <w:t>Trưởng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02B4A8EB" w:rsidR="00C42D80" w:rsidRDefault="00C42D80" w:rsidP="00AE3180">
            <w:pPr>
              <w:pStyle w:val="Bngbiu-nidung"/>
            </w:pPr>
            <w:r>
              <w:t>Tài khoản được tạo sẵn, được phân quyền cấp quản lý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05DA2957" w:rsidR="00C42D80" w:rsidRDefault="00C42D80" w:rsidP="00E563F8">
            <w:pPr>
              <w:pStyle w:val="Bngbiu-nidung"/>
            </w:pPr>
            <w:r>
              <w:t>1. Trưởng phòng ban sales/marketing chọn chức năng ”Quản lý stage”</w:t>
            </w:r>
          </w:p>
          <w:p w14:paraId="0F22F75D" w14:textId="16760D31" w:rsidR="00C42D80" w:rsidRDefault="00C42D80" w:rsidP="00AE3180">
            <w:pPr>
              <w:pStyle w:val="Bngbiu-nidung"/>
            </w:pPr>
            <w:r>
              <w:t xml:space="preserve">2. Trưởng phòng ban sales/marketing chọn chức năng cần thi hành (quản lý stage trong pipeline như tạo, </w:t>
            </w:r>
            <w:r>
              <w:lastRenderedPageBreak/>
              <w:t>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4485F4B7" w:rsidR="00610A32" w:rsidRDefault="00610A32">
      <w:pPr>
        <w:pStyle w:val="Caption"/>
      </w:pPr>
      <w:bookmarkStart w:id="32" w:name="_Toc151671256"/>
      <w:r>
        <w:t>Bảng 2</w:t>
      </w:r>
      <w:r w:rsidR="009E665A">
        <w:t>.</w:t>
      </w:r>
      <w:fldSimple w:instr=" SEQ Bảng \* ARABIC ">
        <w:r w:rsidR="00593120">
          <w:rPr>
            <w:noProof/>
          </w:rPr>
          <w:t>4</w:t>
        </w:r>
      </w:fldSimple>
      <w:r>
        <w:t xml:space="preserve"> </w:t>
      </w:r>
      <w:r w:rsidR="009E665A">
        <w:t xml:space="preserve">Mô tả </w:t>
      </w:r>
      <w:r>
        <w:t>Usecase Quản lý Stage</w:t>
      </w:r>
      <w:bookmarkEnd w:id="32"/>
    </w:p>
    <w:p w14:paraId="71444FEB" w14:textId="6C682C1D" w:rsidR="008E0B66" w:rsidRPr="008E0B66" w:rsidRDefault="008E0B66" w:rsidP="008E0B66">
      <w:pPr>
        <w:pStyle w:val="Tiumccp3"/>
      </w:pPr>
      <w:bookmarkStart w:id="33" w:name="_Toc151673811"/>
      <w:r>
        <w:t>2.3.2.4 Use-case Quản lý Pipeline</w:t>
      </w:r>
      <w:bookmarkEnd w:id="33"/>
    </w:p>
    <w:p w14:paraId="17B36976" w14:textId="63D83B1B" w:rsidR="00610A32" w:rsidRDefault="00AE3180" w:rsidP="00610A32">
      <w:pPr>
        <w:pStyle w:val="Caption"/>
        <w:keepNext/>
      </w:pPr>
      <w:r>
        <w:rPr>
          <w:noProof/>
        </w:rPr>
        <w:drawing>
          <wp:inline distT="0" distB="0" distL="0" distR="0" wp14:anchorId="796072D7" wp14:editId="324D7D91">
            <wp:extent cx="5791835" cy="228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peline.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3C58CEA9" w14:textId="10270C72" w:rsidR="008E0B66" w:rsidRDefault="00610A32" w:rsidP="00610A32">
      <w:pPr>
        <w:pStyle w:val="Caption"/>
      </w:pPr>
      <w:bookmarkStart w:id="34" w:name="_Toc151671124"/>
      <w:r>
        <w:t xml:space="preserve">Hình </w:t>
      </w:r>
      <w:r w:rsidR="009E665A">
        <w:t>2.</w:t>
      </w:r>
      <w:fldSimple w:instr=" SEQ Hình \* ARABIC ">
        <w:r w:rsidR="00D869C5">
          <w:rPr>
            <w:noProof/>
          </w:rPr>
          <w:t>6</w:t>
        </w:r>
      </w:fldSimple>
      <w:r w:rsidR="009E665A">
        <w:t xml:space="preserve"> Lược đồ Usecase Quản lý Pipeline</w:t>
      </w:r>
      <w:bookmarkEnd w:id="34"/>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3"/>
        <w:gridCol w:w="3100"/>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33C8ADC6" w:rsidR="00C42D80" w:rsidRDefault="00C42D80" w:rsidP="00AE3180">
            <w:pPr>
              <w:pStyle w:val="Bngbiu-nidung"/>
            </w:pPr>
            <w:r>
              <w:t>Trưởng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6CE27C6C" w:rsidR="00C42D80" w:rsidRDefault="00C42D80" w:rsidP="00AE3180">
            <w:pPr>
              <w:pStyle w:val="Bngbiu-nidung"/>
            </w:pPr>
            <w:r>
              <w:t>Trưởng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00E380CA" w:rsidR="00C42D80" w:rsidRDefault="00C42D80" w:rsidP="00AE3180">
            <w:pPr>
              <w:pStyle w:val="Bngbiu-nidung"/>
            </w:pPr>
            <w:r>
              <w:t>Trưởng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1D28C897" w:rsidR="00C42D80" w:rsidRDefault="00C42D80" w:rsidP="00AE3180">
            <w:pPr>
              <w:pStyle w:val="Bngbiu-nidung"/>
            </w:pPr>
            <w:r>
              <w:t>Tài khoản được tạo sẵn, được phân quyền cấp quản lý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0348EC7" w:rsidR="00C42D80" w:rsidRDefault="00C42D80" w:rsidP="00E563F8">
            <w:pPr>
              <w:pStyle w:val="Bngbiu-nidung"/>
            </w:pPr>
            <w:r>
              <w:t>1. Trưởng phòng ban sales/marketing chọn chức năng ”Quản lý pipeline”</w:t>
            </w:r>
          </w:p>
          <w:p w14:paraId="6AC1D57C" w14:textId="2815EA59" w:rsidR="00C42D80" w:rsidRDefault="00C42D80" w:rsidP="00AE3180">
            <w:pPr>
              <w:pStyle w:val="Bngbiu-nidung"/>
            </w:pPr>
            <w:r>
              <w:t>2. Trưởng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t>1.1 Hệ thống hiển thị giao diện quản lý pipeline</w:t>
            </w:r>
          </w:p>
          <w:p w14:paraId="7B167E54"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5492344F" w:rsidR="009E665A" w:rsidRDefault="009E665A">
      <w:pPr>
        <w:pStyle w:val="Caption"/>
      </w:pPr>
      <w:bookmarkStart w:id="35" w:name="_Toc151671257"/>
      <w:r>
        <w:t>Bảng 2.</w:t>
      </w:r>
      <w:fldSimple w:instr=" SEQ Bảng \* ARABIC ">
        <w:r w:rsidR="00593120">
          <w:rPr>
            <w:noProof/>
          </w:rPr>
          <w:t>5</w:t>
        </w:r>
      </w:fldSimple>
      <w:r>
        <w:t xml:space="preserve"> Mô tả Usecase Quản lý Pipeline</w:t>
      </w:r>
      <w:bookmarkEnd w:id="35"/>
    </w:p>
    <w:p w14:paraId="21859B55" w14:textId="1530E98C" w:rsidR="008E0B66" w:rsidRPr="008E0B66" w:rsidRDefault="008E0B66" w:rsidP="008E0B66">
      <w:pPr>
        <w:pStyle w:val="Tiumccp3"/>
      </w:pPr>
      <w:bookmarkStart w:id="36" w:name="_Toc151673812"/>
      <w:r>
        <w:t>2.3.2.5 Use-case Quản lý Lead/Oppurtunity</w:t>
      </w:r>
      <w:bookmarkEnd w:id="36"/>
    </w:p>
    <w:p w14:paraId="151329FF" w14:textId="77777777" w:rsidR="009E665A" w:rsidRDefault="008E0B66" w:rsidP="009E665A">
      <w:pPr>
        <w:pStyle w:val="Caption"/>
        <w:keepNext/>
      </w:pPr>
      <w:r>
        <w:rPr>
          <w:noProof/>
        </w:rPr>
        <w:lastRenderedPageBreak/>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7" w:name="_Toc151671125"/>
      <w:r>
        <w:t>Hình 2.</w:t>
      </w:r>
      <w:fldSimple w:instr=" SEQ Hình \* ARABIC ">
        <w:r w:rsidR="00D869C5">
          <w:rPr>
            <w:noProof/>
          </w:rPr>
          <w:t>7</w:t>
        </w:r>
      </w:fldSimple>
      <w:r>
        <w:t xml:space="preserve"> Lược đồ Usecase Quản lý Lead/Oppurtunity</w:t>
      </w:r>
      <w:bookmarkEnd w:id="37"/>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lastRenderedPageBreak/>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lastRenderedPageBreak/>
              <w:t>1.1 Hệ thống hiển thị giao diện quản lý lead/oppurtunity</w:t>
            </w:r>
          </w:p>
          <w:p w14:paraId="45DEA847" w14:textId="77777777" w:rsidR="00C42D80" w:rsidRDefault="00C42D80" w:rsidP="00E563F8">
            <w:pPr>
              <w:pStyle w:val="Bngbiu-nidung"/>
            </w:pPr>
            <w:r>
              <w:t xml:space="preserve">2.1 Hệ thống hiển thị giao diện chức năng đã chọn, </w:t>
            </w:r>
            <w:r>
              <w:lastRenderedPageBreak/>
              <w:t>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6744510F" w:rsidR="00C42D80" w:rsidRDefault="009E665A" w:rsidP="009E665A">
      <w:pPr>
        <w:pStyle w:val="Caption"/>
      </w:pPr>
      <w:bookmarkStart w:id="38" w:name="_Toc151671258"/>
      <w:r>
        <w:t>Bảng 2.</w:t>
      </w:r>
      <w:fldSimple w:instr=" SEQ Bảng \* ARABIC ">
        <w:r w:rsidR="00593120">
          <w:rPr>
            <w:noProof/>
          </w:rPr>
          <w:t>6</w:t>
        </w:r>
      </w:fldSimple>
      <w:r>
        <w:t xml:space="preserve"> Mô tả Usecase Quản lý Lead/Oppurtunity</w:t>
      </w:r>
      <w:bookmarkEnd w:id="38"/>
    </w:p>
    <w:p w14:paraId="2573651A" w14:textId="712F9ADA" w:rsidR="00FE73AA" w:rsidRPr="00FE73AA" w:rsidRDefault="00FE73AA" w:rsidP="00FE73AA">
      <w:pPr>
        <w:pStyle w:val="Tiumccp3"/>
      </w:pPr>
      <w:bookmarkStart w:id="39" w:name="_Toc151673813"/>
      <w:r>
        <w:t>2.3.2.6 Use-case Quản lý Lead source</w:t>
      </w:r>
      <w:bookmarkEnd w:id="39"/>
    </w:p>
    <w:p w14:paraId="6B65E850" w14:textId="36C923E6" w:rsidR="009E665A" w:rsidRDefault="00AE3180" w:rsidP="009E665A">
      <w:pPr>
        <w:pStyle w:val="Caption"/>
        <w:keepNext/>
      </w:pPr>
      <w:r>
        <w:rPr>
          <w:noProof/>
        </w:rPr>
        <w:lastRenderedPageBreak/>
        <w:drawing>
          <wp:inline distT="0" distB="0" distL="0" distR="0" wp14:anchorId="5D72EDF1" wp14:editId="37945148">
            <wp:extent cx="5791835" cy="2287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ad source.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71E44BF" w14:textId="2E841A01" w:rsidR="00FE73AA" w:rsidRDefault="009E665A" w:rsidP="009E665A">
      <w:pPr>
        <w:pStyle w:val="Caption"/>
      </w:pPr>
      <w:bookmarkStart w:id="40" w:name="_Toc151671126"/>
      <w:r>
        <w:t>Hình 2.</w:t>
      </w:r>
      <w:fldSimple w:instr=" SEQ Hình \* ARABIC ">
        <w:r w:rsidR="00D869C5">
          <w:rPr>
            <w:noProof/>
          </w:rPr>
          <w:t>8</w:t>
        </w:r>
      </w:fldSimple>
      <w:r>
        <w:t xml:space="preserve"> Lược đồ Usecase Quản lý Lead source</w:t>
      </w:r>
      <w:bookmarkEnd w:id="40"/>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7"/>
        <w:gridCol w:w="3096"/>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59D781E2" w:rsidR="00C42D80" w:rsidRDefault="00C42D80" w:rsidP="00AE3180">
            <w:pPr>
              <w:pStyle w:val="Bngbiu-nidung"/>
            </w:pPr>
            <w:r>
              <w:t>Trưởng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E65E3CC" w:rsidR="00C42D80" w:rsidRDefault="00C42D80" w:rsidP="00AE3180">
            <w:pPr>
              <w:pStyle w:val="Bngbiu-nidung"/>
            </w:pPr>
            <w:r>
              <w:t>Trưởng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62CFBF74" w:rsidR="00C42D80" w:rsidRDefault="00C42D80" w:rsidP="00AE3180">
            <w:pPr>
              <w:pStyle w:val="Bngbiu-nidung"/>
            </w:pPr>
            <w:r>
              <w:t>Trưởng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2F1CD9FC" w:rsidR="00C42D80" w:rsidRDefault="00C42D80" w:rsidP="00AE3180">
            <w:pPr>
              <w:pStyle w:val="Bngbiu-nidung"/>
            </w:pPr>
            <w:r>
              <w:t>Tài khoản được tạo sẵn, được phân quyền cấp quản lý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32B017DD" w:rsidR="00C42D80" w:rsidRDefault="00C42D80" w:rsidP="00E563F8">
            <w:pPr>
              <w:pStyle w:val="Bngbiu-nidung"/>
            </w:pPr>
            <w:r>
              <w:t>1. Trưởng phòng ban sales/marketing chọn chức năng ”Quản lý lead source”</w:t>
            </w:r>
          </w:p>
          <w:p w14:paraId="71B5725A" w14:textId="74C43187" w:rsidR="00C42D80" w:rsidRDefault="00C42D80" w:rsidP="00AE3180">
            <w:pPr>
              <w:pStyle w:val="Bngbiu-nidung"/>
            </w:pPr>
            <w:r>
              <w:t>2. Trưởng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440F8843" w:rsidR="009E665A" w:rsidRDefault="009E665A">
      <w:pPr>
        <w:pStyle w:val="Caption"/>
      </w:pPr>
      <w:bookmarkStart w:id="41" w:name="_Toc151671259"/>
      <w:r>
        <w:t>Bảng 2.</w:t>
      </w:r>
      <w:fldSimple w:instr=" SEQ Bảng \* ARABIC ">
        <w:r w:rsidR="00593120">
          <w:rPr>
            <w:noProof/>
          </w:rPr>
          <w:t>7</w:t>
        </w:r>
      </w:fldSimple>
      <w:r>
        <w:t xml:space="preserve"> Mô tả Usecase Quản lý Lead source</w:t>
      </w:r>
      <w:bookmarkEnd w:id="41"/>
    </w:p>
    <w:p w14:paraId="2AE7F19C" w14:textId="5493AA78" w:rsidR="00FE73AA" w:rsidRPr="00FE73AA" w:rsidRDefault="00FE73AA" w:rsidP="00FE73AA">
      <w:pPr>
        <w:pStyle w:val="Tiumccp3"/>
      </w:pPr>
      <w:bookmarkStart w:id="42" w:name="_Toc151673814"/>
      <w:r>
        <w:t>2.3.2.7 Use-case Quản lý Marketing campaign</w:t>
      </w:r>
      <w:bookmarkEnd w:id="42"/>
    </w:p>
    <w:p w14:paraId="5BA699A0" w14:textId="487D4A26" w:rsidR="009E665A" w:rsidRDefault="00AE3180" w:rsidP="009E665A">
      <w:pPr>
        <w:pStyle w:val="Caption"/>
        <w:keepNext/>
      </w:pPr>
      <w:r>
        <w:rPr>
          <w:noProof/>
        </w:rPr>
        <w:drawing>
          <wp:inline distT="0" distB="0" distL="0" distR="0" wp14:anchorId="09927631" wp14:editId="736D84DA">
            <wp:extent cx="5791835" cy="2287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rketing.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2437DE5D" w14:textId="14E26929" w:rsidR="00FE73AA" w:rsidRDefault="009E665A" w:rsidP="009E665A">
      <w:pPr>
        <w:pStyle w:val="Caption"/>
      </w:pPr>
      <w:bookmarkStart w:id="43" w:name="_Toc151671127"/>
      <w:r>
        <w:t>Hình 2.</w:t>
      </w:r>
      <w:fldSimple w:instr=" SEQ Hình \* ARABIC ">
        <w:r w:rsidR="00D869C5">
          <w:rPr>
            <w:noProof/>
          </w:rPr>
          <w:t>9</w:t>
        </w:r>
      </w:fldSimple>
      <w:r>
        <w:t xml:space="preserve"> Lược đồ Usecase Quản lý Marketing campaign</w:t>
      </w:r>
      <w:bookmarkEnd w:id="43"/>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3F35D807" w:rsidR="00C42D80" w:rsidRDefault="00C42D80" w:rsidP="00AE3180">
            <w:pPr>
              <w:pStyle w:val="Bngbiu-nidung"/>
            </w:pPr>
            <w:r>
              <w:t xml:space="preserve">Trưởng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1A6F6515" w:rsidR="00C42D80" w:rsidRDefault="00C42D80" w:rsidP="00AE3180">
            <w:pPr>
              <w:pStyle w:val="Bngbiu-nidung"/>
            </w:pPr>
            <w:r>
              <w:t>Trưởng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5356FE3E" w:rsidR="00C42D80" w:rsidRDefault="00C42D80" w:rsidP="00AE3180">
            <w:pPr>
              <w:pStyle w:val="Bngbiu-nidung"/>
            </w:pPr>
            <w:r>
              <w:t>Trưởng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0AADBC71" w:rsidR="00C42D80" w:rsidRDefault="00C42D80" w:rsidP="00AE3180">
            <w:pPr>
              <w:pStyle w:val="Bngbiu-nidung"/>
            </w:pPr>
            <w:r>
              <w:t>Tài khoản được tạo sẵn, được phân quyền cấp quản lý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4120D958" w:rsidR="00C42D80" w:rsidRDefault="00C42D80" w:rsidP="00E563F8">
            <w:pPr>
              <w:pStyle w:val="Bngbiu-nidung"/>
            </w:pPr>
            <w:r>
              <w:t xml:space="preserve">1. Trưởng phòng ban sales/marketing chọn chức năng ”Quản lý </w:t>
            </w:r>
            <w:r>
              <w:rPr>
                <w:noProof/>
              </w:rPr>
              <w:t>marketing campaign</w:t>
            </w:r>
            <w:r>
              <w:t>”</w:t>
            </w:r>
          </w:p>
          <w:p w14:paraId="6885C1B3" w14:textId="00347402" w:rsidR="00C42D80" w:rsidRDefault="00C42D80" w:rsidP="00AE3180">
            <w:pPr>
              <w:pStyle w:val="Bngbiu-nidung"/>
            </w:pPr>
            <w:r>
              <w:t xml:space="preserve">2. Trưởng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5BF1A954" w:rsidR="00C42D80" w:rsidRPr="00852DB3" w:rsidRDefault="009E665A" w:rsidP="009E665A">
      <w:pPr>
        <w:pStyle w:val="Caption"/>
      </w:pPr>
      <w:bookmarkStart w:id="44" w:name="_Toc151671260"/>
      <w:r>
        <w:t>Bảng 2.</w:t>
      </w:r>
      <w:fldSimple w:instr=" SEQ Bảng \* ARABIC ">
        <w:r w:rsidR="00593120">
          <w:rPr>
            <w:noProof/>
          </w:rPr>
          <w:t>8</w:t>
        </w:r>
      </w:fldSimple>
      <w:r>
        <w:t xml:space="preserve"> Mô tả Usecase Quản lý Marketing campaign</w:t>
      </w:r>
      <w:bookmarkEnd w:id="44"/>
    </w:p>
    <w:p w14:paraId="16DA566A" w14:textId="77777777" w:rsidR="00852DB3" w:rsidRPr="00852DB3" w:rsidRDefault="00852DB3" w:rsidP="00AE3180">
      <w:pPr>
        <w:pStyle w:val="Tiumccp1"/>
        <w:outlineLvl w:val="1"/>
      </w:pPr>
      <w:bookmarkStart w:id="45" w:name="_Toc151673815"/>
      <w:r w:rsidRPr="00852DB3">
        <w:t>2.4 Lược đồ dòng dữ liệu (Data Flow Diagram)</w:t>
      </w:r>
      <w:bookmarkEnd w:id="45"/>
    </w:p>
    <w:p w14:paraId="49B3275E" w14:textId="7A4F999A" w:rsidR="00D869C5" w:rsidRDefault="00FE73AA" w:rsidP="00AE3180">
      <w:pPr>
        <w:pStyle w:val="Tiumccp2"/>
        <w:outlineLvl w:val="2"/>
      </w:pPr>
      <w:bookmarkStart w:id="46" w:name="_Toc151673816"/>
      <w:r>
        <w:lastRenderedPageBreak/>
        <w:t>2.4.1 L</w:t>
      </w:r>
      <w:r w:rsidR="00852DB3" w:rsidRPr="00852DB3">
        <w:t>ược đ</w:t>
      </w:r>
      <w:r>
        <w:t>ồ ngữ cảnh (Context diagram)</w:t>
      </w:r>
      <w:bookmarkEnd w:id="46"/>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7" w:name="_Toc151671128"/>
      <w:r>
        <w:t>Hình 2.</w:t>
      </w:r>
      <w:fldSimple w:instr=" SEQ Hình \* ARABIC ">
        <w:r>
          <w:rPr>
            <w:noProof/>
          </w:rPr>
          <w:t>10</w:t>
        </w:r>
      </w:fldSimple>
      <w:r>
        <w:t xml:space="preserve"> Lư</w:t>
      </w:r>
      <w:r w:rsidRPr="00D869C5">
        <w:t>ợc</w:t>
      </w:r>
      <w:r>
        <w:t xml:space="preserve"> đ</w:t>
      </w:r>
      <w:r w:rsidRPr="00D869C5">
        <w:t>ồ</w:t>
      </w:r>
      <w:r>
        <w:t xml:space="preserve"> ng</w:t>
      </w:r>
      <w:r w:rsidRPr="00D869C5">
        <w:t>ữ</w:t>
      </w:r>
      <w:r>
        <w:t xml:space="preserve"> c</w:t>
      </w:r>
      <w:r w:rsidRPr="00D869C5">
        <w:t>ảnh</w:t>
      </w:r>
      <w:bookmarkEnd w:id="47"/>
    </w:p>
    <w:p w14:paraId="3D85FF1D" w14:textId="2ADB414F" w:rsidR="00362B01" w:rsidRDefault="00362B01" w:rsidP="00AE3180">
      <w:pPr>
        <w:pStyle w:val="Tiumccp2"/>
        <w:outlineLvl w:val="2"/>
      </w:pPr>
      <w:bookmarkStart w:id="48" w:name="_Toc151673817"/>
      <w:r>
        <w:t>2.4.2 L</w:t>
      </w:r>
      <w:r w:rsidRPr="00852DB3">
        <w:t>ược đồ Level-0</w:t>
      </w:r>
      <w:bookmarkEnd w:id="48"/>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49" w:name="_Toc151671129"/>
      <w:r>
        <w:t>Hình 2.</w:t>
      </w:r>
      <w:fldSimple w:instr=" SEQ Hình \* ARABIC ">
        <w:r w:rsidR="00D869C5">
          <w:rPr>
            <w:noProof/>
          </w:rPr>
          <w:t>11</w:t>
        </w:r>
      </w:fldSimple>
      <w:r>
        <w:t xml:space="preserve"> Lược đồ </w:t>
      </w:r>
      <w:r w:rsidR="00D869C5">
        <w:t>level 0</w:t>
      </w:r>
      <w:bookmarkEnd w:id="49"/>
    </w:p>
    <w:p w14:paraId="7CDC239D" w14:textId="77777777" w:rsidR="00FE73AA" w:rsidRPr="00852DB3" w:rsidRDefault="00FE73AA" w:rsidP="00FE73AA">
      <w:pPr>
        <w:pStyle w:val="Tiumccp2"/>
      </w:pPr>
    </w:p>
    <w:p w14:paraId="01FCC0EF" w14:textId="3F75641E" w:rsidR="00852DB3" w:rsidRDefault="00362B01" w:rsidP="00AE3180">
      <w:pPr>
        <w:pStyle w:val="Tiumccp1"/>
        <w:outlineLvl w:val="1"/>
      </w:pPr>
      <w:bookmarkStart w:id="50" w:name="_Toc151673818"/>
      <w:r>
        <w:t xml:space="preserve">2.5 </w:t>
      </w:r>
      <w:r w:rsidR="00852DB3" w:rsidRPr="00852DB3">
        <w:t>Lược đồ quan hệ thực thể (Entity-Relationship Diagram)</w:t>
      </w:r>
      <w:bookmarkEnd w:id="50"/>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1" w:name="_Toc151671130"/>
      <w:r>
        <w:t>Hình 2.</w:t>
      </w:r>
      <w:fldSimple w:instr=" SEQ Hình \* ARABIC ">
        <w:r w:rsidR="00D869C5">
          <w:rPr>
            <w:noProof/>
          </w:rPr>
          <w:t>12</w:t>
        </w:r>
      </w:fldSimple>
      <w:r>
        <w:t xml:space="preserve"> </w:t>
      </w:r>
      <w:r w:rsidRPr="00852DB3">
        <w:t>Lược đồ quan hệ thực thể</w:t>
      </w:r>
      <w:bookmarkEnd w:id="51"/>
    </w:p>
    <w:p w14:paraId="22F1DC51" w14:textId="77777777" w:rsidR="00463C29" w:rsidRPr="00463C29" w:rsidRDefault="00463C29" w:rsidP="00463C29"/>
    <w:p w14:paraId="31F326A1" w14:textId="4D01F29B" w:rsidR="00C91D7D" w:rsidRDefault="00362B01" w:rsidP="00AE3180">
      <w:pPr>
        <w:pStyle w:val="Tiumccp1"/>
        <w:outlineLvl w:val="1"/>
      </w:pPr>
      <w:bookmarkStart w:id="52" w:name="_Toc151673819"/>
      <w:r>
        <w:t>2.6 Đặc tả l</w:t>
      </w:r>
      <w:r w:rsidRPr="00852DB3">
        <w:t>ược đồ quan hệ thực thể (Entity-Relationship Diagram)</w:t>
      </w:r>
      <w:bookmarkEnd w:id="52"/>
    </w:p>
    <w:p w14:paraId="189BB696" w14:textId="77777777" w:rsidR="00181962" w:rsidRDefault="00181962" w:rsidP="00181962">
      <w:pPr>
        <w:pStyle w:val="Nidungvnbn"/>
        <w:spacing w:after="120"/>
      </w:pPr>
      <w:r w:rsidRPr="00E563F8">
        <w:t xml:space="preserve">Customer và product là 2 tables độc lập, phục vụ cho chức năng demo </w:t>
      </w:r>
    </w:p>
    <w:p w14:paraId="28B84A52" w14:textId="77777777" w:rsidR="00181962" w:rsidRDefault="00181962" w:rsidP="00181962">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4107FD9C" w14:textId="77777777" w:rsidR="00181962" w:rsidRDefault="00181962" w:rsidP="00181962">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6A9930FF" w14:textId="77777777" w:rsidR="00181962" w:rsidRDefault="00181962" w:rsidP="00181962">
      <w:pPr>
        <w:pStyle w:val="Nidungvnbn"/>
        <w:spacing w:after="120"/>
      </w:pPr>
      <w:r w:rsidRPr="00E563F8">
        <w:lastRenderedPageBreak/>
        <w:t xml:space="preserve">Mỗi stage (stage là từng bước nhỏ trong 1 quy trình) có thể thuộc 1 hoặc nhiều pipeline và ngược lại mỗi pipeline có 1 hoặc nhiều stage </w:t>
      </w:r>
    </w:p>
    <w:p w14:paraId="11F992FC" w14:textId="77777777" w:rsidR="00181962" w:rsidRDefault="00181962" w:rsidP="00181962">
      <w:pPr>
        <w:pStyle w:val="Nidungvnbn"/>
        <w:spacing w:after="120"/>
      </w:pPr>
      <w:r w:rsidRPr="00E563F8">
        <w:t>Mỗi Lead (trong CRM, lead là 1 cơ hội để thực hiện quá trình bán cho khách hàng) sẽ do 1 team phụ trách"</w:t>
      </w:r>
    </w:p>
    <w:p w14:paraId="5EC4F9CD" w14:textId="77777777" w:rsidR="00181962" w:rsidRPr="00C91D7D" w:rsidRDefault="00181962" w:rsidP="00AE3180">
      <w:pPr>
        <w:pStyle w:val="Tiumccp1"/>
        <w:outlineLvl w:val="1"/>
      </w:pPr>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lastRenderedPageBreak/>
              <w:t>phone: bắt đầu bằng country code, ví dụ sđt Việt Nam thì là +8412345678</w:t>
            </w:r>
          </w:p>
        </w:tc>
      </w:tr>
    </w:tbl>
    <w:p w14:paraId="415E321D" w14:textId="22210014" w:rsidR="00463C29" w:rsidRPr="00463C29" w:rsidRDefault="00C91D7D" w:rsidP="00463C29">
      <w:pPr>
        <w:pStyle w:val="Caption"/>
      </w:pPr>
      <w:bookmarkStart w:id="53" w:name="_Toc151671261"/>
      <w:r>
        <w:lastRenderedPageBreak/>
        <w:t xml:space="preserve">Bảng </w:t>
      </w:r>
      <w:r w:rsidR="00463C29">
        <w:t>2.</w:t>
      </w:r>
      <w:fldSimple w:instr=" SEQ Bảng \* ARABIC ">
        <w:r w:rsidR="00593120">
          <w:rPr>
            <w:noProof/>
          </w:rPr>
          <w:t>9</w:t>
        </w:r>
      </w:fldSimple>
      <w:r w:rsidR="00463C29">
        <w:t xml:space="preserve"> Customer</w:t>
      </w:r>
      <w:bookmarkEnd w:id="53"/>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lastRenderedPageBreak/>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06E401C7" w:rsidR="00463C29" w:rsidRPr="00463C29" w:rsidRDefault="00463C29" w:rsidP="00463C29">
      <w:pPr>
        <w:pStyle w:val="Caption"/>
      </w:pPr>
      <w:bookmarkStart w:id="54" w:name="_Toc151671262"/>
      <w:r>
        <w:t>Bảng 2.</w:t>
      </w:r>
      <w:fldSimple w:instr=" SEQ Bảng \* ARABIC ">
        <w:r w:rsidR="00593120">
          <w:rPr>
            <w:noProof/>
          </w:rPr>
          <w:t>10</w:t>
        </w:r>
      </w:fldSimple>
      <w:r>
        <w:t xml:space="preserve"> Emloyee</w:t>
      </w:r>
      <w:bookmarkEnd w:id="54"/>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lastRenderedPageBreak/>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lastRenderedPageBreak/>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BF62BB" w14:textId="5957CB28" w:rsidR="00546BAF" w:rsidRPr="00546BAF" w:rsidRDefault="00463C29" w:rsidP="00546BAF">
      <w:pPr>
        <w:pStyle w:val="Caption"/>
      </w:pPr>
      <w:bookmarkStart w:id="55" w:name="_Toc151671263"/>
      <w:r>
        <w:t>Bảng 2.</w:t>
      </w:r>
      <w:fldSimple w:instr=" SEQ Bảng \* ARABIC ">
        <w:r w:rsidR="00593120">
          <w:rPr>
            <w:noProof/>
          </w:rPr>
          <w:t>11</w:t>
        </w:r>
      </w:fldSimple>
      <w:r>
        <w:t xml:space="preserve"> Lead Oppurtunity</w:t>
      </w:r>
      <w:bookmarkEnd w:id="55"/>
      <w:r w:rsidR="00546BAF">
        <w:br w:type="page"/>
      </w:r>
    </w:p>
    <w:p w14:paraId="474D6388" w14:textId="38B93133" w:rsidR="00453AB1" w:rsidRDefault="00453AB1" w:rsidP="00AE3180">
      <w:pPr>
        <w:pStyle w:val="Chng"/>
        <w:outlineLvl w:val="0"/>
      </w:pPr>
      <w:bookmarkStart w:id="56" w:name="_Toc151673820"/>
      <w:r w:rsidRPr="00453AB1">
        <w:lastRenderedPageBreak/>
        <w:t>CHƯƠNG 3</w:t>
      </w:r>
      <w:r w:rsidR="004A7C39">
        <w:t xml:space="preserve"> –</w:t>
      </w:r>
      <w:r w:rsidR="00024496">
        <w:t xml:space="preserve"> </w:t>
      </w:r>
      <w:r w:rsidR="00602B7E">
        <w:t>HIỆN THỰC HỆ THỐNG</w:t>
      </w:r>
      <w:bookmarkEnd w:id="56"/>
    </w:p>
    <w:p w14:paraId="61203CE9" w14:textId="3747B7E7" w:rsidR="00602B7E" w:rsidRDefault="00602B7E" w:rsidP="00AE3180">
      <w:pPr>
        <w:pStyle w:val="Tiumccp1"/>
        <w:outlineLvl w:val="1"/>
      </w:pPr>
      <w:bookmarkStart w:id="57" w:name="_Toc151673821"/>
      <w:r w:rsidRPr="2D6755D7">
        <w:t>3.1 Các công nghệ sử dụng trong đề tài / Technical Stack</w:t>
      </w:r>
      <w:bookmarkEnd w:id="57"/>
    </w:p>
    <w:p w14:paraId="5566E605" w14:textId="7337F91E" w:rsidR="00252AEF" w:rsidRDefault="00252AEF" w:rsidP="00546BAF">
      <w:pPr>
        <w:pStyle w:val="Nidungvnbn"/>
      </w:pPr>
      <w:r>
        <w:t>Danh sách các công nghệ dự kiến sử dụng trong dự án</w:t>
      </w:r>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482BA652" w14:textId="46707A89" w:rsidR="00F44DB4" w:rsidRDefault="000351F8" w:rsidP="00F44DB4">
      <w:pPr>
        <w:pStyle w:val="Caption"/>
      </w:pPr>
      <w:bookmarkStart w:id="58" w:name="_Toc151671277"/>
      <w:r>
        <w:t>Bảng 3.</w:t>
      </w:r>
      <w:fldSimple w:instr=" SEQ Bảng \* ARABIC ">
        <w:r w:rsidR="00593120">
          <w:rPr>
            <w:noProof/>
          </w:rPr>
          <w:t>25</w:t>
        </w:r>
      </w:fldSimple>
      <w:r>
        <w:t xml:space="preserve"> Các công nghệ sử dụng</w:t>
      </w:r>
      <w:bookmarkEnd w:id="58"/>
    </w:p>
    <w:p w14:paraId="4BC3DA0C" w14:textId="77777777" w:rsidR="007B79A0" w:rsidRPr="00156138" w:rsidRDefault="007B79A0" w:rsidP="002D5B02">
      <w:pPr>
        <w:pStyle w:val="Nidungvnbn"/>
      </w:pPr>
      <w:r>
        <w:t>Nhóm chúng tôi chọn Microsoft SQL Server thay vì các RDBMS khác là do SQL Server tích hợp tốt trong hệ sinh thái các ứng dụng của Microsoft, SQL Server có rất nhiều connector tới các app khác như PowerBI hoặc tới nền tảng điện toán đám mây Microsoft Azure</w:t>
      </w:r>
    </w:p>
    <w:p w14:paraId="6419C5BD" w14:textId="77777777" w:rsidR="007B79A0" w:rsidRPr="007B79A0" w:rsidRDefault="007B79A0" w:rsidP="007B79A0"/>
    <w:p w14:paraId="3CED1EC4" w14:textId="45F3F745" w:rsidR="00C87432" w:rsidRPr="00C87432" w:rsidRDefault="00C87432" w:rsidP="00C87432">
      <w:pPr>
        <w:pStyle w:val="Tiumccp1"/>
        <w:outlineLvl w:val="1"/>
      </w:pPr>
      <w:bookmarkStart w:id="59" w:name="_Toc151673822"/>
      <w:r w:rsidRPr="2D6755D7">
        <w:t>3.</w:t>
      </w:r>
      <w:r>
        <w:t>2</w:t>
      </w:r>
      <w:r w:rsidRPr="2D6755D7">
        <w:t xml:space="preserve"> </w:t>
      </w:r>
      <w:r>
        <w:t>Demo hệ thống</w:t>
      </w:r>
      <w:bookmarkEnd w:id="59"/>
    </w:p>
    <w:p w14:paraId="1F333322" w14:textId="4AA9694A" w:rsidR="00E85E57" w:rsidRDefault="00FF2905" w:rsidP="00C87432">
      <w:pPr>
        <w:pStyle w:val="Nidungvnbn"/>
        <w:ind w:firstLine="0"/>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2993"/>
        <w:gridCol w:w="6112"/>
      </w:tblGrid>
      <w:tr w:rsidR="00FF2905" w:rsidRPr="002D5B02"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Pr="002D5B02" w:rsidRDefault="00FF2905">
            <w:pPr>
              <w:rPr>
                <w:b/>
                <w:bCs/>
                <w:sz w:val="26"/>
                <w:szCs w:val="26"/>
              </w:rPr>
            </w:pPr>
            <w:r w:rsidRPr="002D5B02">
              <w:rPr>
                <w:b/>
                <w:bCs/>
                <w:sz w:val="26"/>
                <w:szCs w:val="26"/>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Pr="002D5B02" w:rsidRDefault="00FF2905">
            <w:pPr>
              <w:rPr>
                <w:b/>
                <w:bCs/>
                <w:sz w:val="26"/>
                <w:szCs w:val="26"/>
              </w:rPr>
            </w:pPr>
          </w:p>
        </w:tc>
      </w:tr>
      <w:tr w:rsidR="00FF2905" w:rsidRPr="002D5B02"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Pr="002D5B02" w:rsidRDefault="00FF2905">
            <w:pPr>
              <w:rPr>
                <w:b/>
                <w:bCs/>
                <w:sz w:val="26"/>
                <w:szCs w:val="26"/>
              </w:rPr>
            </w:pPr>
            <w:r w:rsidRPr="002D5B02">
              <w:rPr>
                <w:b/>
                <w:bCs/>
                <w:sz w:val="26"/>
                <w:szCs w:val="26"/>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Pr="002D5B02" w:rsidRDefault="00FF2905">
            <w:pPr>
              <w:rPr>
                <w:sz w:val="26"/>
                <w:szCs w:val="26"/>
              </w:rPr>
            </w:pPr>
            <w:r w:rsidRPr="002D5B02">
              <w:rPr>
                <w:sz w:val="26"/>
                <w:szCs w:val="26"/>
              </w:rPr>
              <w:t>3 sản phẩm: bút bi, giấy a4 và mực in</w:t>
            </w:r>
          </w:p>
        </w:tc>
      </w:tr>
      <w:tr w:rsidR="00FF2905" w:rsidRPr="002D5B02"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Pr="002D5B02" w:rsidRDefault="00FF2905">
            <w:pPr>
              <w:rPr>
                <w:b/>
                <w:bCs/>
                <w:sz w:val="26"/>
                <w:szCs w:val="26"/>
              </w:rPr>
            </w:pPr>
            <w:r w:rsidRPr="002D5B02">
              <w:rPr>
                <w:b/>
                <w:bCs/>
                <w:sz w:val="26"/>
                <w:szCs w:val="26"/>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Pr="002D5B02" w:rsidRDefault="00FF2905">
            <w:pPr>
              <w:rPr>
                <w:sz w:val="26"/>
                <w:szCs w:val="26"/>
              </w:rPr>
            </w:pPr>
            <w:r w:rsidRPr="002D5B02">
              <w:rPr>
                <w:sz w:val="26"/>
                <w:szCs w:val="26"/>
              </w:rPr>
              <w:t>5 nhân viên</w:t>
            </w:r>
          </w:p>
        </w:tc>
      </w:tr>
      <w:tr w:rsidR="00FF2905" w:rsidRPr="002D5B02"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Pr="002D5B02" w:rsidRDefault="00FF2905">
            <w:pPr>
              <w:rPr>
                <w:b/>
                <w:bCs/>
                <w:sz w:val="26"/>
                <w:szCs w:val="26"/>
              </w:rPr>
            </w:pPr>
            <w:r w:rsidRPr="002D5B02">
              <w:rPr>
                <w:b/>
                <w:bCs/>
                <w:sz w:val="26"/>
                <w:szCs w:val="26"/>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Pr="002D5B02" w:rsidRDefault="00FF2905">
            <w:pPr>
              <w:rPr>
                <w:sz w:val="26"/>
                <w:szCs w:val="26"/>
              </w:rPr>
            </w:pPr>
            <w:r w:rsidRPr="002D5B02">
              <w:rPr>
                <w:sz w:val="26"/>
                <w:szCs w:val="26"/>
              </w:rPr>
              <w:t>2 team bao gồm: sales team và post-sales team</w:t>
            </w:r>
            <w:r w:rsidRPr="002D5B02">
              <w:rPr>
                <w:sz w:val="26"/>
                <w:szCs w:val="26"/>
              </w:rPr>
              <w:br/>
              <w:t>- sales team: 3 nhân viên</w:t>
            </w:r>
            <w:r w:rsidRPr="002D5B02">
              <w:rPr>
                <w:sz w:val="26"/>
                <w:szCs w:val="26"/>
              </w:rPr>
              <w:br/>
              <w:t>- post-sales team: 2 nhân viên</w:t>
            </w:r>
          </w:p>
        </w:tc>
      </w:tr>
      <w:tr w:rsidR="00FF2905" w:rsidRPr="002D5B02"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Pr="002D5B02" w:rsidRDefault="00FF2905">
            <w:pPr>
              <w:rPr>
                <w:b/>
                <w:bCs/>
                <w:sz w:val="26"/>
                <w:szCs w:val="26"/>
              </w:rPr>
            </w:pPr>
            <w:r w:rsidRPr="002D5B02">
              <w:rPr>
                <w:b/>
                <w:bCs/>
                <w:sz w:val="26"/>
                <w:szCs w:val="26"/>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Pr="002D5B02" w:rsidRDefault="00FF2905">
            <w:pPr>
              <w:rPr>
                <w:sz w:val="26"/>
                <w:szCs w:val="26"/>
              </w:rPr>
            </w:pPr>
            <w:r w:rsidRPr="002D5B02">
              <w:rPr>
                <w:sz w:val="26"/>
                <w:szCs w:val="26"/>
              </w:rPr>
              <w:t>4 khách hàng: A, B, C, D</w:t>
            </w:r>
          </w:p>
        </w:tc>
      </w:tr>
      <w:tr w:rsidR="00FF2905" w:rsidRPr="002D5B02"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Pr="002D5B02" w:rsidRDefault="00FF2905">
            <w:pPr>
              <w:rPr>
                <w:b/>
                <w:bCs/>
                <w:sz w:val="26"/>
                <w:szCs w:val="26"/>
              </w:rPr>
            </w:pPr>
            <w:r w:rsidRPr="002D5B02">
              <w:rPr>
                <w:b/>
                <w:bCs/>
                <w:sz w:val="26"/>
                <w:szCs w:val="26"/>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Pr="002D5B02" w:rsidRDefault="00FF2905">
            <w:pPr>
              <w:rPr>
                <w:sz w:val="26"/>
                <w:szCs w:val="26"/>
              </w:rPr>
            </w:pPr>
            <w:r w:rsidRPr="002D5B02">
              <w:rPr>
                <w:sz w:val="26"/>
                <w:szCs w:val="26"/>
              </w:rPr>
              <w:t>tạo 6 stages bao gồm:</w:t>
            </w:r>
            <w:r w:rsidRPr="002D5B02">
              <w:rPr>
                <w:sz w:val="26"/>
                <w:szCs w:val="26"/>
              </w:rPr>
              <w:br/>
              <w:t>- Lead qualification</w:t>
            </w:r>
            <w:r w:rsidRPr="002D5B02">
              <w:rPr>
                <w:sz w:val="26"/>
                <w:szCs w:val="26"/>
              </w:rPr>
              <w:br/>
              <w:t>- Demo or meeting (telephone, email, real life meeting..)</w:t>
            </w:r>
            <w:r w:rsidRPr="002D5B02">
              <w:rPr>
                <w:sz w:val="26"/>
                <w:szCs w:val="26"/>
              </w:rPr>
              <w:br/>
              <w:t>- Create proposal for pre-sales</w:t>
            </w:r>
            <w:r w:rsidRPr="002D5B02">
              <w:rPr>
                <w:sz w:val="26"/>
                <w:szCs w:val="26"/>
              </w:rPr>
              <w:br/>
            </w:r>
            <w:r w:rsidRPr="002D5B02">
              <w:rPr>
                <w:sz w:val="26"/>
                <w:szCs w:val="26"/>
              </w:rPr>
              <w:lastRenderedPageBreak/>
              <w:t>- Create proposal for up-sales</w:t>
            </w:r>
            <w:r w:rsidRPr="002D5B02">
              <w:rPr>
                <w:sz w:val="26"/>
                <w:szCs w:val="26"/>
              </w:rPr>
              <w:br/>
              <w:t>- Negotiation and manage expectation</w:t>
            </w:r>
            <w:r w:rsidRPr="002D5B02">
              <w:rPr>
                <w:sz w:val="26"/>
                <w:szCs w:val="26"/>
              </w:rPr>
              <w:br/>
              <w:t>- Oppurtunity won</w:t>
            </w:r>
          </w:p>
        </w:tc>
      </w:tr>
      <w:tr w:rsidR="00FF2905" w:rsidRPr="002D5B02"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Pr="002D5B02" w:rsidRDefault="00FF2905">
            <w:pPr>
              <w:rPr>
                <w:b/>
                <w:bCs/>
                <w:sz w:val="26"/>
                <w:szCs w:val="26"/>
              </w:rPr>
            </w:pPr>
            <w:r w:rsidRPr="002D5B02">
              <w:rPr>
                <w:b/>
                <w:bCs/>
                <w:sz w:val="26"/>
                <w:szCs w:val="26"/>
              </w:rPr>
              <w:lastRenderedPageBreak/>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Pr="002D5B02" w:rsidRDefault="00FF2905">
            <w:pPr>
              <w:rPr>
                <w:sz w:val="26"/>
                <w:szCs w:val="26"/>
              </w:rPr>
            </w:pPr>
            <w:r w:rsidRPr="002D5B02">
              <w:rPr>
                <w:sz w:val="26"/>
                <w:szCs w:val="26"/>
              </w:rPr>
              <w:t>tạo 2 pipeline bao gồm:</w:t>
            </w:r>
            <w:r w:rsidRPr="002D5B02">
              <w:rPr>
                <w:sz w:val="26"/>
                <w:szCs w:val="26"/>
              </w:rPr>
              <w:br/>
              <w:t>- sales pipeline</w:t>
            </w:r>
            <w:r w:rsidRPr="002D5B02">
              <w:rPr>
                <w:sz w:val="26"/>
                <w:szCs w:val="26"/>
              </w:rPr>
              <w:br/>
              <w:t>- up-sales pipeline</w:t>
            </w:r>
          </w:p>
        </w:tc>
      </w:tr>
      <w:tr w:rsidR="00FF2905" w:rsidRPr="002D5B02"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Pr="002D5B02" w:rsidRDefault="00FF2905">
            <w:pPr>
              <w:rPr>
                <w:b/>
                <w:bCs/>
                <w:sz w:val="26"/>
                <w:szCs w:val="26"/>
              </w:rPr>
            </w:pPr>
            <w:r w:rsidRPr="002D5B02">
              <w:rPr>
                <w:b/>
                <w:bCs/>
                <w:sz w:val="26"/>
                <w:szCs w:val="26"/>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Pr="002D5B02" w:rsidRDefault="00FF2905">
            <w:pPr>
              <w:rPr>
                <w:sz w:val="26"/>
                <w:szCs w:val="26"/>
              </w:rPr>
            </w:pPr>
            <w:r w:rsidRPr="002D5B02">
              <w:rPr>
                <w:sz w:val="26"/>
                <w:szCs w:val="26"/>
              </w:rPr>
              <w:t>sales pipeline (các stage phía có thứ tự phía trước, số này là cột stage_order trong bảng pipeline_stage)</w:t>
            </w:r>
            <w:r w:rsidRPr="002D5B02">
              <w:rPr>
                <w:sz w:val="26"/>
                <w:szCs w:val="26"/>
              </w:rPr>
              <w:br/>
              <w:t>- 1: Lead qualification</w:t>
            </w:r>
            <w:r w:rsidRPr="002D5B02">
              <w:rPr>
                <w:sz w:val="26"/>
                <w:szCs w:val="26"/>
              </w:rPr>
              <w:br/>
              <w:t>- 2: Demo or meeting</w:t>
            </w:r>
            <w:r w:rsidRPr="002D5B02">
              <w:rPr>
                <w:sz w:val="26"/>
                <w:szCs w:val="26"/>
              </w:rPr>
              <w:br/>
              <w:t>- 3: Create proposal for pre-sales</w:t>
            </w:r>
            <w:r w:rsidRPr="002D5B02">
              <w:rPr>
                <w:sz w:val="26"/>
                <w:szCs w:val="26"/>
              </w:rPr>
              <w:br/>
              <w:t>- 4: Negotiation and manage expectation</w:t>
            </w:r>
            <w:r w:rsidRPr="002D5B02">
              <w:rPr>
                <w:sz w:val="26"/>
                <w:szCs w:val="26"/>
              </w:rPr>
              <w:br/>
              <w:t>- 5: Oppurtunity won</w:t>
            </w:r>
            <w:r w:rsidRPr="002D5B02">
              <w:rPr>
                <w:sz w:val="26"/>
                <w:szCs w:val="26"/>
              </w:rPr>
              <w:br/>
            </w:r>
            <w:r w:rsidRPr="002D5B02">
              <w:rPr>
                <w:sz w:val="26"/>
                <w:szCs w:val="26"/>
              </w:rPr>
              <w:br/>
              <w:t>up-sales pipeline</w:t>
            </w:r>
            <w:r w:rsidRPr="002D5B02">
              <w:rPr>
                <w:sz w:val="26"/>
                <w:szCs w:val="26"/>
              </w:rPr>
              <w:br/>
              <w:t>- 1: Create proposal for up-sales</w:t>
            </w:r>
            <w:r w:rsidRPr="002D5B02">
              <w:rPr>
                <w:sz w:val="26"/>
                <w:szCs w:val="26"/>
              </w:rPr>
              <w:br/>
              <w:t>- 2: Demo or meeting</w:t>
            </w:r>
            <w:r w:rsidRPr="002D5B02">
              <w:rPr>
                <w:sz w:val="26"/>
                <w:szCs w:val="26"/>
              </w:rPr>
              <w:br/>
              <w:t>- 3: Negotiation and manage expectation</w:t>
            </w:r>
            <w:r w:rsidRPr="002D5B02">
              <w:rPr>
                <w:sz w:val="26"/>
                <w:szCs w:val="26"/>
              </w:rPr>
              <w:br/>
              <w:t>- 4: Oppurtunity won</w:t>
            </w:r>
          </w:p>
        </w:tc>
      </w:tr>
      <w:tr w:rsidR="00FF2905" w:rsidRPr="002D5B02"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Pr="002D5B02" w:rsidRDefault="00FF2905">
            <w:pPr>
              <w:rPr>
                <w:b/>
                <w:bCs/>
                <w:sz w:val="26"/>
                <w:szCs w:val="26"/>
              </w:rPr>
            </w:pPr>
            <w:r w:rsidRPr="002D5B02">
              <w:rPr>
                <w:b/>
                <w:bCs/>
                <w:sz w:val="26"/>
                <w:szCs w:val="26"/>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Pr="002D5B02" w:rsidRDefault="00FF2905">
            <w:pPr>
              <w:rPr>
                <w:sz w:val="26"/>
                <w:szCs w:val="26"/>
              </w:rPr>
            </w:pPr>
            <w:r w:rsidRPr="002D5B02">
              <w:rPr>
                <w:sz w:val="26"/>
                <w:szCs w:val="26"/>
              </w:rPr>
              <w:t>- Tạo 1 marketing_campaign: Black Friday, kéo dài 1 tuần. Target vào 2 khách hàng bất kì</w:t>
            </w:r>
          </w:p>
        </w:tc>
      </w:tr>
      <w:tr w:rsidR="00FF2905" w:rsidRPr="002D5B02"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Pr="002D5B02" w:rsidRDefault="00FF2905">
            <w:pPr>
              <w:rPr>
                <w:b/>
                <w:bCs/>
                <w:sz w:val="26"/>
                <w:szCs w:val="26"/>
              </w:rPr>
            </w:pPr>
            <w:r w:rsidRPr="002D5B02">
              <w:rPr>
                <w:b/>
                <w:bCs/>
                <w:sz w:val="26"/>
                <w:szCs w:val="26"/>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Pr="002D5B02" w:rsidRDefault="00FF2905">
            <w:pPr>
              <w:rPr>
                <w:sz w:val="26"/>
                <w:szCs w:val="26"/>
              </w:rPr>
            </w:pPr>
            <w:r w:rsidRPr="002D5B02">
              <w:rPr>
                <w:sz w:val="26"/>
                <w:szCs w:val="26"/>
              </w:rPr>
              <w:t>6 order chia 4 khách hàng phía trên</w:t>
            </w:r>
            <w:r w:rsidRPr="002D5B02">
              <w:rPr>
                <w:sz w:val="26"/>
                <w:szCs w:val="26"/>
              </w:rPr>
              <w:br/>
              <w:t>- Phải có ít nhất 4 order được gắn với lead_status</w:t>
            </w:r>
          </w:p>
        </w:tc>
      </w:tr>
      <w:tr w:rsidR="00FF2905" w:rsidRPr="002D5B02"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Pr="002D5B02" w:rsidRDefault="00FF2905">
            <w:pPr>
              <w:rPr>
                <w:b/>
                <w:bCs/>
                <w:sz w:val="26"/>
                <w:szCs w:val="26"/>
              </w:rPr>
            </w:pPr>
            <w:r w:rsidRPr="002D5B02">
              <w:rPr>
                <w:b/>
                <w:bCs/>
                <w:sz w:val="26"/>
                <w:szCs w:val="26"/>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Pr="002D5B02" w:rsidRDefault="00FF2905">
            <w:pPr>
              <w:rPr>
                <w:sz w:val="26"/>
                <w:szCs w:val="26"/>
              </w:rPr>
            </w:pPr>
            <w:r w:rsidRPr="002D5B02">
              <w:rPr>
                <w:sz w:val="26"/>
                <w:szCs w:val="26"/>
              </w:rPr>
              <w:t>tùy ý, số lượng mua nên đa dạng (1,2,3,4,...)</w:t>
            </w:r>
          </w:p>
        </w:tc>
      </w:tr>
      <w:tr w:rsidR="00FF2905" w:rsidRPr="002D5B02"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Pr="002D5B02" w:rsidRDefault="00FF2905">
            <w:pPr>
              <w:rPr>
                <w:b/>
                <w:bCs/>
                <w:sz w:val="26"/>
                <w:szCs w:val="26"/>
              </w:rPr>
            </w:pPr>
            <w:r w:rsidRPr="002D5B02">
              <w:rPr>
                <w:b/>
                <w:bCs/>
                <w:sz w:val="26"/>
                <w:szCs w:val="26"/>
              </w:rPr>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Pr="002D5B02" w:rsidRDefault="00FF2905" w:rsidP="00532D4C">
            <w:pPr>
              <w:keepNext/>
              <w:rPr>
                <w:sz w:val="26"/>
                <w:szCs w:val="26"/>
              </w:rPr>
            </w:pPr>
            <w:r w:rsidRPr="002D5B02">
              <w:rPr>
                <w:sz w:val="26"/>
                <w:szCs w:val="26"/>
              </w:rPr>
              <w:t>tạo ra 3 lead_oppurtunity cho 2 customer: A có 2 và B có 1</w:t>
            </w:r>
            <w:r w:rsidRPr="002D5B02">
              <w:rPr>
                <w:sz w:val="26"/>
                <w:szCs w:val="26"/>
              </w:rPr>
              <w:br/>
              <w:t>- Trong đó 2 lead_oppurtunity thành công, 1 lead_oppurtunity thất bại tại stage "Demo or meeting"</w:t>
            </w:r>
            <w:r w:rsidRPr="002D5B02">
              <w:rPr>
                <w:sz w:val="26"/>
                <w:szCs w:val="26"/>
              </w:rPr>
              <w:br/>
              <w:t>- 2 lead_oppurtunity thành công sẽ có lead_status được gắn với 4 order phía trên</w:t>
            </w:r>
          </w:p>
        </w:tc>
      </w:tr>
    </w:tbl>
    <w:p w14:paraId="5962ADF6" w14:textId="6BA6A52C" w:rsidR="00FF2905" w:rsidRDefault="00532D4C" w:rsidP="00532D4C">
      <w:pPr>
        <w:pStyle w:val="Caption"/>
      </w:pPr>
      <w:bookmarkStart w:id="60" w:name="_Toc151671278"/>
      <w:r>
        <w:t>Bảng 4.</w:t>
      </w:r>
      <w:fldSimple w:instr=" SEQ Bảng \* ARABIC ">
        <w:r w:rsidR="00593120">
          <w:rPr>
            <w:noProof/>
          </w:rPr>
          <w:t>26</w:t>
        </w:r>
      </w:fldSimple>
      <w:r>
        <w:t xml:space="preserve"> Kịch bản demo</w:t>
      </w:r>
      <w:bookmarkEnd w:id="60"/>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lastRenderedPageBreak/>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r>
        <w:br w:type="page"/>
      </w:r>
    </w:p>
    <w:p w14:paraId="0A3D5DD8" w14:textId="6E273B3F" w:rsidR="00E85E57" w:rsidRPr="00B1129C" w:rsidRDefault="00E85E57" w:rsidP="00AD7744">
      <w:pPr>
        <w:pStyle w:val="Chng"/>
        <w:outlineLvl w:val="0"/>
      </w:pPr>
      <w:bookmarkStart w:id="61" w:name="_Toc151673823"/>
      <w:r>
        <w:lastRenderedPageBreak/>
        <w:t>CHƯƠNG</w:t>
      </w:r>
      <w:r w:rsidRPr="2D6755D7">
        <w:t xml:space="preserve"> 5: </w:t>
      </w:r>
      <w:r>
        <w:t>KẾT LUẬN</w:t>
      </w:r>
      <w:bookmarkEnd w:id="61"/>
    </w:p>
    <w:p w14:paraId="68BBE741" w14:textId="60DD4645" w:rsidR="00E85E57" w:rsidRPr="00FE4367" w:rsidRDefault="00582BFD" w:rsidP="00AD7744">
      <w:pPr>
        <w:pStyle w:val="Tiumccp1"/>
        <w:outlineLvl w:val="1"/>
      </w:pPr>
      <w:bookmarkStart w:id="62" w:name="_Toc151673824"/>
      <w:r>
        <w:t>5.1</w:t>
      </w:r>
      <w:r w:rsidR="00E85E57">
        <w:t xml:space="preserve"> Hướng phát triển</w:t>
      </w:r>
      <w:bookmarkEnd w:id="62"/>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06872728" w:rsidR="00582BFD"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9F5D2D2" w14:textId="76AC7A73" w:rsidR="001D21EB" w:rsidRPr="00BC5D1E" w:rsidRDefault="00546BAF" w:rsidP="00546BAF">
      <w:pPr>
        <w:pStyle w:val="Tiumccp1"/>
        <w:outlineLvl w:val="1"/>
        <w:rPr>
          <w:noProof/>
        </w:rPr>
      </w:pPr>
      <w:bookmarkStart w:id="63" w:name="_Toc151673825"/>
      <w:r>
        <w:rPr>
          <w:noProof/>
        </w:rPr>
        <w:t>5.2</w:t>
      </w:r>
      <w:r w:rsidR="001D21EB" w:rsidRPr="00BC5D1E">
        <w:rPr>
          <w:noProof/>
        </w:rPr>
        <w:t xml:space="preserve"> Ý nghĩa thực tiễn</w:t>
      </w:r>
      <w:bookmarkEnd w:id="63"/>
    </w:p>
    <w:p w14:paraId="674F7C94" w14:textId="77777777" w:rsidR="001D21EB" w:rsidRPr="00F075AE" w:rsidRDefault="001D21EB" w:rsidP="001D21EB">
      <w:pPr>
        <w:pStyle w:val="Nidungvnbn"/>
        <w:rPr>
          <w:b/>
          <w:bCs/>
        </w:rPr>
      </w:pPr>
      <w:r w:rsidRPr="00F075AE">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F6B2895" w14:textId="77777777" w:rsidR="001D21EB" w:rsidRPr="00F075AE" w:rsidRDefault="001D21EB" w:rsidP="001D21EB">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79C72125" w14:textId="13FE9F1C" w:rsidR="001D21EB" w:rsidRDefault="001D21EB" w:rsidP="001D21EB">
      <w:pPr>
        <w:pStyle w:val="Nidungvnbn"/>
      </w:pPr>
      <w:r w:rsidRPr="00F075AE">
        <w:t>Ngoài ra các thành viên còn được giới thiệu về 1 số thuật ngữ trong CRM và quy trình sales như: Lead, Oppurtunity, Sales pipeline, Stage,…</w:t>
      </w:r>
    </w:p>
    <w:p w14:paraId="17B91B31" w14:textId="77777777" w:rsidR="006305B2" w:rsidRPr="00195F2F" w:rsidRDefault="006305B2" w:rsidP="006305B2">
      <w:pPr>
        <w:pStyle w:val="Nidungvnbn"/>
        <w:ind w:firstLine="0"/>
        <w:rPr>
          <w:noProof/>
        </w:rPr>
      </w:pP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534E841E" w14:textId="60913578" w:rsidR="00157986" w:rsidRDefault="007E7FF7" w:rsidP="00157986">
      <w:pPr>
        <w:tabs>
          <w:tab w:val="center" w:pos="6379"/>
        </w:tabs>
        <w:spacing w:after="200" w:line="276" w:lineRule="auto"/>
        <w:jc w:val="center"/>
        <w:rPr>
          <w:b/>
          <w:sz w:val="32"/>
          <w:szCs w:val="32"/>
        </w:rPr>
      </w:pPr>
      <w:r>
        <w:rPr>
          <w:b/>
          <w:sz w:val="32"/>
          <w:szCs w:val="32"/>
        </w:rPr>
        <w:t>PHỤ LỤC</w:t>
      </w:r>
    </w:p>
    <w:p w14:paraId="3A84C01E" w14:textId="77777777" w:rsidR="00157986" w:rsidRPr="0037118C" w:rsidRDefault="00157986" w:rsidP="00AD7744">
      <w:pPr>
        <w:pStyle w:val="Chng"/>
        <w:outlineLvl w:val="0"/>
      </w:pPr>
      <w:bookmarkStart w:id="64" w:name="_Toc151673826"/>
      <w:r w:rsidRPr="0037118C">
        <w:t>BẢNG HỎI</w:t>
      </w:r>
      <w:bookmarkEnd w:id="64"/>
    </w:p>
    <w:p w14:paraId="003EE637" w14:textId="453816D6" w:rsidR="00593120" w:rsidRDefault="00593120"/>
    <w:tbl>
      <w:tblPr>
        <w:tblW w:w="31680" w:type="dxa"/>
        <w:tblLook w:val="04A0" w:firstRow="1" w:lastRow="0" w:firstColumn="1" w:lastColumn="0" w:noHBand="0" w:noVBand="1"/>
      </w:tblPr>
      <w:tblGrid>
        <w:gridCol w:w="8328"/>
        <w:gridCol w:w="23352"/>
      </w:tblGrid>
      <w:tr w:rsidR="00157986" w:rsidRPr="00F23963" w14:paraId="5636A1C9" w14:textId="77777777" w:rsidTr="00593120">
        <w:trPr>
          <w:trHeight w:val="384"/>
        </w:trPr>
        <w:tc>
          <w:tcPr>
            <w:tcW w:w="830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157986" w:rsidRPr="00F23963" w14:paraId="49B9E64E" w14:textId="77777777" w:rsidTr="00EF0E2A">
              <w:tc>
                <w:tcPr>
                  <w:tcW w:w="717" w:type="dxa"/>
                </w:tcPr>
                <w:p w14:paraId="11CB23AE" w14:textId="36FF6E80" w:rsidR="00157986" w:rsidRPr="00F23963" w:rsidRDefault="00157986" w:rsidP="00EF0E2A">
                  <w:pPr>
                    <w:pStyle w:val="Bngbiu-nidung"/>
                  </w:pPr>
                  <w:r w:rsidRPr="00F23963">
                    <w:t>Số thứ tự</w:t>
                  </w:r>
                </w:p>
              </w:tc>
              <w:tc>
                <w:tcPr>
                  <w:tcW w:w="7392" w:type="dxa"/>
                </w:tcPr>
                <w:p w14:paraId="39248973" w14:textId="77777777" w:rsidR="00157986" w:rsidRPr="00F23963" w:rsidRDefault="00157986" w:rsidP="00EF0E2A">
                  <w:pPr>
                    <w:pStyle w:val="Bngbiu-nidung"/>
                  </w:pPr>
                  <w:r w:rsidRPr="00F23963">
                    <w:t>Câu hỏi</w:t>
                  </w:r>
                </w:p>
              </w:tc>
            </w:tr>
            <w:tr w:rsidR="00157986" w:rsidRPr="00F23963" w14:paraId="1454D065" w14:textId="77777777" w:rsidTr="00EF0E2A">
              <w:tc>
                <w:tcPr>
                  <w:tcW w:w="717" w:type="dxa"/>
                </w:tcPr>
                <w:p w14:paraId="7BC51CE4" w14:textId="77777777" w:rsidR="00157986" w:rsidRPr="00F23963" w:rsidRDefault="00157986" w:rsidP="00EF0E2A">
                  <w:pPr>
                    <w:pStyle w:val="Bngbiu-nidung"/>
                  </w:pPr>
                  <w:r w:rsidRPr="00F23963">
                    <w:t>1</w:t>
                  </w:r>
                </w:p>
              </w:tc>
              <w:tc>
                <w:tcPr>
                  <w:tcW w:w="7392" w:type="dxa"/>
                </w:tcPr>
                <w:p w14:paraId="53F25FDF" w14:textId="77777777" w:rsidR="00157986" w:rsidRPr="00F23963" w:rsidRDefault="00157986" w:rsidP="00EF0E2A">
                  <w:pPr>
                    <w:pStyle w:val="Bngbiu-nidung"/>
                  </w:pPr>
                  <w:r w:rsidRPr="00F23963">
                    <w:t>Hệ thống cần lưu trữ đầy đủ thông tin về khách hàng, bao gồm: thông tin cá nhân, lịch sử giao dịch, nhu cầu, sở thích, v.v.</w:t>
                  </w:r>
                </w:p>
              </w:tc>
            </w:tr>
            <w:tr w:rsidR="00157986" w:rsidRPr="00F23963" w14:paraId="60A129F9" w14:textId="77777777" w:rsidTr="00EF0E2A">
              <w:tc>
                <w:tcPr>
                  <w:tcW w:w="717" w:type="dxa"/>
                </w:tcPr>
                <w:p w14:paraId="14CB7921" w14:textId="77777777" w:rsidR="00157986" w:rsidRPr="00F23963" w:rsidRDefault="00157986" w:rsidP="00EF0E2A">
                  <w:pPr>
                    <w:pStyle w:val="Bngbiu-nidung"/>
                  </w:pPr>
                  <w:r w:rsidRPr="00F23963">
                    <w:t>2</w:t>
                  </w:r>
                </w:p>
              </w:tc>
              <w:tc>
                <w:tcPr>
                  <w:tcW w:w="7392" w:type="dxa"/>
                </w:tcPr>
                <w:p w14:paraId="5CF29092" w14:textId="77777777" w:rsidR="00157986" w:rsidRPr="00F23963" w:rsidRDefault="00157986" w:rsidP="00EF0E2A">
                  <w:pPr>
                    <w:pStyle w:val="Bngbiu-nidung"/>
                  </w:pPr>
                  <w:r w:rsidRPr="00F23963">
                    <w:t>Hệ thống cần cho phép nhân viên sale theo dõi lịch sử giao dịch của khách hàng</w:t>
                  </w:r>
                </w:p>
              </w:tc>
            </w:tr>
            <w:tr w:rsidR="00157986" w:rsidRPr="00F23963" w14:paraId="65FB3E24" w14:textId="77777777" w:rsidTr="00EF0E2A">
              <w:tc>
                <w:tcPr>
                  <w:tcW w:w="717" w:type="dxa"/>
                </w:tcPr>
                <w:p w14:paraId="21D415BE" w14:textId="77777777" w:rsidR="00157986" w:rsidRPr="00F23963" w:rsidRDefault="00157986" w:rsidP="00EF0E2A">
                  <w:pPr>
                    <w:pStyle w:val="Bngbiu-nidung"/>
                  </w:pPr>
                  <w:r w:rsidRPr="00F23963">
                    <w:t>3</w:t>
                  </w:r>
                </w:p>
              </w:tc>
              <w:tc>
                <w:tcPr>
                  <w:tcW w:w="7392" w:type="dxa"/>
                </w:tcPr>
                <w:p w14:paraId="6052DD28" w14:textId="77777777" w:rsidR="00157986" w:rsidRPr="00F23963" w:rsidRDefault="00157986" w:rsidP="00EF0E2A">
                  <w:pPr>
                    <w:pStyle w:val="Bngbiu-nidung"/>
                  </w:pPr>
                  <w:r w:rsidRPr="00F23963">
                    <w:t>Hệ thống cần cho phép nhân viên sale tạo và quản lý các chiến dịch tiếp thị và bán hàng</w:t>
                  </w:r>
                </w:p>
              </w:tc>
            </w:tr>
            <w:tr w:rsidR="00157986" w:rsidRPr="00F23963" w14:paraId="6DEC6864" w14:textId="77777777" w:rsidTr="00EF0E2A">
              <w:tc>
                <w:tcPr>
                  <w:tcW w:w="717" w:type="dxa"/>
                </w:tcPr>
                <w:p w14:paraId="728BD985" w14:textId="77777777" w:rsidR="00157986" w:rsidRPr="00F23963" w:rsidRDefault="00157986" w:rsidP="00EF0E2A">
                  <w:pPr>
                    <w:pStyle w:val="Bngbiu-nidung"/>
                  </w:pPr>
                  <w:r w:rsidRPr="00F23963">
                    <w:t>4</w:t>
                  </w:r>
                </w:p>
              </w:tc>
              <w:tc>
                <w:tcPr>
                  <w:tcW w:w="7392" w:type="dxa"/>
                </w:tcPr>
                <w:p w14:paraId="7A24B97A" w14:textId="77777777" w:rsidR="00157986" w:rsidRPr="00F23963" w:rsidRDefault="00157986" w:rsidP="00EF0E2A">
                  <w:pPr>
                    <w:pStyle w:val="Bngbiu-nidung"/>
                  </w:pPr>
                  <w:r w:rsidRPr="00F23963">
                    <w:t>Hệ thống cần cho phép nhân viên sale tạo và gửi email, thư, v.v. đến khách hàng</w:t>
                  </w:r>
                </w:p>
              </w:tc>
            </w:tr>
            <w:tr w:rsidR="00157986" w:rsidRPr="00F23963" w14:paraId="47874FCC" w14:textId="77777777" w:rsidTr="00EF0E2A">
              <w:tc>
                <w:tcPr>
                  <w:tcW w:w="717" w:type="dxa"/>
                </w:tcPr>
                <w:p w14:paraId="216DB3E6" w14:textId="77777777" w:rsidR="00157986" w:rsidRPr="00F23963" w:rsidRDefault="00157986" w:rsidP="00EF0E2A">
                  <w:pPr>
                    <w:pStyle w:val="Bngbiu-nidung"/>
                  </w:pPr>
                  <w:r w:rsidRPr="00F23963">
                    <w:t>5</w:t>
                  </w:r>
                </w:p>
              </w:tc>
              <w:tc>
                <w:tcPr>
                  <w:tcW w:w="7392" w:type="dxa"/>
                </w:tcPr>
                <w:p w14:paraId="089B43DE" w14:textId="77777777" w:rsidR="00157986" w:rsidRPr="00F23963" w:rsidRDefault="00157986" w:rsidP="00EF0E2A">
                  <w:pPr>
                    <w:pStyle w:val="Bngbiu-nidung"/>
                  </w:pPr>
                  <w:r w:rsidRPr="00F23963">
                    <w:t>Hệ thống cần cho phép nhân viên sale theo dõi và trả lời các phản hồi của khách hàng</w:t>
                  </w:r>
                </w:p>
              </w:tc>
            </w:tr>
            <w:tr w:rsidR="00157986" w:rsidRPr="00F23963" w14:paraId="46B1990D" w14:textId="77777777" w:rsidTr="00EF0E2A">
              <w:tc>
                <w:tcPr>
                  <w:tcW w:w="717" w:type="dxa"/>
                </w:tcPr>
                <w:p w14:paraId="2D0D2F22" w14:textId="77777777" w:rsidR="00157986" w:rsidRPr="00F23963" w:rsidRDefault="00157986" w:rsidP="00EF0E2A">
                  <w:pPr>
                    <w:pStyle w:val="Bngbiu-nidung"/>
                  </w:pPr>
                  <w:r w:rsidRPr="00F23963">
                    <w:t>6</w:t>
                  </w:r>
                </w:p>
              </w:tc>
              <w:tc>
                <w:tcPr>
                  <w:tcW w:w="7392" w:type="dxa"/>
                </w:tcPr>
                <w:p w14:paraId="6DD60603" w14:textId="77777777" w:rsidR="00157986" w:rsidRPr="00F23963" w:rsidRDefault="00157986" w:rsidP="00EF0E2A">
                  <w:pPr>
                    <w:pStyle w:val="Bngbiu-nidung"/>
                  </w:pPr>
                  <w:r w:rsidRPr="00F23963">
                    <w:t>Hệ thống cần cho phép nhân viên sale quản lý các hợp đồng và tài liệu liên quan đến khách hàng</w:t>
                  </w:r>
                </w:p>
              </w:tc>
            </w:tr>
            <w:tr w:rsidR="00157986" w:rsidRPr="00F23963" w14:paraId="75F4EDA6" w14:textId="77777777" w:rsidTr="00EF0E2A">
              <w:tc>
                <w:tcPr>
                  <w:tcW w:w="717" w:type="dxa"/>
                </w:tcPr>
                <w:p w14:paraId="26495A38" w14:textId="77777777" w:rsidR="00157986" w:rsidRPr="00F23963" w:rsidRDefault="00157986" w:rsidP="00EF0E2A">
                  <w:pPr>
                    <w:pStyle w:val="Bngbiu-nidung"/>
                  </w:pPr>
                  <w:r w:rsidRPr="00F23963">
                    <w:t>7</w:t>
                  </w:r>
                </w:p>
              </w:tc>
              <w:tc>
                <w:tcPr>
                  <w:tcW w:w="7392" w:type="dxa"/>
                </w:tcPr>
                <w:p w14:paraId="6716EFA8" w14:textId="77777777" w:rsidR="00157986" w:rsidRPr="00F23963" w:rsidRDefault="00157986" w:rsidP="00EF0E2A">
                  <w:pPr>
                    <w:pStyle w:val="Bngbiu-nidung"/>
                  </w:pPr>
                  <w:r w:rsidRPr="00F23963">
                    <w:t>Hệ thống cần cho phép quản lý theo dõi hiệu suất của nhân viên sale</w:t>
                  </w:r>
                </w:p>
              </w:tc>
            </w:tr>
            <w:tr w:rsidR="00157986" w:rsidRPr="00F23963" w14:paraId="5BB12A3A" w14:textId="77777777" w:rsidTr="00EF0E2A">
              <w:tc>
                <w:tcPr>
                  <w:tcW w:w="717" w:type="dxa"/>
                </w:tcPr>
                <w:p w14:paraId="504DEF8A" w14:textId="77777777" w:rsidR="00157986" w:rsidRPr="00F23963" w:rsidRDefault="00157986" w:rsidP="00EF0E2A">
                  <w:pPr>
                    <w:pStyle w:val="Bngbiu-nidung"/>
                  </w:pPr>
                  <w:r w:rsidRPr="00F23963">
                    <w:t>8</w:t>
                  </w:r>
                </w:p>
              </w:tc>
              <w:tc>
                <w:tcPr>
                  <w:tcW w:w="7392" w:type="dxa"/>
                </w:tcPr>
                <w:p w14:paraId="58EB733F" w14:textId="77777777" w:rsidR="00157986" w:rsidRPr="00F23963" w:rsidRDefault="00157986" w:rsidP="00EF0E2A">
                  <w:pPr>
                    <w:pStyle w:val="Bngbiu-nidung"/>
                  </w:pPr>
                  <w:r w:rsidRPr="00F23963">
                    <w:t>Hệ thống cần cho phép quản lý phân tích dữ liệu về khách hàng</w:t>
                  </w:r>
                </w:p>
              </w:tc>
            </w:tr>
            <w:tr w:rsidR="00157986" w:rsidRPr="00F23963" w14:paraId="0144568B" w14:textId="77777777" w:rsidTr="00EF0E2A">
              <w:tc>
                <w:tcPr>
                  <w:tcW w:w="717" w:type="dxa"/>
                </w:tcPr>
                <w:p w14:paraId="36ADD3F4" w14:textId="77777777" w:rsidR="00157986" w:rsidRPr="00F23963" w:rsidRDefault="00157986" w:rsidP="00EF0E2A">
                  <w:pPr>
                    <w:pStyle w:val="Bngbiu-nidung"/>
                  </w:pPr>
                  <w:r w:rsidRPr="00F23963">
                    <w:lastRenderedPageBreak/>
                    <w:t>9</w:t>
                  </w:r>
                </w:p>
              </w:tc>
              <w:tc>
                <w:tcPr>
                  <w:tcW w:w="7392" w:type="dxa"/>
                </w:tcPr>
                <w:p w14:paraId="45A90C29" w14:textId="77777777" w:rsidR="00157986" w:rsidRPr="00F23963" w:rsidRDefault="00157986" w:rsidP="00EF0E2A">
                  <w:pPr>
                    <w:pStyle w:val="Bngbiu-nidung"/>
                  </w:pPr>
                  <w:r w:rsidRPr="00F23963">
                    <w:t>Hệ thống cần cho phép quản lý tạo các báo cáo về hoạt động kinh doanh</w:t>
                  </w:r>
                </w:p>
              </w:tc>
            </w:tr>
            <w:tr w:rsidR="00157986" w:rsidRPr="00F23963" w14:paraId="23A86162" w14:textId="77777777" w:rsidTr="00EF0E2A">
              <w:tc>
                <w:tcPr>
                  <w:tcW w:w="717" w:type="dxa"/>
                </w:tcPr>
                <w:p w14:paraId="35B8B736" w14:textId="77777777" w:rsidR="00157986" w:rsidRPr="00F23963" w:rsidRDefault="00157986" w:rsidP="00EF0E2A">
                  <w:pPr>
                    <w:pStyle w:val="Bngbiu-nidung"/>
                  </w:pPr>
                  <w:r w:rsidRPr="00F23963">
                    <w:t>10</w:t>
                  </w:r>
                </w:p>
              </w:tc>
              <w:tc>
                <w:tcPr>
                  <w:tcW w:w="7392" w:type="dxa"/>
                </w:tcPr>
                <w:p w14:paraId="0A596C9C" w14:textId="77777777" w:rsidR="00157986" w:rsidRPr="00F23963" w:rsidRDefault="00157986" w:rsidP="00EF0E2A">
                  <w:pPr>
                    <w:pStyle w:val="Bngbiu-nidung"/>
                  </w:pPr>
                  <w:r w:rsidRPr="00F23963">
                    <w:t>Hệ thống cần có thể tích hợp với các hệ thống khác của doanh nghiệp</w:t>
                  </w:r>
                </w:p>
              </w:tc>
            </w:tr>
            <w:tr w:rsidR="00157986" w:rsidRPr="00F23963" w14:paraId="54F68AFA" w14:textId="77777777" w:rsidTr="00EF0E2A">
              <w:tc>
                <w:tcPr>
                  <w:tcW w:w="717" w:type="dxa"/>
                </w:tcPr>
                <w:p w14:paraId="0DACB5BC" w14:textId="77777777" w:rsidR="00157986" w:rsidRPr="00F23963" w:rsidRDefault="00157986" w:rsidP="00EF0E2A">
                  <w:pPr>
                    <w:pStyle w:val="Bngbiu-nidung"/>
                  </w:pPr>
                  <w:r w:rsidRPr="00F23963">
                    <w:t>11</w:t>
                  </w:r>
                </w:p>
              </w:tc>
              <w:tc>
                <w:tcPr>
                  <w:tcW w:w="7392" w:type="dxa"/>
                </w:tcPr>
                <w:p w14:paraId="35C4AB90" w14:textId="77777777" w:rsidR="00157986" w:rsidRPr="00F23963" w:rsidRDefault="00157986" w:rsidP="00EF0E2A">
                  <w:pPr>
                    <w:pStyle w:val="Bngbiu-nidung"/>
                  </w:pPr>
                  <w:r w:rsidRPr="00F23963">
                    <w:t>Hệ thống cần có thể sử dụng ở nhiều ngôn ngữ khác nhau</w:t>
                  </w:r>
                </w:p>
              </w:tc>
            </w:tr>
            <w:tr w:rsidR="00157986" w:rsidRPr="00F23963" w14:paraId="68C45F7B" w14:textId="77777777" w:rsidTr="00EF0E2A">
              <w:tc>
                <w:tcPr>
                  <w:tcW w:w="717" w:type="dxa"/>
                </w:tcPr>
                <w:p w14:paraId="113E8698" w14:textId="77777777" w:rsidR="00157986" w:rsidRPr="00F23963" w:rsidRDefault="00157986" w:rsidP="00EF0E2A">
                  <w:pPr>
                    <w:pStyle w:val="Bngbiu-nidung"/>
                  </w:pPr>
                  <w:r w:rsidRPr="00F23963">
                    <w:t>12</w:t>
                  </w:r>
                </w:p>
              </w:tc>
              <w:tc>
                <w:tcPr>
                  <w:tcW w:w="7392" w:type="dxa"/>
                </w:tcPr>
                <w:p w14:paraId="26BE2CAB" w14:textId="77777777" w:rsidR="00157986" w:rsidRPr="00F23963" w:rsidRDefault="00157986" w:rsidP="00EF0E2A">
                  <w:pPr>
                    <w:pStyle w:val="Bngbiu-nidung"/>
                  </w:pPr>
                  <w:r w:rsidRPr="00F23963">
                    <w:t>Hệ thống có mã nguồn mở cho phép doanh nghiệp tùy chỉnh hoặc tự thêm chức năng mong muốn</w:t>
                  </w:r>
                </w:p>
              </w:tc>
            </w:tr>
            <w:tr w:rsidR="00157986" w:rsidRPr="00F23963" w14:paraId="427FBC93" w14:textId="77777777" w:rsidTr="00EF0E2A">
              <w:tc>
                <w:tcPr>
                  <w:tcW w:w="717" w:type="dxa"/>
                </w:tcPr>
                <w:p w14:paraId="508FD6D6" w14:textId="77777777" w:rsidR="00157986" w:rsidRPr="00F23963" w:rsidRDefault="00157986" w:rsidP="00EF0E2A">
                  <w:pPr>
                    <w:pStyle w:val="Bngbiu-nidung"/>
                  </w:pPr>
                  <w:r w:rsidRPr="00F23963">
                    <w:t>13</w:t>
                  </w:r>
                </w:p>
              </w:tc>
              <w:tc>
                <w:tcPr>
                  <w:tcW w:w="7392" w:type="dxa"/>
                </w:tcPr>
                <w:p w14:paraId="3931B1D3" w14:textId="77777777" w:rsidR="00157986" w:rsidRPr="00F23963" w:rsidRDefault="00157986" w:rsidP="00EF0E2A">
                  <w:pPr>
                    <w:pStyle w:val="Bngbiu-nidung"/>
                  </w:pPr>
                  <w:r w:rsidRPr="00F23963">
                    <w:t>Hệ thống cần có khả năng mở rộng về số lượng khách hàng, số lượng nhân viên sử dụng, số lượng dữ liệu lưu trữ, v.v.</w:t>
                  </w:r>
                </w:p>
              </w:tc>
            </w:tr>
            <w:tr w:rsidR="00157986" w:rsidRPr="00F23963" w14:paraId="1B573EEF" w14:textId="77777777" w:rsidTr="00EF0E2A">
              <w:tc>
                <w:tcPr>
                  <w:tcW w:w="717" w:type="dxa"/>
                </w:tcPr>
                <w:p w14:paraId="397233D6" w14:textId="77777777" w:rsidR="00157986" w:rsidRPr="00F23963" w:rsidRDefault="00157986" w:rsidP="00EF0E2A">
                  <w:pPr>
                    <w:pStyle w:val="Bngbiu-nidung"/>
                  </w:pPr>
                  <w:r w:rsidRPr="00F23963">
                    <w:t>14</w:t>
                  </w:r>
                </w:p>
              </w:tc>
              <w:tc>
                <w:tcPr>
                  <w:tcW w:w="7392" w:type="dxa"/>
                </w:tcPr>
                <w:p w14:paraId="6D3B69D0" w14:textId="77777777" w:rsidR="00157986" w:rsidRPr="00F23963" w:rsidRDefault="00157986" w:rsidP="00EF0E2A">
                  <w:pPr>
                    <w:pStyle w:val="Bngbiu-nidung"/>
                  </w:pPr>
                  <w:r w:rsidRPr="00F23963">
                    <w:t>Hệ thống cần hỗ trợ các chức năng tự động hóa, giúp nhân viên sale tiết kiệm thời gian và nâng cao hiệu quả.</w:t>
                  </w:r>
                </w:p>
              </w:tc>
            </w:tr>
            <w:tr w:rsidR="00157986" w:rsidRPr="00F23963" w14:paraId="34DAC910" w14:textId="77777777" w:rsidTr="00EF0E2A">
              <w:tc>
                <w:tcPr>
                  <w:tcW w:w="717" w:type="dxa"/>
                </w:tcPr>
                <w:p w14:paraId="7D161FBA" w14:textId="77777777" w:rsidR="00157986" w:rsidRPr="00F23963" w:rsidRDefault="00157986" w:rsidP="00EF0E2A">
                  <w:pPr>
                    <w:pStyle w:val="Bngbiu-nidung"/>
                  </w:pPr>
                  <w:r w:rsidRPr="00F23963">
                    <w:t>15</w:t>
                  </w:r>
                </w:p>
              </w:tc>
              <w:tc>
                <w:tcPr>
                  <w:tcW w:w="7392" w:type="dxa"/>
                </w:tcPr>
                <w:p w14:paraId="54CC18A8" w14:textId="77777777" w:rsidR="00157986" w:rsidRPr="00F23963" w:rsidRDefault="00157986" w:rsidP="00EF0E2A">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157986" w:rsidRPr="00F23963" w14:paraId="49E8C988" w14:textId="77777777" w:rsidTr="00EF0E2A">
              <w:tc>
                <w:tcPr>
                  <w:tcW w:w="717" w:type="dxa"/>
                </w:tcPr>
                <w:p w14:paraId="48603118" w14:textId="77777777" w:rsidR="00157986" w:rsidRPr="00F23963" w:rsidRDefault="00157986" w:rsidP="00EF0E2A">
                  <w:pPr>
                    <w:pStyle w:val="Bngbiu-nidung"/>
                  </w:pPr>
                  <w:r w:rsidRPr="00F23963">
                    <w:t>16</w:t>
                  </w:r>
                </w:p>
              </w:tc>
              <w:tc>
                <w:tcPr>
                  <w:tcW w:w="7392" w:type="dxa"/>
                </w:tcPr>
                <w:p w14:paraId="2D484E18" w14:textId="77777777" w:rsidR="00157986" w:rsidRPr="00F23963" w:rsidRDefault="00157986" w:rsidP="00EF0E2A">
                  <w:pPr>
                    <w:pStyle w:val="Bngbiu-nidung"/>
                  </w:pPr>
                  <w:r w:rsidRPr="00F23963">
                    <w:t>Hệ thống có thể sử dụng trên nhiều thiết bị khác nhau như PC, Smartphone, v.v.</w:t>
                  </w:r>
                </w:p>
              </w:tc>
            </w:tr>
            <w:tr w:rsidR="00157986" w:rsidRPr="00F23963" w14:paraId="5125F108" w14:textId="77777777" w:rsidTr="00EF0E2A">
              <w:tc>
                <w:tcPr>
                  <w:tcW w:w="717" w:type="dxa"/>
                </w:tcPr>
                <w:p w14:paraId="028845F2" w14:textId="77777777" w:rsidR="00157986" w:rsidRPr="00F23963" w:rsidRDefault="00157986" w:rsidP="00EF0E2A">
                  <w:pPr>
                    <w:pStyle w:val="Bngbiu-nidung"/>
                  </w:pPr>
                  <w:r w:rsidRPr="00F23963">
                    <w:t>17</w:t>
                  </w:r>
                </w:p>
              </w:tc>
              <w:tc>
                <w:tcPr>
                  <w:tcW w:w="7392" w:type="dxa"/>
                </w:tcPr>
                <w:p w14:paraId="40EFF8BB" w14:textId="77777777" w:rsidR="00157986" w:rsidRPr="00F23963" w:rsidRDefault="00157986" w:rsidP="00EF0E2A">
                  <w:pPr>
                    <w:pStyle w:val="Bngbiu-nidung"/>
                  </w:pPr>
                  <w:r w:rsidRPr="00F23963">
                    <w:t>Báo cáo chi tiết về từng khách hàng: theo dõi hiệu quả hoạt động bán hàng với từng khách hàng</w:t>
                  </w:r>
                </w:p>
              </w:tc>
            </w:tr>
            <w:tr w:rsidR="00157986" w:rsidRPr="00F23963" w14:paraId="2B4C8CA7" w14:textId="77777777" w:rsidTr="00EF0E2A">
              <w:tc>
                <w:tcPr>
                  <w:tcW w:w="717" w:type="dxa"/>
                </w:tcPr>
                <w:p w14:paraId="379C9B3F" w14:textId="77777777" w:rsidR="00157986" w:rsidRPr="00F23963" w:rsidRDefault="00157986" w:rsidP="00EF0E2A">
                  <w:pPr>
                    <w:pStyle w:val="Bngbiu-nidung"/>
                  </w:pPr>
                  <w:r w:rsidRPr="00F23963">
                    <w:t>18</w:t>
                  </w:r>
                </w:p>
              </w:tc>
              <w:tc>
                <w:tcPr>
                  <w:tcW w:w="7392" w:type="dxa"/>
                </w:tcPr>
                <w:p w14:paraId="0DFC837A" w14:textId="77777777" w:rsidR="00157986" w:rsidRPr="00F23963" w:rsidRDefault="00157986" w:rsidP="00EF0E2A">
                  <w:pPr>
                    <w:pStyle w:val="Bngbiu-nidung"/>
                  </w:pPr>
                  <w:r w:rsidRPr="00F23963">
                    <w:t>Báo cáo về các cơ hội bán hàng: theo dõi tiến độ và hiệu quả của các cơ hội bán hàng</w:t>
                  </w:r>
                </w:p>
              </w:tc>
            </w:tr>
            <w:tr w:rsidR="00157986" w:rsidRPr="00F23963" w14:paraId="010DC8F6" w14:textId="77777777" w:rsidTr="00EF0E2A">
              <w:tc>
                <w:tcPr>
                  <w:tcW w:w="717" w:type="dxa"/>
                </w:tcPr>
                <w:p w14:paraId="32BCB863" w14:textId="77777777" w:rsidR="00157986" w:rsidRPr="00F23963" w:rsidRDefault="00157986" w:rsidP="00EF0E2A">
                  <w:pPr>
                    <w:pStyle w:val="Bngbiu-nidung"/>
                  </w:pPr>
                  <w:r w:rsidRPr="00F23963">
                    <w:t>19</w:t>
                  </w:r>
                </w:p>
              </w:tc>
              <w:tc>
                <w:tcPr>
                  <w:tcW w:w="7392" w:type="dxa"/>
                </w:tcPr>
                <w:p w14:paraId="0CFA8004" w14:textId="77777777" w:rsidR="00157986" w:rsidRPr="00F23963" w:rsidRDefault="00157986" w:rsidP="00EF0E2A">
                  <w:pPr>
                    <w:pStyle w:val="Bngbiu-nidung"/>
                  </w:pPr>
                  <w:r w:rsidRPr="00F23963">
                    <w:t>Quản lý pipeline bán hàng: linh hoạt, dễ dàng điều chỉnh</w:t>
                  </w:r>
                </w:p>
              </w:tc>
            </w:tr>
            <w:tr w:rsidR="00157986" w:rsidRPr="00F23963" w14:paraId="04E99D02" w14:textId="77777777" w:rsidTr="00EF0E2A">
              <w:tc>
                <w:tcPr>
                  <w:tcW w:w="717" w:type="dxa"/>
                </w:tcPr>
                <w:p w14:paraId="08E33EFE" w14:textId="77777777" w:rsidR="00157986" w:rsidRPr="00F23963" w:rsidRDefault="00157986" w:rsidP="00EF0E2A">
                  <w:pPr>
                    <w:pStyle w:val="Bngbiu-nidung"/>
                  </w:pPr>
                  <w:r w:rsidRPr="00F23963">
                    <w:t>20</w:t>
                  </w:r>
                </w:p>
              </w:tc>
              <w:tc>
                <w:tcPr>
                  <w:tcW w:w="7392" w:type="dxa"/>
                </w:tcPr>
                <w:p w14:paraId="10F43D8A" w14:textId="77777777" w:rsidR="00157986" w:rsidRPr="00F23963" w:rsidRDefault="00157986" w:rsidP="00EF0E2A">
                  <w:pPr>
                    <w:pStyle w:val="Bngbiu-nidung"/>
                  </w:pPr>
                  <w:r w:rsidRPr="00F23963">
                    <w:t>Thông báo các đơn hàng có tỉ lệ thành công cao</w:t>
                  </w:r>
                </w:p>
              </w:tc>
            </w:tr>
            <w:tr w:rsidR="00157986" w:rsidRPr="00F23963" w14:paraId="5B49BA6D" w14:textId="77777777" w:rsidTr="00EF0E2A">
              <w:tc>
                <w:tcPr>
                  <w:tcW w:w="717" w:type="dxa"/>
                </w:tcPr>
                <w:p w14:paraId="11390499" w14:textId="77777777" w:rsidR="00157986" w:rsidRPr="00F23963" w:rsidRDefault="00157986" w:rsidP="00EF0E2A">
                  <w:pPr>
                    <w:pStyle w:val="Bngbiu-nidung"/>
                  </w:pPr>
                  <w:r w:rsidRPr="00F23963">
                    <w:t>21</w:t>
                  </w:r>
                </w:p>
              </w:tc>
              <w:tc>
                <w:tcPr>
                  <w:tcW w:w="7392" w:type="dxa"/>
                </w:tcPr>
                <w:p w14:paraId="53721984" w14:textId="77777777" w:rsidR="00157986" w:rsidRPr="00F23963" w:rsidRDefault="00157986" w:rsidP="00EF0E2A">
                  <w:pPr>
                    <w:pStyle w:val="Bngbiu-nidung"/>
                  </w:pPr>
                  <w:r w:rsidRPr="00F23963">
                    <w:t>Giới tính của bạn</w:t>
                  </w:r>
                </w:p>
              </w:tc>
            </w:tr>
            <w:tr w:rsidR="00157986" w:rsidRPr="00F23963" w14:paraId="0B8F6275" w14:textId="77777777" w:rsidTr="00EF0E2A">
              <w:tc>
                <w:tcPr>
                  <w:tcW w:w="717" w:type="dxa"/>
                </w:tcPr>
                <w:p w14:paraId="3681C51C" w14:textId="77777777" w:rsidR="00157986" w:rsidRPr="00F23963" w:rsidRDefault="00157986" w:rsidP="00EF0E2A">
                  <w:pPr>
                    <w:pStyle w:val="Bngbiu-nidung"/>
                  </w:pPr>
                  <w:r w:rsidRPr="00F23963">
                    <w:lastRenderedPageBreak/>
                    <w:t>22</w:t>
                  </w:r>
                </w:p>
              </w:tc>
              <w:tc>
                <w:tcPr>
                  <w:tcW w:w="7392" w:type="dxa"/>
                </w:tcPr>
                <w:p w14:paraId="2B739106" w14:textId="77777777" w:rsidR="00157986" w:rsidRPr="00F23963" w:rsidRDefault="00157986" w:rsidP="00EF0E2A">
                  <w:pPr>
                    <w:pStyle w:val="Bngbiu-nidung"/>
                  </w:pPr>
                  <w:r>
                    <w:t>B</w:t>
                  </w:r>
                  <w:r w:rsidRPr="00F23963">
                    <w:t>ạn là nhân viên của phòng ban nào</w:t>
                  </w:r>
                </w:p>
              </w:tc>
            </w:tr>
            <w:tr w:rsidR="00157986" w:rsidRPr="00F23963" w14:paraId="633D181B" w14:textId="77777777" w:rsidTr="00EF0E2A">
              <w:tc>
                <w:tcPr>
                  <w:tcW w:w="717" w:type="dxa"/>
                </w:tcPr>
                <w:p w14:paraId="16C0DCBA" w14:textId="77777777" w:rsidR="00157986" w:rsidRPr="00F23963" w:rsidRDefault="00157986" w:rsidP="00EF0E2A">
                  <w:pPr>
                    <w:pStyle w:val="Bngbiu-nidung"/>
                  </w:pPr>
                  <w:r w:rsidRPr="00F23963">
                    <w:t>23</w:t>
                  </w:r>
                </w:p>
              </w:tc>
              <w:tc>
                <w:tcPr>
                  <w:tcW w:w="7392" w:type="dxa"/>
                </w:tcPr>
                <w:p w14:paraId="7FE08436" w14:textId="77777777" w:rsidR="00157986" w:rsidRPr="00F23963" w:rsidRDefault="00157986" w:rsidP="00EF0E2A">
                  <w:pPr>
                    <w:pStyle w:val="Bngbiu-nidung"/>
                  </w:pPr>
                  <w:r>
                    <w:t>B</w:t>
                  </w:r>
                  <w:r w:rsidRPr="00F23963">
                    <w:t>ạn có từng sử dụng hệ thống crm nào trước đó không(nếu có là hệ thống gì)</w:t>
                  </w:r>
                </w:p>
              </w:tc>
            </w:tr>
            <w:tr w:rsidR="00157986" w:rsidRPr="00F23963" w14:paraId="18DA51D9" w14:textId="77777777" w:rsidTr="00EF0E2A">
              <w:tc>
                <w:tcPr>
                  <w:tcW w:w="717" w:type="dxa"/>
                </w:tcPr>
                <w:p w14:paraId="39D2B3D4" w14:textId="77777777" w:rsidR="00157986" w:rsidRPr="00F23963" w:rsidRDefault="00157986" w:rsidP="00EF0E2A">
                  <w:pPr>
                    <w:pStyle w:val="Bngbiu-nidung"/>
                  </w:pPr>
                  <w:r w:rsidRPr="00F23963">
                    <w:t>24</w:t>
                  </w:r>
                </w:p>
              </w:tc>
              <w:tc>
                <w:tcPr>
                  <w:tcW w:w="7392" w:type="dxa"/>
                </w:tcPr>
                <w:p w14:paraId="634994B2" w14:textId="77777777" w:rsidR="00157986" w:rsidRPr="00F23963" w:rsidRDefault="00157986" w:rsidP="00EF0E2A">
                  <w:pPr>
                    <w:pStyle w:val="Bngbiu-nidung"/>
                  </w:pPr>
                  <w:r w:rsidRPr="00F23963">
                    <w:t>Các tính năng và chức năng cụ thể mà nhân viên sale mong muốn hệ thống CRM mới có</w:t>
                  </w:r>
                </w:p>
              </w:tc>
            </w:tr>
            <w:tr w:rsidR="00157986" w:rsidRPr="00F23963" w14:paraId="142F2BFE" w14:textId="77777777" w:rsidTr="00EF0E2A">
              <w:tc>
                <w:tcPr>
                  <w:tcW w:w="717" w:type="dxa"/>
                </w:tcPr>
                <w:p w14:paraId="0A82BBDD" w14:textId="77777777" w:rsidR="00157986" w:rsidRPr="00F23963" w:rsidRDefault="00157986" w:rsidP="00EF0E2A">
                  <w:pPr>
                    <w:pStyle w:val="Bngbiu-nidung"/>
                  </w:pPr>
                  <w:r w:rsidRPr="00F23963">
                    <w:t>25</w:t>
                  </w:r>
                </w:p>
              </w:tc>
              <w:tc>
                <w:tcPr>
                  <w:tcW w:w="7392" w:type="dxa"/>
                </w:tcPr>
                <w:p w14:paraId="546DD271" w14:textId="77777777" w:rsidR="00157986" w:rsidRPr="00F23963" w:rsidRDefault="00157986" w:rsidP="00EF0E2A">
                  <w:pPr>
                    <w:pStyle w:val="Bngbiu-nidung"/>
                  </w:pPr>
                  <w:r>
                    <w:t>N</w:t>
                  </w:r>
                  <w:r w:rsidRPr="00F23963">
                    <w:t>hững khó khăn nếu có sử dụng hệ thống crm khác trước đây</w:t>
                  </w:r>
                </w:p>
              </w:tc>
            </w:tr>
            <w:tr w:rsidR="00157986" w:rsidRPr="00F23963" w14:paraId="14A3ADFC" w14:textId="77777777" w:rsidTr="00EF0E2A">
              <w:tc>
                <w:tcPr>
                  <w:tcW w:w="717" w:type="dxa"/>
                </w:tcPr>
                <w:p w14:paraId="70B77B2C" w14:textId="77777777" w:rsidR="00157986" w:rsidRPr="00F23963" w:rsidRDefault="00157986" w:rsidP="00EF0E2A">
                  <w:pPr>
                    <w:pStyle w:val="Bngbiu-nidung"/>
                  </w:pPr>
                  <w:r w:rsidRPr="00F23963">
                    <w:t>26</w:t>
                  </w:r>
                </w:p>
              </w:tc>
              <w:tc>
                <w:tcPr>
                  <w:tcW w:w="7392" w:type="dxa"/>
                </w:tcPr>
                <w:p w14:paraId="49FD4743" w14:textId="77777777" w:rsidR="00157986" w:rsidRPr="00F23963" w:rsidRDefault="00157986" w:rsidP="00EF0E2A">
                  <w:pPr>
                    <w:pStyle w:val="Bngbiu-nidung"/>
                  </w:pPr>
                  <w:r w:rsidRPr="00F23963">
                    <w:t>Hệ thống cần có khả năng phục hồi dữ liệu khách hàng sau sự cố</w:t>
                  </w:r>
                </w:p>
              </w:tc>
            </w:tr>
            <w:tr w:rsidR="00157986" w:rsidRPr="00F23963" w14:paraId="74609440" w14:textId="77777777" w:rsidTr="00EF0E2A">
              <w:tc>
                <w:tcPr>
                  <w:tcW w:w="717" w:type="dxa"/>
                </w:tcPr>
                <w:p w14:paraId="66564B73" w14:textId="77777777" w:rsidR="00157986" w:rsidRPr="00F23963" w:rsidRDefault="00157986" w:rsidP="00EF0E2A">
                  <w:pPr>
                    <w:pStyle w:val="Bngbiu-nidung"/>
                  </w:pPr>
                  <w:r w:rsidRPr="00F23963">
                    <w:t>27</w:t>
                  </w:r>
                </w:p>
              </w:tc>
              <w:tc>
                <w:tcPr>
                  <w:tcW w:w="7392" w:type="dxa"/>
                </w:tcPr>
                <w:p w14:paraId="17996FBE" w14:textId="77777777" w:rsidR="00157986" w:rsidRPr="00F23963" w:rsidRDefault="00157986" w:rsidP="00EF0E2A">
                  <w:pPr>
                    <w:pStyle w:val="Bngbiu-nidung"/>
                  </w:pPr>
                  <w:r w:rsidRPr="00F23963">
                    <w:t>Hệ thống cần sử dụng quy trình quản lý truy cập để kiểm soát quyền truy cập vào dữ liệu khách hàng</w:t>
                  </w:r>
                </w:p>
              </w:tc>
            </w:tr>
            <w:tr w:rsidR="00157986" w:rsidRPr="00F23963" w14:paraId="27C16124" w14:textId="77777777" w:rsidTr="00EF0E2A">
              <w:tc>
                <w:tcPr>
                  <w:tcW w:w="717" w:type="dxa"/>
                </w:tcPr>
                <w:p w14:paraId="38245F59" w14:textId="77777777" w:rsidR="00157986" w:rsidRPr="00F23963" w:rsidRDefault="00157986" w:rsidP="00EF0E2A">
                  <w:pPr>
                    <w:pStyle w:val="Bngbiu-nidung"/>
                  </w:pPr>
                  <w:r w:rsidRPr="00F23963">
                    <w:t>28</w:t>
                  </w:r>
                </w:p>
              </w:tc>
              <w:tc>
                <w:tcPr>
                  <w:tcW w:w="7392" w:type="dxa"/>
                </w:tcPr>
                <w:p w14:paraId="666ABC29" w14:textId="77777777" w:rsidR="00157986" w:rsidRPr="00F23963" w:rsidRDefault="00157986" w:rsidP="00EF0E2A">
                  <w:pPr>
                    <w:pStyle w:val="Bngbiu-nidung"/>
                  </w:pPr>
                  <w:r w:rsidRPr="00F23963">
                    <w:t>Hệ thống cần có các tính năng hỗ trợ đào tạo người dùng</w:t>
                  </w:r>
                </w:p>
              </w:tc>
            </w:tr>
            <w:tr w:rsidR="00157986" w:rsidRPr="00F23963" w14:paraId="626C3DE6" w14:textId="77777777" w:rsidTr="00EF0E2A">
              <w:tc>
                <w:tcPr>
                  <w:tcW w:w="717" w:type="dxa"/>
                </w:tcPr>
                <w:p w14:paraId="40B8594D" w14:textId="77777777" w:rsidR="00157986" w:rsidRPr="00F23963" w:rsidRDefault="00157986" w:rsidP="00EF0E2A">
                  <w:pPr>
                    <w:pStyle w:val="Bngbiu-nidung"/>
                  </w:pPr>
                  <w:r w:rsidRPr="00F23963">
                    <w:t>29</w:t>
                  </w:r>
                </w:p>
              </w:tc>
              <w:tc>
                <w:tcPr>
                  <w:tcW w:w="7392" w:type="dxa"/>
                </w:tcPr>
                <w:p w14:paraId="7B46B3CA" w14:textId="77777777" w:rsidR="00157986" w:rsidRPr="00F23963" w:rsidRDefault="00157986" w:rsidP="00EF0E2A">
                  <w:pPr>
                    <w:pStyle w:val="Bngbiu-nidung"/>
                  </w:pPr>
                  <w:r w:rsidRPr="00F23963">
                    <w:t>Hệ thống cần có giao diện trực quan, đơn giản trong việc sử dụng</w:t>
                  </w:r>
                </w:p>
              </w:tc>
            </w:tr>
            <w:tr w:rsidR="00157986" w:rsidRPr="00F23963" w14:paraId="6D9AECD3" w14:textId="77777777" w:rsidTr="00EF0E2A">
              <w:tc>
                <w:tcPr>
                  <w:tcW w:w="717" w:type="dxa"/>
                </w:tcPr>
                <w:p w14:paraId="6D8F8196" w14:textId="77777777" w:rsidR="00157986" w:rsidRPr="00F23963" w:rsidRDefault="00157986" w:rsidP="00EF0E2A">
                  <w:pPr>
                    <w:pStyle w:val="Bngbiu-nidung"/>
                  </w:pPr>
                  <w:r w:rsidRPr="00F23963">
                    <w:t>30</w:t>
                  </w:r>
                </w:p>
              </w:tc>
              <w:tc>
                <w:tcPr>
                  <w:tcW w:w="7392" w:type="dxa"/>
                </w:tcPr>
                <w:p w14:paraId="356B39F3" w14:textId="77777777" w:rsidR="00157986" w:rsidRPr="00F23963" w:rsidRDefault="00157986" w:rsidP="00EF0E2A">
                  <w:pPr>
                    <w:pStyle w:val="Bngbiu-nidung"/>
                  </w:pPr>
                  <w:r w:rsidRPr="00F23963">
                    <w:t>Hệ thống CRM cần có tính khả dụng cao để nhân viên sale có thể truy cập và sử dụng bất cứ lúc nào.</w:t>
                  </w:r>
                </w:p>
              </w:tc>
            </w:tr>
            <w:tr w:rsidR="00157986" w:rsidRPr="00F23963" w14:paraId="2BAFE7C0" w14:textId="77777777" w:rsidTr="00EF0E2A">
              <w:tc>
                <w:tcPr>
                  <w:tcW w:w="717" w:type="dxa"/>
                </w:tcPr>
                <w:p w14:paraId="6B7C5AC7" w14:textId="77777777" w:rsidR="00157986" w:rsidRPr="00F23963" w:rsidRDefault="00157986" w:rsidP="00EF0E2A">
                  <w:pPr>
                    <w:pStyle w:val="Bngbiu-nidung"/>
                  </w:pPr>
                  <w:r w:rsidRPr="00F23963">
                    <w:t>31</w:t>
                  </w:r>
                </w:p>
              </w:tc>
              <w:tc>
                <w:tcPr>
                  <w:tcW w:w="7392" w:type="dxa"/>
                </w:tcPr>
                <w:p w14:paraId="1CB37583" w14:textId="77777777" w:rsidR="00157986" w:rsidRPr="00F23963" w:rsidRDefault="00157986" w:rsidP="00593120">
                  <w:pPr>
                    <w:pStyle w:val="Bngbiu-nidung"/>
                    <w:keepNext/>
                  </w:pPr>
                  <w:r w:rsidRPr="00F23963">
                    <w:t>Hệ thống cần cho phép nhân viên sale tạo và quản lý các chiến dịch tiếp thị và bán hàng</w:t>
                  </w:r>
                </w:p>
              </w:tc>
            </w:tr>
          </w:tbl>
          <w:p w14:paraId="165A7D54" w14:textId="34D6092A" w:rsidR="00593120" w:rsidRPr="00593120" w:rsidRDefault="00593120" w:rsidP="00593120">
            <w:pPr>
              <w:pStyle w:val="Caption"/>
            </w:pPr>
            <w:bookmarkStart w:id="65" w:name="_Toc151671279"/>
            <w:r>
              <w:t xml:space="preserve">Bảng </w:t>
            </w:r>
            <w:fldSimple w:instr=" SEQ Bảng \* ARABIC ">
              <w:r>
                <w:rPr>
                  <w:noProof/>
                </w:rPr>
                <w:t>27</w:t>
              </w:r>
            </w:fldSimple>
            <w:r>
              <w:t xml:space="preserve"> Question table</w:t>
            </w:r>
            <w:bookmarkEnd w:id="65"/>
          </w:p>
        </w:tc>
        <w:tc>
          <w:tcPr>
            <w:tcW w:w="23372" w:type="dxa"/>
            <w:tcBorders>
              <w:top w:val="nil"/>
              <w:left w:val="nil"/>
              <w:bottom w:val="nil"/>
              <w:right w:val="nil"/>
            </w:tcBorders>
            <w:shd w:val="clear" w:color="auto" w:fill="auto"/>
            <w:noWrap/>
            <w:vAlign w:val="bottom"/>
          </w:tcPr>
          <w:p w14:paraId="2886CB6B" w14:textId="77777777" w:rsidR="00157986" w:rsidRPr="00F23963" w:rsidRDefault="00157986" w:rsidP="00EF0E2A">
            <w:pPr>
              <w:rPr>
                <w:b/>
                <w:bCs/>
                <w:color w:val="000000"/>
                <w:sz w:val="26"/>
                <w:szCs w:val="26"/>
              </w:rPr>
            </w:pPr>
          </w:p>
        </w:tc>
      </w:tr>
    </w:tbl>
    <w:p w14:paraId="42A997C8" w14:textId="77777777" w:rsidR="00593120" w:rsidRDefault="00593120">
      <w:pPr>
        <w:spacing w:after="200" w:line="276" w:lineRule="auto"/>
        <w:rPr>
          <w:b/>
          <w:sz w:val="32"/>
          <w:szCs w:val="32"/>
        </w:rPr>
      </w:pPr>
      <w:r>
        <w:lastRenderedPageBreak/>
        <w:br w:type="page"/>
      </w:r>
    </w:p>
    <w:p w14:paraId="0FB8AAFF" w14:textId="0AA8A106" w:rsidR="00157986" w:rsidRDefault="00593120" w:rsidP="00593120">
      <w:pPr>
        <w:pStyle w:val="Chng"/>
        <w:outlineLvl w:val="0"/>
      </w:pPr>
      <w:bookmarkStart w:id="66" w:name="_Toc151673827"/>
      <w:r>
        <w:lastRenderedPageBreak/>
        <w:t>B</w:t>
      </w:r>
      <w:r w:rsidRPr="00593120">
        <w:t>ẢNG</w:t>
      </w:r>
      <w:r>
        <w:t xml:space="preserve"> PH</w:t>
      </w:r>
      <w:r w:rsidRPr="00593120">
        <w:t>Â</w:t>
      </w:r>
      <w:r>
        <w:t>N CHIA C</w:t>
      </w:r>
      <w:r w:rsidRPr="00593120">
        <w:t>Ô</w:t>
      </w:r>
      <w:r>
        <w:t>NG VI</w:t>
      </w:r>
      <w:r w:rsidRPr="00593120">
        <w:t>ỆC</w:t>
      </w:r>
      <w:bookmarkEnd w:id="66"/>
    </w:p>
    <w:tbl>
      <w:tblPr>
        <w:tblStyle w:val="TableGrid"/>
        <w:tblW w:w="0" w:type="auto"/>
        <w:tblLook w:val="04A0" w:firstRow="1" w:lastRow="0" w:firstColumn="1" w:lastColumn="0" w:noHBand="0" w:noVBand="1"/>
      </w:tblPr>
      <w:tblGrid>
        <w:gridCol w:w="1512"/>
        <w:gridCol w:w="1531"/>
        <w:gridCol w:w="1517"/>
        <w:gridCol w:w="1518"/>
        <w:gridCol w:w="1518"/>
        <w:gridCol w:w="1515"/>
      </w:tblGrid>
      <w:tr w:rsidR="00593120" w:rsidRPr="00593120" w14:paraId="7588A032" w14:textId="77777777" w:rsidTr="00593120">
        <w:tc>
          <w:tcPr>
            <w:tcW w:w="1518" w:type="dxa"/>
          </w:tcPr>
          <w:p w14:paraId="3140EF9C" w14:textId="3BE9D657" w:rsidR="00593120" w:rsidRPr="00593120" w:rsidRDefault="00593120" w:rsidP="00593120">
            <w:pPr>
              <w:rPr>
                <w:sz w:val="26"/>
                <w:szCs w:val="26"/>
              </w:rPr>
            </w:pPr>
            <w:r w:rsidRPr="00593120">
              <w:rPr>
                <w:sz w:val="26"/>
                <w:szCs w:val="26"/>
              </w:rPr>
              <w:t>STT</w:t>
            </w:r>
          </w:p>
        </w:tc>
        <w:tc>
          <w:tcPr>
            <w:tcW w:w="1518" w:type="dxa"/>
          </w:tcPr>
          <w:p w14:paraId="23350007" w14:textId="14D0ACD6" w:rsidR="00593120" w:rsidRPr="00593120" w:rsidRDefault="00593120" w:rsidP="00593120">
            <w:pPr>
              <w:rPr>
                <w:sz w:val="26"/>
                <w:szCs w:val="26"/>
              </w:rPr>
            </w:pPr>
            <w:r w:rsidRPr="00593120">
              <w:rPr>
                <w:sz w:val="26"/>
                <w:szCs w:val="26"/>
              </w:rPr>
              <w:t>Danh sách task</w:t>
            </w:r>
          </w:p>
        </w:tc>
        <w:tc>
          <w:tcPr>
            <w:tcW w:w="1518" w:type="dxa"/>
          </w:tcPr>
          <w:p w14:paraId="434EC38A" w14:textId="2483506E" w:rsidR="00593120" w:rsidRPr="00593120" w:rsidRDefault="00593120" w:rsidP="00593120">
            <w:pPr>
              <w:rPr>
                <w:sz w:val="26"/>
                <w:szCs w:val="26"/>
              </w:rPr>
            </w:pPr>
            <w:r w:rsidRPr="00593120">
              <w:rPr>
                <w:color w:val="000000"/>
                <w:sz w:val="26"/>
                <w:szCs w:val="26"/>
                <w:shd w:val="clear" w:color="auto" w:fill="FFFFFF"/>
              </w:rPr>
              <w:t>52000823 - Trần Quốc Vinh</w:t>
            </w:r>
          </w:p>
        </w:tc>
        <w:tc>
          <w:tcPr>
            <w:tcW w:w="1519" w:type="dxa"/>
          </w:tcPr>
          <w:p w14:paraId="3FB06B69" w14:textId="5CB158C3" w:rsidR="00593120" w:rsidRPr="00593120" w:rsidRDefault="00593120" w:rsidP="00593120">
            <w:pPr>
              <w:rPr>
                <w:sz w:val="26"/>
                <w:szCs w:val="26"/>
              </w:rPr>
            </w:pPr>
            <w:r w:rsidRPr="00593120">
              <w:rPr>
                <w:color w:val="000000"/>
                <w:sz w:val="26"/>
                <w:szCs w:val="26"/>
                <w:shd w:val="clear" w:color="auto" w:fill="FFFFFF"/>
              </w:rPr>
              <w:t>52000148 - Vũ Ngọc Thuận</w:t>
            </w:r>
          </w:p>
        </w:tc>
        <w:tc>
          <w:tcPr>
            <w:tcW w:w="1519" w:type="dxa"/>
          </w:tcPr>
          <w:p w14:paraId="6E1572A9" w14:textId="1AA711A6" w:rsidR="00593120" w:rsidRPr="00593120" w:rsidRDefault="00593120" w:rsidP="00593120">
            <w:pPr>
              <w:rPr>
                <w:sz w:val="26"/>
                <w:szCs w:val="26"/>
              </w:rPr>
            </w:pPr>
            <w:r w:rsidRPr="00593120">
              <w:rPr>
                <w:color w:val="000000"/>
                <w:sz w:val="26"/>
                <w:szCs w:val="26"/>
                <w:shd w:val="clear" w:color="auto" w:fill="FFFFFF"/>
              </w:rPr>
              <w:t>52000832 - Lâm Gia Đạt</w:t>
            </w:r>
          </w:p>
        </w:tc>
        <w:tc>
          <w:tcPr>
            <w:tcW w:w="1519" w:type="dxa"/>
          </w:tcPr>
          <w:p w14:paraId="47DC9D3A" w14:textId="165CDADC" w:rsidR="00593120" w:rsidRPr="00593120" w:rsidRDefault="00593120" w:rsidP="00593120">
            <w:pPr>
              <w:rPr>
                <w:sz w:val="26"/>
                <w:szCs w:val="26"/>
              </w:rPr>
            </w:pPr>
            <w:r w:rsidRPr="00593120">
              <w:rPr>
                <w:color w:val="000000"/>
                <w:sz w:val="26"/>
                <w:szCs w:val="26"/>
                <w:shd w:val="clear" w:color="auto" w:fill="FFFFFF"/>
              </w:rPr>
              <w:t>Mức độ hoàn thành</w:t>
            </w:r>
          </w:p>
        </w:tc>
      </w:tr>
      <w:tr w:rsidR="00593120" w:rsidRPr="00593120" w14:paraId="44EFEEBA" w14:textId="77777777" w:rsidTr="00593120">
        <w:tc>
          <w:tcPr>
            <w:tcW w:w="1518" w:type="dxa"/>
          </w:tcPr>
          <w:p w14:paraId="15768E1C" w14:textId="0344DD54" w:rsidR="00593120" w:rsidRPr="00593120" w:rsidRDefault="00593120" w:rsidP="00593120">
            <w:pPr>
              <w:rPr>
                <w:sz w:val="26"/>
                <w:szCs w:val="26"/>
              </w:rPr>
            </w:pPr>
            <w:r w:rsidRPr="00593120">
              <w:rPr>
                <w:sz w:val="26"/>
                <w:szCs w:val="26"/>
              </w:rPr>
              <w:t>1</w:t>
            </w:r>
          </w:p>
        </w:tc>
        <w:tc>
          <w:tcPr>
            <w:tcW w:w="1518" w:type="dxa"/>
          </w:tcPr>
          <w:p w14:paraId="00368A0A" w14:textId="03EB83DC" w:rsidR="00593120" w:rsidRPr="00593120" w:rsidRDefault="00593120" w:rsidP="00593120">
            <w:pPr>
              <w:rPr>
                <w:sz w:val="26"/>
                <w:szCs w:val="26"/>
              </w:rPr>
            </w:pPr>
            <w:r w:rsidRPr="00593120">
              <w:rPr>
                <w:sz w:val="26"/>
                <w:szCs w:val="26"/>
              </w:rPr>
              <w:t>1.1 Giới thiệu đề tài</w:t>
            </w:r>
          </w:p>
        </w:tc>
        <w:tc>
          <w:tcPr>
            <w:tcW w:w="1518" w:type="dxa"/>
          </w:tcPr>
          <w:p w14:paraId="475A4825" w14:textId="7D2E4611" w:rsidR="00593120" w:rsidRPr="00593120" w:rsidRDefault="00593120" w:rsidP="00593120">
            <w:pPr>
              <w:rPr>
                <w:sz w:val="26"/>
                <w:szCs w:val="26"/>
              </w:rPr>
            </w:pPr>
            <w:r w:rsidRPr="00593120">
              <w:rPr>
                <w:sz w:val="26"/>
                <w:szCs w:val="26"/>
              </w:rPr>
              <w:t>x</w:t>
            </w:r>
          </w:p>
        </w:tc>
        <w:tc>
          <w:tcPr>
            <w:tcW w:w="1519" w:type="dxa"/>
          </w:tcPr>
          <w:p w14:paraId="6D8E9B37" w14:textId="77777777" w:rsidR="00593120" w:rsidRPr="00593120" w:rsidRDefault="00593120" w:rsidP="00593120">
            <w:pPr>
              <w:rPr>
                <w:sz w:val="26"/>
                <w:szCs w:val="26"/>
              </w:rPr>
            </w:pPr>
          </w:p>
        </w:tc>
        <w:tc>
          <w:tcPr>
            <w:tcW w:w="1519" w:type="dxa"/>
          </w:tcPr>
          <w:p w14:paraId="12E58B2A" w14:textId="77777777" w:rsidR="00593120" w:rsidRPr="00593120" w:rsidRDefault="00593120" w:rsidP="00593120">
            <w:pPr>
              <w:rPr>
                <w:sz w:val="26"/>
                <w:szCs w:val="26"/>
              </w:rPr>
            </w:pPr>
          </w:p>
        </w:tc>
        <w:tc>
          <w:tcPr>
            <w:tcW w:w="1519" w:type="dxa"/>
          </w:tcPr>
          <w:p w14:paraId="0B18793E" w14:textId="73430561" w:rsidR="00593120" w:rsidRPr="00593120" w:rsidRDefault="00593120" w:rsidP="00593120">
            <w:pPr>
              <w:rPr>
                <w:sz w:val="26"/>
                <w:szCs w:val="26"/>
              </w:rPr>
            </w:pPr>
            <w:r w:rsidRPr="00593120">
              <w:rPr>
                <w:sz w:val="26"/>
                <w:szCs w:val="26"/>
              </w:rPr>
              <w:t>100%</w:t>
            </w:r>
          </w:p>
        </w:tc>
      </w:tr>
      <w:tr w:rsidR="00593120" w:rsidRPr="00593120" w14:paraId="571E9BCA" w14:textId="77777777" w:rsidTr="00593120">
        <w:tc>
          <w:tcPr>
            <w:tcW w:w="1518" w:type="dxa"/>
          </w:tcPr>
          <w:p w14:paraId="43A6400B" w14:textId="6D325E09" w:rsidR="00593120" w:rsidRPr="00593120" w:rsidRDefault="00593120" w:rsidP="00593120">
            <w:pPr>
              <w:rPr>
                <w:sz w:val="26"/>
                <w:szCs w:val="26"/>
              </w:rPr>
            </w:pPr>
            <w:r w:rsidRPr="00593120">
              <w:rPr>
                <w:sz w:val="26"/>
                <w:szCs w:val="26"/>
              </w:rPr>
              <w:t>2</w:t>
            </w:r>
          </w:p>
        </w:tc>
        <w:tc>
          <w:tcPr>
            <w:tcW w:w="1518" w:type="dxa"/>
          </w:tcPr>
          <w:p w14:paraId="5BF3C41B" w14:textId="404E6C97" w:rsidR="00593120" w:rsidRPr="00593120" w:rsidRDefault="00593120" w:rsidP="00593120">
            <w:pPr>
              <w:rPr>
                <w:sz w:val="26"/>
                <w:szCs w:val="26"/>
              </w:rPr>
            </w:pPr>
            <w:r w:rsidRPr="00593120">
              <w:rPr>
                <w:sz w:val="26"/>
                <w:szCs w:val="26"/>
              </w:rPr>
              <w:t>1.2 Đặc tả hệ thống</w:t>
            </w:r>
          </w:p>
        </w:tc>
        <w:tc>
          <w:tcPr>
            <w:tcW w:w="1518" w:type="dxa"/>
          </w:tcPr>
          <w:p w14:paraId="31B71F0B" w14:textId="1BA8B74C" w:rsidR="00593120" w:rsidRPr="00593120" w:rsidRDefault="00593120" w:rsidP="00593120">
            <w:pPr>
              <w:rPr>
                <w:sz w:val="26"/>
                <w:szCs w:val="26"/>
              </w:rPr>
            </w:pPr>
            <w:r w:rsidRPr="00593120">
              <w:rPr>
                <w:sz w:val="26"/>
                <w:szCs w:val="26"/>
              </w:rPr>
              <w:t>x</w:t>
            </w:r>
          </w:p>
        </w:tc>
        <w:tc>
          <w:tcPr>
            <w:tcW w:w="1519" w:type="dxa"/>
          </w:tcPr>
          <w:p w14:paraId="592EBDAA" w14:textId="77777777" w:rsidR="00593120" w:rsidRPr="00593120" w:rsidRDefault="00593120" w:rsidP="00593120">
            <w:pPr>
              <w:rPr>
                <w:sz w:val="26"/>
                <w:szCs w:val="26"/>
              </w:rPr>
            </w:pPr>
          </w:p>
        </w:tc>
        <w:tc>
          <w:tcPr>
            <w:tcW w:w="1519" w:type="dxa"/>
          </w:tcPr>
          <w:p w14:paraId="712F0656" w14:textId="77777777" w:rsidR="00593120" w:rsidRPr="00593120" w:rsidRDefault="00593120" w:rsidP="00593120">
            <w:pPr>
              <w:rPr>
                <w:sz w:val="26"/>
                <w:szCs w:val="26"/>
              </w:rPr>
            </w:pPr>
          </w:p>
        </w:tc>
        <w:tc>
          <w:tcPr>
            <w:tcW w:w="1519" w:type="dxa"/>
          </w:tcPr>
          <w:p w14:paraId="3412FA71" w14:textId="328C9B4D" w:rsidR="00593120" w:rsidRPr="00593120" w:rsidRDefault="00593120" w:rsidP="00593120">
            <w:pPr>
              <w:rPr>
                <w:sz w:val="26"/>
                <w:szCs w:val="26"/>
              </w:rPr>
            </w:pPr>
            <w:r w:rsidRPr="00593120">
              <w:rPr>
                <w:sz w:val="26"/>
                <w:szCs w:val="26"/>
              </w:rPr>
              <w:t>100%</w:t>
            </w:r>
          </w:p>
        </w:tc>
      </w:tr>
      <w:tr w:rsidR="00593120" w:rsidRPr="00593120" w14:paraId="5A41C313" w14:textId="77777777" w:rsidTr="00593120">
        <w:tc>
          <w:tcPr>
            <w:tcW w:w="1518" w:type="dxa"/>
          </w:tcPr>
          <w:p w14:paraId="4C4B6CF3" w14:textId="572EB7C1" w:rsidR="00593120" w:rsidRPr="00593120" w:rsidRDefault="00593120" w:rsidP="00593120">
            <w:pPr>
              <w:rPr>
                <w:sz w:val="26"/>
                <w:szCs w:val="26"/>
              </w:rPr>
            </w:pPr>
            <w:r w:rsidRPr="00593120">
              <w:rPr>
                <w:sz w:val="26"/>
                <w:szCs w:val="26"/>
              </w:rPr>
              <w:t>3</w:t>
            </w:r>
          </w:p>
        </w:tc>
        <w:tc>
          <w:tcPr>
            <w:tcW w:w="1518" w:type="dxa"/>
          </w:tcPr>
          <w:p w14:paraId="049F7495" w14:textId="364C5EB3" w:rsidR="00593120" w:rsidRPr="00593120" w:rsidRDefault="00593120" w:rsidP="00593120">
            <w:pPr>
              <w:rPr>
                <w:sz w:val="26"/>
                <w:szCs w:val="26"/>
              </w:rPr>
            </w:pPr>
            <w:r w:rsidRPr="00593120">
              <w:rPr>
                <w:sz w:val="26"/>
                <w:szCs w:val="26"/>
              </w:rPr>
              <w:t>1.3 Mục tiêu đề tài</w:t>
            </w:r>
          </w:p>
        </w:tc>
        <w:tc>
          <w:tcPr>
            <w:tcW w:w="1518" w:type="dxa"/>
          </w:tcPr>
          <w:p w14:paraId="7448247C" w14:textId="2AD9CEF9" w:rsidR="00593120" w:rsidRPr="00593120" w:rsidRDefault="00593120" w:rsidP="00593120">
            <w:pPr>
              <w:rPr>
                <w:sz w:val="26"/>
                <w:szCs w:val="26"/>
              </w:rPr>
            </w:pPr>
            <w:r w:rsidRPr="00593120">
              <w:rPr>
                <w:sz w:val="26"/>
                <w:szCs w:val="26"/>
              </w:rPr>
              <w:t>x</w:t>
            </w:r>
          </w:p>
        </w:tc>
        <w:tc>
          <w:tcPr>
            <w:tcW w:w="1519" w:type="dxa"/>
          </w:tcPr>
          <w:p w14:paraId="0EAC9745" w14:textId="77777777" w:rsidR="00593120" w:rsidRPr="00593120" w:rsidRDefault="00593120" w:rsidP="00593120">
            <w:pPr>
              <w:rPr>
                <w:sz w:val="26"/>
                <w:szCs w:val="26"/>
              </w:rPr>
            </w:pPr>
          </w:p>
        </w:tc>
        <w:tc>
          <w:tcPr>
            <w:tcW w:w="1519" w:type="dxa"/>
          </w:tcPr>
          <w:p w14:paraId="0E33ED0A" w14:textId="77777777" w:rsidR="00593120" w:rsidRPr="00593120" w:rsidRDefault="00593120" w:rsidP="00593120">
            <w:pPr>
              <w:rPr>
                <w:sz w:val="26"/>
                <w:szCs w:val="26"/>
              </w:rPr>
            </w:pPr>
          </w:p>
        </w:tc>
        <w:tc>
          <w:tcPr>
            <w:tcW w:w="1519" w:type="dxa"/>
          </w:tcPr>
          <w:p w14:paraId="79194A3B" w14:textId="00E5E70D" w:rsidR="00593120" w:rsidRPr="00593120" w:rsidRDefault="00593120" w:rsidP="00593120">
            <w:pPr>
              <w:rPr>
                <w:sz w:val="26"/>
                <w:szCs w:val="26"/>
              </w:rPr>
            </w:pPr>
            <w:r w:rsidRPr="00593120">
              <w:rPr>
                <w:sz w:val="26"/>
                <w:szCs w:val="26"/>
              </w:rPr>
              <w:t>100%</w:t>
            </w:r>
          </w:p>
        </w:tc>
      </w:tr>
      <w:tr w:rsidR="00593120" w:rsidRPr="00593120" w14:paraId="62E9913E" w14:textId="77777777" w:rsidTr="00593120">
        <w:tc>
          <w:tcPr>
            <w:tcW w:w="1518" w:type="dxa"/>
          </w:tcPr>
          <w:p w14:paraId="27E5A3AB" w14:textId="0EDD80DE" w:rsidR="00593120" w:rsidRPr="00593120" w:rsidRDefault="00593120" w:rsidP="00593120">
            <w:pPr>
              <w:rPr>
                <w:sz w:val="26"/>
                <w:szCs w:val="26"/>
              </w:rPr>
            </w:pPr>
            <w:r w:rsidRPr="00593120">
              <w:rPr>
                <w:sz w:val="26"/>
                <w:szCs w:val="26"/>
              </w:rPr>
              <w:t>4</w:t>
            </w:r>
          </w:p>
        </w:tc>
        <w:tc>
          <w:tcPr>
            <w:tcW w:w="1518" w:type="dxa"/>
          </w:tcPr>
          <w:p w14:paraId="2FC4A2F3" w14:textId="62A57F64" w:rsidR="00593120" w:rsidRPr="00593120" w:rsidRDefault="00593120" w:rsidP="00593120">
            <w:pPr>
              <w:rPr>
                <w:sz w:val="26"/>
                <w:szCs w:val="26"/>
              </w:rPr>
            </w:pPr>
            <w:r w:rsidRPr="00593120">
              <w:rPr>
                <w:sz w:val="26"/>
                <w:szCs w:val="26"/>
              </w:rPr>
              <w:t>2.1 Thu thập yêu cầu chức năng</w:t>
            </w:r>
          </w:p>
        </w:tc>
        <w:tc>
          <w:tcPr>
            <w:tcW w:w="1518" w:type="dxa"/>
          </w:tcPr>
          <w:p w14:paraId="25AC173A" w14:textId="77777777" w:rsidR="00593120" w:rsidRPr="00593120" w:rsidRDefault="00593120" w:rsidP="00593120">
            <w:pPr>
              <w:rPr>
                <w:sz w:val="26"/>
                <w:szCs w:val="26"/>
              </w:rPr>
            </w:pPr>
          </w:p>
        </w:tc>
        <w:tc>
          <w:tcPr>
            <w:tcW w:w="1519" w:type="dxa"/>
          </w:tcPr>
          <w:p w14:paraId="5603C278" w14:textId="77777777" w:rsidR="00593120" w:rsidRPr="00593120" w:rsidRDefault="00593120" w:rsidP="00593120">
            <w:pPr>
              <w:rPr>
                <w:sz w:val="26"/>
                <w:szCs w:val="26"/>
              </w:rPr>
            </w:pPr>
          </w:p>
        </w:tc>
        <w:tc>
          <w:tcPr>
            <w:tcW w:w="1519" w:type="dxa"/>
          </w:tcPr>
          <w:p w14:paraId="69484A7C" w14:textId="02151442" w:rsidR="00593120" w:rsidRPr="00593120" w:rsidRDefault="00593120" w:rsidP="00593120">
            <w:pPr>
              <w:rPr>
                <w:sz w:val="26"/>
                <w:szCs w:val="26"/>
              </w:rPr>
            </w:pPr>
            <w:r w:rsidRPr="00593120">
              <w:rPr>
                <w:sz w:val="26"/>
                <w:szCs w:val="26"/>
              </w:rPr>
              <w:t>x</w:t>
            </w:r>
          </w:p>
        </w:tc>
        <w:tc>
          <w:tcPr>
            <w:tcW w:w="1519" w:type="dxa"/>
          </w:tcPr>
          <w:p w14:paraId="155E6F89" w14:textId="7DB6D993" w:rsidR="00593120" w:rsidRPr="00593120" w:rsidRDefault="00593120" w:rsidP="00593120">
            <w:pPr>
              <w:rPr>
                <w:sz w:val="26"/>
                <w:szCs w:val="26"/>
              </w:rPr>
            </w:pPr>
            <w:r w:rsidRPr="00593120">
              <w:rPr>
                <w:sz w:val="26"/>
                <w:szCs w:val="26"/>
              </w:rPr>
              <w:t>100%</w:t>
            </w:r>
          </w:p>
        </w:tc>
      </w:tr>
      <w:tr w:rsidR="00593120" w:rsidRPr="00593120" w14:paraId="6937B889" w14:textId="77777777" w:rsidTr="00593120">
        <w:tc>
          <w:tcPr>
            <w:tcW w:w="1518" w:type="dxa"/>
          </w:tcPr>
          <w:p w14:paraId="3575D363" w14:textId="6AC5E60C" w:rsidR="00593120" w:rsidRPr="00593120" w:rsidRDefault="00593120" w:rsidP="00593120">
            <w:pPr>
              <w:rPr>
                <w:sz w:val="26"/>
                <w:szCs w:val="26"/>
              </w:rPr>
            </w:pPr>
            <w:r w:rsidRPr="00593120">
              <w:rPr>
                <w:sz w:val="26"/>
                <w:szCs w:val="26"/>
              </w:rPr>
              <w:t>5</w:t>
            </w:r>
          </w:p>
        </w:tc>
        <w:tc>
          <w:tcPr>
            <w:tcW w:w="1518" w:type="dxa"/>
          </w:tcPr>
          <w:p w14:paraId="043B4AF8" w14:textId="45173EB0" w:rsidR="00593120" w:rsidRPr="00593120" w:rsidRDefault="00593120" w:rsidP="00593120">
            <w:pPr>
              <w:rPr>
                <w:sz w:val="26"/>
                <w:szCs w:val="26"/>
              </w:rPr>
            </w:pPr>
            <w:r w:rsidRPr="00593120">
              <w:rPr>
                <w:sz w:val="26"/>
                <w:szCs w:val="26"/>
              </w:rPr>
              <w:t>2.2 Đặt tả yêu cầu phi chức năng</w:t>
            </w:r>
          </w:p>
        </w:tc>
        <w:tc>
          <w:tcPr>
            <w:tcW w:w="1518" w:type="dxa"/>
          </w:tcPr>
          <w:p w14:paraId="71B7C2F0" w14:textId="77777777" w:rsidR="00593120" w:rsidRPr="00593120" w:rsidRDefault="00593120" w:rsidP="00593120">
            <w:pPr>
              <w:rPr>
                <w:sz w:val="26"/>
                <w:szCs w:val="26"/>
              </w:rPr>
            </w:pPr>
          </w:p>
        </w:tc>
        <w:tc>
          <w:tcPr>
            <w:tcW w:w="1519" w:type="dxa"/>
          </w:tcPr>
          <w:p w14:paraId="31BE6FE4" w14:textId="77777777" w:rsidR="00593120" w:rsidRPr="00593120" w:rsidRDefault="00593120" w:rsidP="00593120">
            <w:pPr>
              <w:rPr>
                <w:sz w:val="26"/>
                <w:szCs w:val="26"/>
              </w:rPr>
            </w:pPr>
          </w:p>
        </w:tc>
        <w:tc>
          <w:tcPr>
            <w:tcW w:w="1519" w:type="dxa"/>
          </w:tcPr>
          <w:p w14:paraId="71D75DA9" w14:textId="27CCC82C" w:rsidR="00593120" w:rsidRPr="00593120" w:rsidRDefault="00593120" w:rsidP="00593120">
            <w:pPr>
              <w:rPr>
                <w:sz w:val="26"/>
                <w:szCs w:val="26"/>
              </w:rPr>
            </w:pPr>
            <w:r w:rsidRPr="00593120">
              <w:rPr>
                <w:sz w:val="26"/>
                <w:szCs w:val="26"/>
              </w:rPr>
              <w:t>x</w:t>
            </w:r>
          </w:p>
        </w:tc>
        <w:tc>
          <w:tcPr>
            <w:tcW w:w="1519" w:type="dxa"/>
          </w:tcPr>
          <w:p w14:paraId="6E310272" w14:textId="7627F87A" w:rsidR="00593120" w:rsidRPr="00593120" w:rsidRDefault="00593120" w:rsidP="00593120">
            <w:pPr>
              <w:rPr>
                <w:sz w:val="26"/>
                <w:szCs w:val="26"/>
              </w:rPr>
            </w:pPr>
            <w:r w:rsidRPr="00593120">
              <w:rPr>
                <w:sz w:val="26"/>
                <w:szCs w:val="26"/>
              </w:rPr>
              <w:t>100%</w:t>
            </w:r>
          </w:p>
        </w:tc>
      </w:tr>
      <w:tr w:rsidR="00593120" w:rsidRPr="00593120" w14:paraId="6F61654C" w14:textId="77777777" w:rsidTr="00593120">
        <w:tc>
          <w:tcPr>
            <w:tcW w:w="1518" w:type="dxa"/>
          </w:tcPr>
          <w:p w14:paraId="19AF59FB" w14:textId="76745EDF" w:rsidR="00593120" w:rsidRPr="00593120" w:rsidRDefault="00593120" w:rsidP="00593120">
            <w:pPr>
              <w:rPr>
                <w:sz w:val="26"/>
                <w:szCs w:val="26"/>
              </w:rPr>
            </w:pPr>
            <w:r w:rsidRPr="00593120">
              <w:rPr>
                <w:sz w:val="26"/>
                <w:szCs w:val="26"/>
              </w:rPr>
              <w:t>6</w:t>
            </w:r>
          </w:p>
        </w:tc>
        <w:tc>
          <w:tcPr>
            <w:tcW w:w="1518" w:type="dxa"/>
          </w:tcPr>
          <w:p w14:paraId="771BAF79" w14:textId="69688945" w:rsidR="00593120" w:rsidRPr="00593120" w:rsidRDefault="00593120" w:rsidP="00593120">
            <w:pPr>
              <w:rPr>
                <w:sz w:val="26"/>
                <w:szCs w:val="26"/>
              </w:rPr>
            </w:pPr>
            <w:r w:rsidRPr="00593120">
              <w:rPr>
                <w:sz w:val="26"/>
                <w:szCs w:val="26"/>
              </w:rPr>
              <w:t>2.3 Lược đồ chức năng và đặc tả (Use-case diagram)</w:t>
            </w:r>
          </w:p>
        </w:tc>
        <w:tc>
          <w:tcPr>
            <w:tcW w:w="1518" w:type="dxa"/>
          </w:tcPr>
          <w:p w14:paraId="7C27A51F" w14:textId="77777777" w:rsidR="00593120" w:rsidRPr="00593120" w:rsidRDefault="00593120" w:rsidP="00593120">
            <w:pPr>
              <w:rPr>
                <w:sz w:val="26"/>
                <w:szCs w:val="26"/>
              </w:rPr>
            </w:pPr>
          </w:p>
        </w:tc>
        <w:tc>
          <w:tcPr>
            <w:tcW w:w="1519" w:type="dxa"/>
          </w:tcPr>
          <w:p w14:paraId="17F69352" w14:textId="6A670A6F" w:rsidR="00593120" w:rsidRPr="00593120" w:rsidRDefault="00593120" w:rsidP="00593120">
            <w:pPr>
              <w:rPr>
                <w:sz w:val="26"/>
                <w:szCs w:val="26"/>
              </w:rPr>
            </w:pPr>
            <w:r w:rsidRPr="00593120">
              <w:rPr>
                <w:sz w:val="26"/>
                <w:szCs w:val="26"/>
              </w:rPr>
              <w:t>x</w:t>
            </w:r>
          </w:p>
        </w:tc>
        <w:tc>
          <w:tcPr>
            <w:tcW w:w="1519" w:type="dxa"/>
          </w:tcPr>
          <w:p w14:paraId="697E6A68" w14:textId="77777777" w:rsidR="00593120" w:rsidRPr="00593120" w:rsidRDefault="00593120" w:rsidP="00593120">
            <w:pPr>
              <w:rPr>
                <w:sz w:val="26"/>
                <w:szCs w:val="26"/>
              </w:rPr>
            </w:pPr>
          </w:p>
        </w:tc>
        <w:tc>
          <w:tcPr>
            <w:tcW w:w="1519" w:type="dxa"/>
          </w:tcPr>
          <w:p w14:paraId="31C50BC5" w14:textId="0E083385" w:rsidR="00593120" w:rsidRPr="00593120" w:rsidRDefault="00593120" w:rsidP="00593120">
            <w:pPr>
              <w:rPr>
                <w:sz w:val="26"/>
                <w:szCs w:val="26"/>
              </w:rPr>
            </w:pPr>
            <w:r w:rsidRPr="00593120">
              <w:rPr>
                <w:sz w:val="26"/>
                <w:szCs w:val="26"/>
              </w:rPr>
              <w:t>100%</w:t>
            </w:r>
          </w:p>
        </w:tc>
      </w:tr>
      <w:tr w:rsidR="00593120" w:rsidRPr="00593120" w14:paraId="5DC41891" w14:textId="77777777" w:rsidTr="00593120">
        <w:tc>
          <w:tcPr>
            <w:tcW w:w="1518" w:type="dxa"/>
          </w:tcPr>
          <w:p w14:paraId="0678018F" w14:textId="6BAD3E12" w:rsidR="00593120" w:rsidRPr="00593120" w:rsidRDefault="00593120" w:rsidP="00593120">
            <w:pPr>
              <w:rPr>
                <w:sz w:val="26"/>
                <w:szCs w:val="26"/>
              </w:rPr>
            </w:pPr>
            <w:r w:rsidRPr="00593120">
              <w:rPr>
                <w:sz w:val="26"/>
                <w:szCs w:val="26"/>
              </w:rPr>
              <w:t>7</w:t>
            </w:r>
          </w:p>
        </w:tc>
        <w:tc>
          <w:tcPr>
            <w:tcW w:w="1518" w:type="dxa"/>
          </w:tcPr>
          <w:p w14:paraId="44E0829F" w14:textId="703320B0" w:rsidR="00593120" w:rsidRPr="00593120" w:rsidRDefault="00593120" w:rsidP="00593120">
            <w:pPr>
              <w:rPr>
                <w:sz w:val="26"/>
                <w:szCs w:val="26"/>
              </w:rPr>
            </w:pPr>
            <w:r w:rsidRPr="00593120">
              <w:rPr>
                <w:sz w:val="26"/>
                <w:szCs w:val="26"/>
              </w:rPr>
              <w:t>2.4 Lược đồ dòng dữ liệu (Data Flow Diagram)</w:t>
            </w:r>
          </w:p>
        </w:tc>
        <w:tc>
          <w:tcPr>
            <w:tcW w:w="1518" w:type="dxa"/>
          </w:tcPr>
          <w:p w14:paraId="73FFE606" w14:textId="77777777" w:rsidR="00593120" w:rsidRPr="00593120" w:rsidRDefault="00593120" w:rsidP="00593120">
            <w:pPr>
              <w:rPr>
                <w:sz w:val="26"/>
                <w:szCs w:val="26"/>
              </w:rPr>
            </w:pPr>
          </w:p>
        </w:tc>
        <w:tc>
          <w:tcPr>
            <w:tcW w:w="1519" w:type="dxa"/>
          </w:tcPr>
          <w:p w14:paraId="3B287355" w14:textId="77777777" w:rsidR="00593120" w:rsidRPr="00593120" w:rsidRDefault="00593120" w:rsidP="00593120">
            <w:pPr>
              <w:rPr>
                <w:sz w:val="26"/>
                <w:szCs w:val="26"/>
              </w:rPr>
            </w:pPr>
          </w:p>
        </w:tc>
        <w:tc>
          <w:tcPr>
            <w:tcW w:w="1519" w:type="dxa"/>
          </w:tcPr>
          <w:p w14:paraId="19DD6729" w14:textId="7479EC5B" w:rsidR="00593120" w:rsidRPr="00593120" w:rsidRDefault="00593120" w:rsidP="00593120">
            <w:pPr>
              <w:rPr>
                <w:sz w:val="26"/>
                <w:szCs w:val="26"/>
              </w:rPr>
            </w:pPr>
            <w:r w:rsidRPr="00593120">
              <w:rPr>
                <w:sz w:val="26"/>
                <w:szCs w:val="26"/>
              </w:rPr>
              <w:t>x</w:t>
            </w:r>
          </w:p>
        </w:tc>
        <w:tc>
          <w:tcPr>
            <w:tcW w:w="1519" w:type="dxa"/>
          </w:tcPr>
          <w:p w14:paraId="5DCB5D38" w14:textId="046D58F9" w:rsidR="00593120" w:rsidRPr="00593120" w:rsidRDefault="00593120" w:rsidP="00593120">
            <w:pPr>
              <w:rPr>
                <w:sz w:val="26"/>
                <w:szCs w:val="26"/>
              </w:rPr>
            </w:pPr>
            <w:r w:rsidRPr="00593120">
              <w:rPr>
                <w:sz w:val="26"/>
                <w:szCs w:val="26"/>
              </w:rPr>
              <w:t>100%</w:t>
            </w:r>
          </w:p>
        </w:tc>
      </w:tr>
      <w:tr w:rsidR="00593120" w:rsidRPr="00593120" w14:paraId="1C3A452F" w14:textId="77777777" w:rsidTr="00593120">
        <w:tc>
          <w:tcPr>
            <w:tcW w:w="1518" w:type="dxa"/>
          </w:tcPr>
          <w:p w14:paraId="46EF49BE" w14:textId="71FAE9F2" w:rsidR="00593120" w:rsidRPr="00593120" w:rsidRDefault="00593120" w:rsidP="00593120">
            <w:pPr>
              <w:rPr>
                <w:sz w:val="26"/>
                <w:szCs w:val="26"/>
              </w:rPr>
            </w:pPr>
            <w:r w:rsidRPr="00593120">
              <w:rPr>
                <w:sz w:val="26"/>
                <w:szCs w:val="26"/>
              </w:rPr>
              <w:t>8</w:t>
            </w:r>
          </w:p>
        </w:tc>
        <w:tc>
          <w:tcPr>
            <w:tcW w:w="1518" w:type="dxa"/>
          </w:tcPr>
          <w:p w14:paraId="64ECDA68" w14:textId="41EDF089" w:rsidR="00593120" w:rsidRPr="00593120" w:rsidRDefault="00593120" w:rsidP="00593120">
            <w:pPr>
              <w:rPr>
                <w:sz w:val="26"/>
                <w:szCs w:val="26"/>
              </w:rPr>
            </w:pPr>
            <w:r w:rsidRPr="00593120">
              <w:rPr>
                <w:sz w:val="26"/>
                <w:szCs w:val="26"/>
              </w:rPr>
              <w:t>2.5 Lược đồ quan hệ thực thể (Entity-Relationship Diagram)</w:t>
            </w:r>
          </w:p>
        </w:tc>
        <w:tc>
          <w:tcPr>
            <w:tcW w:w="1518" w:type="dxa"/>
          </w:tcPr>
          <w:p w14:paraId="6D83C68F" w14:textId="603188EA" w:rsidR="00593120" w:rsidRPr="00593120" w:rsidRDefault="00593120" w:rsidP="00593120">
            <w:pPr>
              <w:rPr>
                <w:sz w:val="26"/>
                <w:szCs w:val="26"/>
              </w:rPr>
            </w:pPr>
            <w:r w:rsidRPr="00593120">
              <w:rPr>
                <w:sz w:val="26"/>
                <w:szCs w:val="26"/>
              </w:rPr>
              <w:t>x</w:t>
            </w:r>
          </w:p>
        </w:tc>
        <w:tc>
          <w:tcPr>
            <w:tcW w:w="1519" w:type="dxa"/>
          </w:tcPr>
          <w:p w14:paraId="736542AC" w14:textId="77777777" w:rsidR="00593120" w:rsidRPr="00593120" w:rsidRDefault="00593120" w:rsidP="00593120">
            <w:pPr>
              <w:rPr>
                <w:sz w:val="26"/>
                <w:szCs w:val="26"/>
              </w:rPr>
            </w:pPr>
          </w:p>
        </w:tc>
        <w:tc>
          <w:tcPr>
            <w:tcW w:w="1519" w:type="dxa"/>
          </w:tcPr>
          <w:p w14:paraId="0EBBC1E4" w14:textId="77777777" w:rsidR="00593120" w:rsidRPr="00593120" w:rsidRDefault="00593120" w:rsidP="00593120">
            <w:pPr>
              <w:rPr>
                <w:sz w:val="26"/>
                <w:szCs w:val="26"/>
              </w:rPr>
            </w:pPr>
          </w:p>
        </w:tc>
        <w:tc>
          <w:tcPr>
            <w:tcW w:w="1519" w:type="dxa"/>
          </w:tcPr>
          <w:p w14:paraId="5409EF9D" w14:textId="675E6E58" w:rsidR="00593120" w:rsidRPr="00593120" w:rsidRDefault="00593120" w:rsidP="00593120">
            <w:pPr>
              <w:rPr>
                <w:sz w:val="26"/>
                <w:szCs w:val="26"/>
              </w:rPr>
            </w:pPr>
            <w:r w:rsidRPr="00593120">
              <w:rPr>
                <w:sz w:val="26"/>
                <w:szCs w:val="26"/>
              </w:rPr>
              <w:t>100%</w:t>
            </w:r>
          </w:p>
        </w:tc>
      </w:tr>
      <w:tr w:rsidR="00593120" w:rsidRPr="00593120" w14:paraId="2061C645" w14:textId="77777777" w:rsidTr="00593120">
        <w:tc>
          <w:tcPr>
            <w:tcW w:w="1518" w:type="dxa"/>
          </w:tcPr>
          <w:p w14:paraId="027CEC2D" w14:textId="2CBC110B" w:rsidR="00593120" w:rsidRPr="00593120" w:rsidRDefault="00593120" w:rsidP="00593120">
            <w:pPr>
              <w:rPr>
                <w:sz w:val="26"/>
                <w:szCs w:val="26"/>
              </w:rPr>
            </w:pPr>
            <w:r w:rsidRPr="00593120">
              <w:rPr>
                <w:sz w:val="26"/>
                <w:szCs w:val="26"/>
              </w:rPr>
              <w:t>9</w:t>
            </w:r>
          </w:p>
        </w:tc>
        <w:tc>
          <w:tcPr>
            <w:tcW w:w="1518" w:type="dxa"/>
          </w:tcPr>
          <w:p w14:paraId="0D7D347F" w14:textId="45E69C20" w:rsidR="00593120" w:rsidRPr="00593120" w:rsidRDefault="00593120" w:rsidP="00593120">
            <w:pPr>
              <w:rPr>
                <w:sz w:val="26"/>
                <w:szCs w:val="26"/>
              </w:rPr>
            </w:pPr>
            <w:r w:rsidRPr="00593120">
              <w:rPr>
                <w:sz w:val="26"/>
                <w:szCs w:val="26"/>
              </w:rPr>
              <w:t>2.6 Đặc tả lược đồ quan hệ thực thể (Entity-Relationship Diagram)</w:t>
            </w:r>
          </w:p>
        </w:tc>
        <w:tc>
          <w:tcPr>
            <w:tcW w:w="1518" w:type="dxa"/>
          </w:tcPr>
          <w:p w14:paraId="17539DD2" w14:textId="3B005C41" w:rsidR="00593120" w:rsidRPr="00593120" w:rsidRDefault="00593120" w:rsidP="00593120">
            <w:pPr>
              <w:rPr>
                <w:sz w:val="26"/>
                <w:szCs w:val="26"/>
              </w:rPr>
            </w:pPr>
            <w:r w:rsidRPr="00593120">
              <w:rPr>
                <w:sz w:val="26"/>
                <w:szCs w:val="26"/>
              </w:rPr>
              <w:t>x</w:t>
            </w:r>
          </w:p>
        </w:tc>
        <w:tc>
          <w:tcPr>
            <w:tcW w:w="1519" w:type="dxa"/>
          </w:tcPr>
          <w:p w14:paraId="7DDA35CF" w14:textId="77777777" w:rsidR="00593120" w:rsidRPr="00593120" w:rsidRDefault="00593120" w:rsidP="00593120">
            <w:pPr>
              <w:rPr>
                <w:sz w:val="26"/>
                <w:szCs w:val="26"/>
              </w:rPr>
            </w:pPr>
          </w:p>
        </w:tc>
        <w:tc>
          <w:tcPr>
            <w:tcW w:w="1519" w:type="dxa"/>
          </w:tcPr>
          <w:p w14:paraId="374F5311" w14:textId="77777777" w:rsidR="00593120" w:rsidRPr="00593120" w:rsidRDefault="00593120" w:rsidP="00593120">
            <w:pPr>
              <w:rPr>
                <w:sz w:val="26"/>
                <w:szCs w:val="26"/>
              </w:rPr>
            </w:pPr>
          </w:p>
        </w:tc>
        <w:tc>
          <w:tcPr>
            <w:tcW w:w="1519" w:type="dxa"/>
          </w:tcPr>
          <w:p w14:paraId="7932793B" w14:textId="17E00148" w:rsidR="00593120" w:rsidRPr="00593120" w:rsidRDefault="00593120" w:rsidP="00593120">
            <w:pPr>
              <w:rPr>
                <w:sz w:val="26"/>
                <w:szCs w:val="26"/>
              </w:rPr>
            </w:pPr>
            <w:r w:rsidRPr="00593120">
              <w:rPr>
                <w:sz w:val="26"/>
                <w:szCs w:val="26"/>
              </w:rPr>
              <w:t>100%</w:t>
            </w:r>
          </w:p>
        </w:tc>
      </w:tr>
      <w:tr w:rsidR="00593120" w:rsidRPr="00593120" w14:paraId="269159A0" w14:textId="77777777" w:rsidTr="00593120">
        <w:tc>
          <w:tcPr>
            <w:tcW w:w="1518" w:type="dxa"/>
          </w:tcPr>
          <w:p w14:paraId="62000607" w14:textId="079DEE91" w:rsidR="00593120" w:rsidRPr="00593120" w:rsidRDefault="00593120" w:rsidP="00593120">
            <w:pPr>
              <w:rPr>
                <w:sz w:val="26"/>
                <w:szCs w:val="26"/>
              </w:rPr>
            </w:pPr>
            <w:r w:rsidRPr="00593120">
              <w:rPr>
                <w:sz w:val="26"/>
                <w:szCs w:val="26"/>
              </w:rPr>
              <w:lastRenderedPageBreak/>
              <w:t>10</w:t>
            </w:r>
          </w:p>
        </w:tc>
        <w:tc>
          <w:tcPr>
            <w:tcW w:w="1518" w:type="dxa"/>
          </w:tcPr>
          <w:p w14:paraId="35F426E4" w14:textId="50D5E81F" w:rsidR="00593120" w:rsidRPr="00593120" w:rsidRDefault="00593120" w:rsidP="00593120">
            <w:pPr>
              <w:rPr>
                <w:sz w:val="26"/>
                <w:szCs w:val="26"/>
              </w:rPr>
            </w:pPr>
            <w:r w:rsidRPr="00593120">
              <w:rPr>
                <w:sz w:val="26"/>
                <w:szCs w:val="26"/>
              </w:rPr>
              <w:t>2.7 Lược đồ cơ sở dữ liệu mức vật lý / Physical Database Design</w:t>
            </w:r>
          </w:p>
        </w:tc>
        <w:tc>
          <w:tcPr>
            <w:tcW w:w="1518" w:type="dxa"/>
          </w:tcPr>
          <w:p w14:paraId="7284C554" w14:textId="3936D6FC" w:rsidR="00593120" w:rsidRPr="00593120" w:rsidRDefault="00593120" w:rsidP="00593120">
            <w:pPr>
              <w:rPr>
                <w:sz w:val="26"/>
                <w:szCs w:val="26"/>
              </w:rPr>
            </w:pPr>
            <w:r w:rsidRPr="00593120">
              <w:rPr>
                <w:sz w:val="26"/>
                <w:szCs w:val="26"/>
              </w:rPr>
              <w:t>x</w:t>
            </w:r>
          </w:p>
        </w:tc>
        <w:tc>
          <w:tcPr>
            <w:tcW w:w="1519" w:type="dxa"/>
          </w:tcPr>
          <w:p w14:paraId="6A9312D0" w14:textId="77777777" w:rsidR="00593120" w:rsidRPr="00593120" w:rsidRDefault="00593120" w:rsidP="00593120">
            <w:pPr>
              <w:rPr>
                <w:sz w:val="26"/>
                <w:szCs w:val="26"/>
              </w:rPr>
            </w:pPr>
          </w:p>
        </w:tc>
        <w:tc>
          <w:tcPr>
            <w:tcW w:w="1519" w:type="dxa"/>
          </w:tcPr>
          <w:p w14:paraId="27459399" w14:textId="77777777" w:rsidR="00593120" w:rsidRPr="00593120" w:rsidRDefault="00593120" w:rsidP="00593120">
            <w:pPr>
              <w:rPr>
                <w:sz w:val="26"/>
                <w:szCs w:val="26"/>
              </w:rPr>
            </w:pPr>
          </w:p>
        </w:tc>
        <w:tc>
          <w:tcPr>
            <w:tcW w:w="1519" w:type="dxa"/>
          </w:tcPr>
          <w:p w14:paraId="333C2CD9" w14:textId="07E266B4" w:rsidR="00593120" w:rsidRPr="00593120" w:rsidRDefault="00593120" w:rsidP="00593120">
            <w:pPr>
              <w:rPr>
                <w:sz w:val="26"/>
                <w:szCs w:val="26"/>
              </w:rPr>
            </w:pPr>
            <w:r w:rsidRPr="00593120">
              <w:rPr>
                <w:sz w:val="26"/>
                <w:szCs w:val="26"/>
              </w:rPr>
              <w:t>100%</w:t>
            </w:r>
          </w:p>
        </w:tc>
      </w:tr>
      <w:tr w:rsidR="00593120" w:rsidRPr="00593120" w14:paraId="25FC3C98" w14:textId="77777777" w:rsidTr="00593120">
        <w:tc>
          <w:tcPr>
            <w:tcW w:w="1518" w:type="dxa"/>
          </w:tcPr>
          <w:p w14:paraId="31280BF8" w14:textId="138AC31D" w:rsidR="00593120" w:rsidRPr="00593120" w:rsidRDefault="00593120" w:rsidP="00593120">
            <w:pPr>
              <w:rPr>
                <w:sz w:val="26"/>
                <w:szCs w:val="26"/>
              </w:rPr>
            </w:pPr>
            <w:r w:rsidRPr="00593120">
              <w:rPr>
                <w:sz w:val="26"/>
                <w:szCs w:val="26"/>
              </w:rPr>
              <w:t>11</w:t>
            </w:r>
          </w:p>
        </w:tc>
        <w:tc>
          <w:tcPr>
            <w:tcW w:w="1518" w:type="dxa"/>
          </w:tcPr>
          <w:p w14:paraId="685FEF73" w14:textId="4D6BDA18" w:rsidR="00593120" w:rsidRPr="00593120" w:rsidRDefault="00593120" w:rsidP="00593120">
            <w:pPr>
              <w:rPr>
                <w:sz w:val="26"/>
                <w:szCs w:val="26"/>
              </w:rPr>
            </w:pPr>
            <w:r w:rsidRPr="00593120">
              <w:rPr>
                <w:sz w:val="26"/>
                <w:szCs w:val="26"/>
              </w:rPr>
              <w:t>3.1 Các công nghệ sử dụng trong đề tài / Technical Stack</w:t>
            </w:r>
          </w:p>
        </w:tc>
        <w:tc>
          <w:tcPr>
            <w:tcW w:w="1518" w:type="dxa"/>
          </w:tcPr>
          <w:p w14:paraId="4371FE1F" w14:textId="3D9AAB27" w:rsidR="00593120" w:rsidRPr="00593120" w:rsidRDefault="00593120" w:rsidP="00593120">
            <w:pPr>
              <w:rPr>
                <w:sz w:val="26"/>
                <w:szCs w:val="26"/>
              </w:rPr>
            </w:pPr>
            <w:r w:rsidRPr="00593120">
              <w:rPr>
                <w:sz w:val="26"/>
                <w:szCs w:val="26"/>
              </w:rPr>
              <w:t>x</w:t>
            </w:r>
          </w:p>
        </w:tc>
        <w:tc>
          <w:tcPr>
            <w:tcW w:w="1519" w:type="dxa"/>
          </w:tcPr>
          <w:p w14:paraId="072EC1F5" w14:textId="77777777" w:rsidR="00593120" w:rsidRPr="00593120" w:rsidRDefault="00593120" w:rsidP="00593120">
            <w:pPr>
              <w:rPr>
                <w:sz w:val="26"/>
                <w:szCs w:val="26"/>
              </w:rPr>
            </w:pPr>
          </w:p>
        </w:tc>
        <w:tc>
          <w:tcPr>
            <w:tcW w:w="1519" w:type="dxa"/>
          </w:tcPr>
          <w:p w14:paraId="27D38D8D" w14:textId="77777777" w:rsidR="00593120" w:rsidRPr="00593120" w:rsidRDefault="00593120" w:rsidP="00593120">
            <w:pPr>
              <w:rPr>
                <w:sz w:val="26"/>
                <w:szCs w:val="26"/>
              </w:rPr>
            </w:pPr>
          </w:p>
        </w:tc>
        <w:tc>
          <w:tcPr>
            <w:tcW w:w="1519" w:type="dxa"/>
          </w:tcPr>
          <w:p w14:paraId="79EA20E0" w14:textId="71A4C83D" w:rsidR="00593120" w:rsidRPr="00593120" w:rsidRDefault="00593120" w:rsidP="00593120">
            <w:pPr>
              <w:rPr>
                <w:sz w:val="26"/>
                <w:szCs w:val="26"/>
              </w:rPr>
            </w:pPr>
            <w:r w:rsidRPr="00593120">
              <w:rPr>
                <w:sz w:val="26"/>
                <w:szCs w:val="26"/>
              </w:rPr>
              <w:t>100%</w:t>
            </w:r>
          </w:p>
        </w:tc>
      </w:tr>
      <w:tr w:rsidR="00593120" w:rsidRPr="00593120" w14:paraId="5916B68D" w14:textId="77777777" w:rsidTr="00593120">
        <w:tc>
          <w:tcPr>
            <w:tcW w:w="1518" w:type="dxa"/>
          </w:tcPr>
          <w:p w14:paraId="58AD5993" w14:textId="59A2BA87" w:rsidR="00593120" w:rsidRPr="00593120" w:rsidRDefault="00593120" w:rsidP="00593120">
            <w:pPr>
              <w:rPr>
                <w:sz w:val="26"/>
                <w:szCs w:val="26"/>
              </w:rPr>
            </w:pPr>
            <w:r w:rsidRPr="00593120">
              <w:rPr>
                <w:sz w:val="26"/>
                <w:szCs w:val="26"/>
              </w:rPr>
              <w:t>12</w:t>
            </w:r>
          </w:p>
        </w:tc>
        <w:tc>
          <w:tcPr>
            <w:tcW w:w="1518" w:type="dxa"/>
          </w:tcPr>
          <w:p w14:paraId="0D524BC0" w14:textId="52DABC50" w:rsidR="00593120" w:rsidRPr="00593120" w:rsidRDefault="00593120" w:rsidP="00593120">
            <w:pPr>
              <w:rPr>
                <w:sz w:val="26"/>
                <w:szCs w:val="26"/>
              </w:rPr>
            </w:pPr>
            <w:r w:rsidRPr="00593120">
              <w:rPr>
                <w:sz w:val="26"/>
                <w:szCs w:val="26"/>
              </w:rPr>
              <w:t>4.1 Kịch bản demo</w:t>
            </w:r>
          </w:p>
        </w:tc>
        <w:tc>
          <w:tcPr>
            <w:tcW w:w="1518" w:type="dxa"/>
          </w:tcPr>
          <w:p w14:paraId="2930B515" w14:textId="2C7718CA" w:rsidR="00593120" w:rsidRPr="00593120" w:rsidRDefault="00593120" w:rsidP="00593120">
            <w:pPr>
              <w:rPr>
                <w:sz w:val="26"/>
                <w:szCs w:val="26"/>
              </w:rPr>
            </w:pPr>
            <w:r w:rsidRPr="00593120">
              <w:rPr>
                <w:sz w:val="26"/>
                <w:szCs w:val="26"/>
              </w:rPr>
              <w:t>x</w:t>
            </w:r>
          </w:p>
        </w:tc>
        <w:tc>
          <w:tcPr>
            <w:tcW w:w="1519" w:type="dxa"/>
          </w:tcPr>
          <w:p w14:paraId="4C9FA02C" w14:textId="6FFEBB0C" w:rsidR="00593120" w:rsidRPr="00593120" w:rsidRDefault="00593120" w:rsidP="00593120">
            <w:pPr>
              <w:rPr>
                <w:sz w:val="26"/>
                <w:szCs w:val="26"/>
              </w:rPr>
            </w:pPr>
            <w:r w:rsidRPr="00593120">
              <w:rPr>
                <w:sz w:val="26"/>
                <w:szCs w:val="26"/>
              </w:rPr>
              <w:t>x</w:t>
            </w:r>
          </w:p>
        </w:tc>
        <w:tc>
          <w:tcPr>
            <w:tcW w:w="1519" w:type="dxa"/>
          </w:tcPr>
          <w:p w14:paraId="22D0A502" w14:textId="1A5AA802" w:rsidR="00593120" w:rsidRPr="00593120" w:rsidRDefault="00593120" w:rsidP="00593120">
            <w:pPr>
              <w:rPr>
                <w:sz w:val="26"/>
                <w:szCs w:val="26"/>
              </w:rPr>
            </w:pPr>
            <w:r w:rsidRPr="00593120">
              <w:rPr>
                <w:sz w:val="26"/>
                <w:szCs w:val="26"/>
              </w:rPr>
              <w:t>x</w:t>
            </w:r>
          </w:p>
        </w:tc>
        <w:tc>
          <w:tcPr>
            <w:tcW w:w="1519" w:type="dxa"/>
          </w:tcPr>
          <w:p w14:paraId="3956FC38" w14:textId="22EC16E4" w:rsidR="00593120" w:rsidRPr="00593120" w:rsidRDefault="00593120" w:rsidP="00593120">
            <w:pPr>
              <w:rPr>
                <w:sz w:val="26"/>
                <w:szCs w:val="26"/>
              </w:rPr>
            </w:pPr>
            <w:r w:rsidRPr="00593120">
              <w:rPr>
                <w:sz w:val="26"/>
                <w:szCs w:val="26"/>
              </w:rPr>
              <w:t>80%</w:t>
            </w:r>
          </w:p>
        </w:tc>
      </w:tr>
      <w:tr w:rsidR="00593120" w:rsidRPr="00593120" w14:paraId="7DA84A68" w14:textId="77777777" w:rsidTr="00593120">
        <w:tc>
          <w:tcPr>
            <w:tcW w:w="1518" w:type="dxa"/>
          </w:tcPr>
          <w:p w14:paraId="576620A1" w14:textId="5636EB37" w:rsidR="00593120" w:rsidRPr="00593120" w:rsidRDefault="00593120" w:rsidP="00593120">
            <w:pPr>
              <w:rPr>
                <w:sz w:val="26"/>
                <w:szCs w:val="26"/>
              </w:rPr>
            </w:pPr>
            <w:r w:rsidRPr="00593120">
              <w:rPr>
                <w:sz w:val="26"/>
                <w:szCs w:val="26"/>
              </w:rPr>
              <w:t>13</w:t>
            </w:r>
          </w:p>
        </w:tc>
        <w:tc>
          <w:tcPr>
            <w:tcW w:w="1518" w:type="dxa"/>
          </w:tcPr>
          <w:p w14:paraId="03FE9F6D" w14:textId="13EA7446" w:rsidR="00593120" w:rsidRPr="00593120" w:rsidRDefault="00593120" w:rsidP="00593120">
            <w:pPr>
              <w:rPr>
                <w:sz w:val="26"/>
                <w:szCs w:val="26"/>
              </w:rPr>
            </w:pPr>
            <w:r w:rsidRPr="00593120">
              <w:rPr>
                <w:sz w:val="26"/>
                <w:szCs w:val="26"/>
              </w:rPr>
              <w:t>5.1 Hướng phát triển</w:t>
            </w:r>
          </w:p>
        </w:tc>
        <w:tc>
          <w:tcPr>
            <w:tcW w:w="1518" w:type="dxa"/>
          </w:tcPr>
          <w:p w14:paraId="5A36D164" w14:textId="247B6C5C" w:rsidR="00593120" w:rsidRPr="00593120" w:rsidRDefault="00593120" w:rsidP="00593120">
            <w:pPr>
              <w:rPr>
                <w:sz w:val="26"/>
                <w:szCs w:val="26"/>
              </w:rPr>
            </w:pPr>
            <w:r w:rsidRPr="00593120">
              <w:rPr>
                <w:sz w:val="26"/>
                <w:szCs w:val="26"/>
              </w:rPr>
              <w:t>x</w:t>
            </w:r>
          </w:p>
        </w:tc>
        <w:tc>
          <w:tcPr>
            <w:tcW w:w="1519" w:type="dxa"/>
          </w:tcPr>
          <w:p w14:paraId="040BDD65" w14:textId="77777777" w:rsidR="00593120" w:rsidRPr="00593120" w:rsidRDefault="00593120" w:rsidP="00593120">
            <w:pPr>
              <w:rPr>
                <w:sz w:val="26"/>
                <w:szCs w:val="26"/>
              </w:rPr>
            </w:pPr>
          </w:p>
        </w:tc>
        <w:tc>
          <w:tcPr>
            <w:tcW w:w="1519" w:type="dxa"/>
          </w:tcPr>
          <w:p w14:paraId="56392D07" w14:textId="77777777" w:rsidR="00593120" w:rsidRPr="00593120" w:rsidRDefault="00593120" w:rsidP="00593120">
            <w:pPr>
              <w:rPr>
                <w:sz w:val="26"/>
                <w:szCs w:val="26"/>
              </w:rPr>
            </w:pPr>
          </w:p>
        </w:tc>
        <w:tc>
          <w:tcPr>
            <w:tcW w:w="1519" w:type="dxa"/>
          </w:tcPr>
          <w:p w14:paraId="6A814E5E" w14:textId="2DF8D17A" w:rsidR="00593120" w:rsidRPr="00593120" w:rsidRDefault="00593120" w:rsidP="00593120">
            <w:pPr>
              <w:rPr>
                <w:sz w:val="26"/>
                <w:szCs w:val="26"/>
              </w:rPr>
            </w:pPr>
            <w:r w:rsidRPr="00593120">
              <w:rPr>
                <w:sz w:val="26"/>
                <w:szCs w:val="26"/>
              </w:rPr>
              <w:t>100%</w:t>
            </w:r>
          </w:p>
        </w:tc>
      </w:tr>
      <w:tr w:rsidR="00593120" w:rsidRPr="00593120" w14:paraId="2EDA1B88" w14:textId="77777777" w:rsidTr="00593120">
        <w:tc>
          <w:tcPr>
            <w:tcW w:w="1518" w:type="dxa"/>
          </w:tcPr>
          <w:p w14:paraId="3C3B64F4" w14:textId="3D88F6CF" w:rsidR="00593120" w:rsidRPr="00593120" w:rsidRDefault="00593120" w:rsidP="00593120">
            <w:pPr>
              <w:rPr>
                <w:sz w:val="26"/>
                <w:szCs w:val="26"/>
              </w:rPr>
            </w:pPr>
            <w:r w:rsidRPr="00593120">
              <w:rPr>
                <w:sz w:val="26"/>
                <w:szCs w:val="26"/>
              </w:rPr>
              <w:t>14</w:t>
            </w:r>
          </w:p>
        </w:tc>
        <w:tc>
          <w:tcPr>
            <w:tcW w:w="1518" w:type="dxa"/>
          </w:tcPr>
          <w:p w14:paraId="4D9CB124" w14:textId="4A713399" w:rsidR="00593120" w:rsidRPr="00593120" w:rsidRDefault="00593120" w:rsidP="00593120">
            <w:pPr>
              <w:rPr>
                <w:sz w:val="26"/>
                <w:szCs w:val="26"/>
              </w:rPr>
            </w:pPr>
            <w:r w:rsidRPr="00593120">
              <w:rPr>
                <w:sz w:val="26"/>
                <w:szCs w:val="26"/>
              </w:rPr>
              <w:t>5.2 Ý nghĩa thực tiễn</w:t>
            </w:r>
          </w:p>
        </w:tc>
        <w:tc>
          <w:tcPr>
            <w:tcW w:w="1518" w:type="dxa"/>
          </w:tcPr>
          <w:p w14:paraId="0F449D61" w14:textId="73D54A99" w:rsidR="00593120" w:rsidRPr="00593120" w:rsidRDefault="00593120" w:rsidP="00593120">
            <w:pPr>
              <w:rPr>
                <w:sz w:val="26"/>
                <w:szCs w:val="26"/>
              </w:rPr>
            </w:pPr>
            <w:r w:rsidRPr="00593120">
              <w:rPr>
                <w:sz w:val="26"/>
                <w:szCs w:val="26"/>
              </w:rPr>
              <w:t>x</w:t>
            </w:r>
          </w:p>
        </w:tc>
        <w:tc>
          <w:tcPr>
            <w:tcW w:w="1519" w:type="dxa"/>
          </w:tcPr>
          <w:p w14:paraId="565649E9" w14:textId="77777777" w:rsidR="00593120" w:rsidRPr="00593120" w:rsidRDefault="00593120" w:rsidP="00593120">
            <w:pPr>
              <w:rPr>
                <w:sz w:val="26"/>
                <w:szCs w:val="26"/>
              </w:rPr>
            </w:pPr>
          </w:p>
        </w:tc>
        <w:tc>
          <w:tcPr>
            <w:tcW w:w="1519" w:type="dxa"/>
          </w:tcPr>
          <w:p w14:paraId="475E47E9" w14:textId="77777777" w:rsidR="00593120" w:rsidRPr="00593120" w:rsidRDefault="00593120" w:rsidP="00593120">
            <w:pPr>
              <w:rPr>
                <w:sz w:val="26"/>
                <w:szCs w:val="26"/>
              </w:rPr>
            </w:pPr>
          </w:p>
        </w:tc>
        <w:tc>
          <w:tcPr>
            <w:tcW w:w="1519" w:type="dxa"/>
          </w:tcPr>
          <w:p w14:paraId="06F98E70" w14:textId="589BBD80" w:rsidR="00593120" w:rsidRPr="00593120" w:rsidRDefault="00593120" w:rsidP="00593120">
            <w:pPr>
              <w:rPr>
                <w:sz w:val="26"/>
                <w:szCs w:val="26"/>
              </w:rPr>
            </w:pPr>
            <w:r w:rsidRPr="00593120">
              <w:rPr>
                <w:sz w:val="26"/>
                <w:szCs w:val="26"/>
              </w:rPr>
              <w:t>100%</w:t>
            </w:r>
          </w:p>
        </w:tc>
      </w:tr>
      <w:tr w:rsidR="00593120" w:rsidRPr="00593120" w14:paraId="6C52372B" w14:textId="77777777" w:rsidTr="00593120">
        <w:tc>
          <w:tcPr>
            <w:tcW w:w="1518" w:type="dxa"/>
          </w:tcPr>
          <w:p w14:paraId="005EF6C5" w14:textId="69C1C352" w:rsidR="00593120" w:rsidRPr="00593120" w:rsidRDefault="00593120" w:rsidP="00593120">
            <w:pPr>
              <w:rPr>
                <w:sz w:val="26"/>
                <w:szCs w:val="26"/>
              </w:rPr>
            </w:pPr>
            <w:r w:rsidRPr="00593120">
              <w:rPr>
                <w:sz w:val="26"/>
                <w:szCs w:val="26"/>
              </w:rPr>
              <w:t>15</w:t>
            </w:r>
          </w:p>
        </w:tc>
        <w:tc>
          <w:tcPr>
            <w:tcW w:w="1518" w:type="dxa"/>
          </w:tcPr>
          <w:p w14:paraId="562D862F" w14:textId="496F093D" w:rsidR="00593120" w:rsidRPr="00593120" w:rsidRDefault="00593120" w:rsidP="00593120">
            <w:pPr>
              <w:rPr>
                <w:sz w:val="26"/>
                <w:szCs w:val="26"/>
              </w:rPr>
            </w:pPr>
            <w:r w:rsidRPr="00593120">
              <w:rPr>
                <w:sz w:val="26"/>
                <w:szCs w:val="26"/>
              </w:rPr>
              <w:t>Tổng hợp và làm file word</w:t>
            </w:r>
          </w:p>
        </w:tc>
        <w:tc>
          <w:tcPr>
            <w:tcW w:w="1518" w:type="dxa"/>
          </w:tcPr>
          <w:p w14:paraId="2B818FC5" w14:textId="77777777" w:rsidR="00593120" w:rsidRPr="00593120" w:rsidRDefault="00593120" w:rsidP="00593120">
            <w:pPr>
              <w:rPr>
                <w:sz w:val="26"/>
                <w:szCs w:val="26"/>
              </w:rPr>
            </w:pPr>
          </w:p>
        </w:tc>
        <w:tc>
          <w:tcPr>
            <w:tcW w:w="1519" w:type="dxa"/>
          </w:tcPr>
          <w:p w14:paraId="24754080" w14:textId="43C24AF1" w:rsidR="00593120" w:rsidRPr="00593120" w:rsidRDefault="00593120" w:rsidP="00593120">
            <w:pPr>
              <w:rPr>
                <w:sz w:val="26"/>
                <w:szCs w:val="26"/>
              </w:rPr>
            </w:pPr>
            <w:r w:rsidRPr="00593120">
              <w:rPr>
                <w:sz w:val="26"/>
                <w:szCs w:val="26"/>
              </w:rPr>
              <w:t>x</w:t>
            </w:r>
          </w:p>
        </w:tc>
        <w:tc>
          <w:tcPr>
            <w:tcW w:w="1519" w:type="dxa"/>
          </w:tcPr>
          <w:p w14:paraId="4138305D" w14:textId="77777777" w:rsidR="00593120" w:rsidRPr="00593120" w:rsidRDefault="00593120" w:rsidP="00593120">
            <w:pPr>
              <w:rPr>
                <w:sz w:val="26"/>
                <w:szCs w:val="26"/>
              </w:rPr>
            </w:pPr>
          </w:p>
        </w:tc>
        <w:tc>
          <w:tcPr>
            <w:tcW w:w="1519" w:type="dxa"/>
          </w:tcPr>
          <w:p w14:paraId="23A42CAA" w14:textId="0FC1DAF7" w:rsidR="00593120" w:rsidRPr="00593120" w:rsidRDefault="00593120" w:rsidP="00593120">
            <w:pPr>
              <w:keepNext/>
              <w:rPr>
                <w:sz w:val="26"/>
                <w:szCs w:val="26"/>
              </w:rPr>
            </w:pPr>
            <w:r w:rsidRPr="00593120">
              <w:rPr>
                <w:sz w:val="26"/>
                <w:szCs w:val="26"/>
              </w:rPr>
              <w:t>100%</w:t>
            </w:r>
          </w:p>
        </w:tc>
      </w:tr>
    </w:tbl>
    <w:p w14:paraId="7B347F85" w14:textId="15FA30C2" w:rsidR="00593120" w:rsidRPr="00582BFD" w:rsidRDefault="00593120" w:rsidP="00593120">
      <w:pPr>
        <w:pStyle w:val="Caption"/>
        <w:rPr>
          <w:b/>
        </w:rPr>
      </w:pPr>
      <w:bookmarkStart w:id="67" w:name="_Toc151671280"/>
      <w:r>
        <w:t xml:space="preserve">Bảng </w:t>
      </w:r>
      <w:fldSimple w:instr=" SEQ Bảng \* ARABIC ">
        <w:r>
          <w:rPr>
            <w:noProof/>
          </w:rPr>
          <w:t>28</w:t>
        </w:r>
      </w:fldSimple>
      <w:r>
        <w:t xml:space="preserve"> Task As</w:t>
      </w:r>
      <w:r w:rsidR="00154D70">
        <w:t>signment</w:t>
      </w:r>
      <w:bookmarkEnd w:id="67"/>
      <w:r w:rsidR="00154D70">
        <w:t xml:space="preserve"> </w:t>
      </w:r>
    </w:p>
    <w:sectPr w:rsidR="00593120" w:rsidRPr="00582BFD" w:rsidSect="00C6048D">
      <w:headerReference w:type="default" r:id="rId23"/>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EC21C0" w14:textId="77777777" w:rsidR="00B14F4D" w:rsidRDefault="00B14F4D" w:rsidP="00453AB1">
      <w:r>
        <w:separator/>
      </w:r>
    </w:p>
  </w:endnote>
  <w:endnote w:type="continuationSeparator" w:id="0">
    <w:p w14:paraId="7D518204" w14:textId="77777777" w:rsidR="00B14F4D" w:rsidRDefault="00B14F4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9A6AC" w14:textId="77777777" w:rsidR="00B14F4D" w:rsidRDefault="00B14F4D" w:rsidP="00453AB1">
      <w:r>
        <w:separator/>
      </w:r>
    </w:p>
  </w:footnote>
  <w:footnote w:type="continuationSeparator" w:id="0">
    <w:p w14:paraId="15EA98FF" w14:textId="77777777" w:rsidR="00B14F4D" w:rsidRDefault="00B14F4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128FE" w14:textId="77777777" w:rsidR="00992A95" w:rsidRDefault="00992A95">
    <w:pPr>
      <w:pStyle w:val="Header"/>
      <w:jc w:val="center"/>
    </w:pPr>
  </w:p>
  <w:p w14:paraId="7B6E4F31" w14:textId="77777777" w:rsidR="00992A95" w:rsidRDefault="00992A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0F91B86" w14:textId="195BF9C5" w:rsidR="00992A95" w:rsidRDefault="00992A95">
        <w:pPr>
          <w:pStyle w:val="Header"/>
          <w:jc w:val="center"/>
        </w:pPr>
        <w:r>
          <w:fldChar w:fldCharType="begin"/>
        </w:r>
        <w:r>
          <w:instrText xml:space="preserve"> PAGE   \* MERGEFORMAT </w:instrText>
        </w:r>
        <w:r>
          <w:fldChar w:fldCharType="separate"/>
        </w:r>
        <w:r w:rsidR="00892A4F">
          <w:rPr>
            <w:noProof/>
          </w:rPr>
          <w:t>18</w:t>
        </w:r>
        <w:r>
          <w:rPr>
            <w:noProof/>
          </w:rPr>
          <w:fldChar w:fldCharType="end"/>
        </w:r>
      </w:p>
    </w:sdtContent>
  </w:sdt>
  <w:p w14:paraId="4FA1D4F8" w14:textId="77777777" w:rsidR="00992A95" w:rsidRDefault="00992A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484181"/>
    <w:multiLevelType w:val="multilevel"/>
    <w:tmpl w:val="667AD6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6CF4730"/>
    <w:multiLevelType w:val="multilevel"/>
    <w:tmpl w:val="5AC25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5"/>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 w:numId="15">
    <w:abstractNumId w:val="13"/>
  </w:num>
  <w:num w:numId="16">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54D70"/>
    <w:rsid w:val="00157986"/>
    <w:rsid w:val="00161ED2"/>
    <w:rsid w:val="00173B85"/>
    <w:rsid w:val="00181962"/>
    <w:rsid w:val="001D0F39"/>
    <w:rsid w:val="001D21EB"/>
    <w:rsid w:val="001E7E20"/>
    <w:rsid w:val="001F24D8"/>
    <w:rsid w:val="00207DC2"/>
    <w:rsid w:val="00252AEF"/>
    <w:rsid w:val="00252F26"/>
    <w:rsid w:val="00272492"/>
    <w:rsid w:val="00284B16"/>
    <w:rsid w:val="00291721"/>
    <w:rsid w:val="002D4629"/>
    <w:rsid w:val="002D5B02"/>
    <w:rsid w:val="002D796D"/>
    <w:rsid w:val="003218FF"/>
    <w:rsid w:val="00362B01"/>
    <w:rsid w:val="00365DC0"/>
    <w:rsid w:val="0037118C"/>
    <w:rsid w:val="00371D63"/>
    <w:rsid w:val="0039754C"/>
    <w:rsid w:val="003A62C3"/>
    <w:rsid w:val="003E042A"/>
    <w:rsid w:val="00437C5C"/>
    <w:rsid w:val="00453AB1"/>
    <w:rsid w:val="00463C29"/>
    <w:rsid w:val="004A7C39"/>
    <w:rsid w:val="004B05DA"/>
    <w:rsid w:val="004C6B67"/>
    <w:rsid w:val="004E3C16"/>
    <w:rsid w:val="00532D4C"/>
    <w:rsid w:val="00546BAF"/>
    <w:rsid w:val="00556C61"/>
    <w:rsid w:val="00582BFD"/>
    <w:rsid w:val="00593120"/>
    <w:rsid w:val="00593511"/>
    <w:rsid w:val="00594A25"/>
    <w:rsid w:val="005D5C20"/>
    <w:rsid w:val="00602B7E"/>
    <w:rsid w:val="00606430"/>
    <w:rsid w:val="00610A32"/>
    <w:rsid w:val="006305B2"/>
    <w:rsid w:val="0064189C"/>
    <w:rsid w:val="00650D6A"/>
    <w:rsid w:val="00737340"/>
    <w:rsid w:val="00791EED"/>
    <w:rsid w:val="007B1A23"/>
    <w:rsid w:val="007B79A0"/>
    <w:rsid w:val="007B7FF5"/>
    <w:rsid w:val="007E6AB9"/>
    <w:rsid w:val="007E7FF7"/>
    <w:rsid w:val="00852DB3"/>
    <w:rsid w:val="008558EC"/>
    <w:rsid w:val="00857BC5"/>
    <w:rsid w:val="00867C2D"/>
    <w:rsid w:val="00880D36"/>
    <w:rsid w:val="00892A4F"/>
    <w:rsid w:val="008B4419"/>
    <w:rsid w:val="008D2FD2"/>
    <w:rsid w:val="008E0B66"/>
    <w:rsid w:val="008E6453"/>
    <w:rsid w:val="00942B81"/>
    <w:rsid w:val="00991B22"/>
    <w:rsid w:val="00992A95"/>
    <w:rsid w:val="009E665A"/>
    <w:rsid w:val="00A13F8E"/>
    <w:rsid w:val="00A37F06"/>
    <w:rsid w:val="00A44B9D"/>
    <w:rsid w:val="00A752AD"/>
    <w:rsid w:val="00A95403"/>
    <w:rsid w:val="00AD7744"/>
    <w:rsid w:val="00AE3180"/>
    <w:rsid w:val="00B118C8"/>
    <w:rsid w:val="00B14F4D"/>
    <w:rsid w:val="00B16D9D"/>
    <w:rsid w:val="00B62922"/>
    <w:rsid w:val="00B7133E"/>
    <w:rsid w:val="00B8489D"/>
    <w:rsid w:val="00BB2B2A"/>
    <w:rsid w:val="00BC1B08"/>
    <w:rsid w:val="00BC5D1E"/>
    <w:rsid w:val="00C122AE"/>
    <w:rsid w:val="00C413BB"/>
    <w:rsid w:val="00C42D80"/>
    <w:rsid w:val="00C56904"/>
    <w:rsid w:val="00C6048D"/>
    <w:rsid w:val="00C70A1B"/>
    <w:rsid w:val="00C75086"/>
    <w:rsid w:val="00C87432"/>
    <w:rsid w:val="00C91D7D"/>
    <w:rsid w:val="00CA1C39"/>
    <w:rsid w:val="00CB5D1D"/>
    <w:rsid w:val="00CC5FCA"/>
    <w:rsid w:val="00CD13EC"/>
    <w:rsid w:val="00CE5555"/>
    <w:rsid w:val="00D34D21"/>
    <w:rsid w:val="00D70F9C"/>
    <w:rsid w:val="00D869C5"/>
    <w:rsid w:val="00DB7595"/>
    <w:rsid w:val="00DC08C6"/>
    <w:rsid w:val="00DC2276"/>
    <w:rsid w:val="00DD74FD"/>
    <w:rsid w:val="00DE1472"/>
    <w:rsid w:val="00DF500F"/>
    <w:rsid w:val="00DF650D"/>
    <w:rsid w:val="00E0475D"/>
    <w:rsid w:val="00E563F8"/>
    <w:rsid w:val="00E73E69"/>
    <w:rsid w:val="00E766EA"/>
    <w:rsid w:val="00E85E57"/>
    <w:rsid w:val="00E950A8"/>
    <w:rsid w:val="00EE0BBF"/>
    <w:rsid w:val="00EF0E2A"/>
    <w:rsid w:val="00F075AE"/>
    <w:rsid w:val="00F44DB4"/>
    <w:rsid w:val="00F50DD9"/>
    <w:rsid w:val="00F6183C"/>
    <w:rsid w:val="00FA0719"/>
    <w:rsid w:val="00FD06DB"/>
    <w:rsid w:val="00FD65E8"/>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2FF101-61D9-4330-A687-0163A6951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347</TotalTime>
  <Pages>54</Pages>
  <Words>6374</Words>
  <Characters>36338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31</cp:revision>
  <dcterms:created xsi:type="dcterms:W3CDTF">2023-11-09T12:02:00Z</dcterms:created>
  <dcterms:modified xsi:type="dcterms:W3CDTF">2023-11-23T16:16:00Z</dcterms:modified>
</cp:coreProperties>
</file>